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8B7505" w14:textId="1471C3A5" w:rsidR="004D36D7" w:rsidRPr="00FD4A68" w:rsidRDefault="00A540C1" w:rsidP="001805FF">
      <w:pPr>
        <w:pStyle w:val="Title"/>
        <w:rPr>
          <w:rStyle w:val="LabTitleInstVersred"/>
          <w:b/>
          <w:color w:val="auto"/>
        </w:rPr>
      </w:pPr>
      <w:sdt>
        <w:sdtPr>
          <w:rPr>
            <w:b w:val="0"/>
            <w:color w:val="EE0000"/>
          </w:rPr>
          <w:alias w:val="Title"/>
          <w:tag w:val=""/>
          <w:id w:val="-487021785"/>
          <w:placeholder>
            <w:docPart w:val="41E7900977D14CCC96B2E0F24D6190C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C41C5" w:rsidRPr="004C41C5">
            <w:t>Lab - Configure ASA Basic Settings and Firewall Using ASDM</w:t>
          </w:r>
        </w:sdtContent>
      </w:sdt>
    </w:p>
    <w:p w14:paraId="0BF6A633" w14:textId="77777777" w:rsidR="004C41C5" w:rsidRDefault="004C41C5" w:rsidP="004C41C5">
      <w:pPr>
        <w:pStyle w:val="Heading1"/>
      </w:pPr>
      <w:r>
        <w:t>Topology</w:t>
      </w:r>
    </w:p>
    <w:p w14:paraId="0AF0265B" w14:textId="15F7CAE7" w:rsidR="001151E1" w:rsidRDefault="001151E1" w:rsidP="004C41C5">
      <w:pPr>
        <w:pStyle w:val="Visual"/>
      </w:pPr>
      <w:r>
        <w:rPr>
          <w:noProof/>
        </w:rPr>
        <w:drawing>
          <wp:inline distT="0" distB="0" distL="0" distR="0" wp14:anchorId="1799DE63" wp14:editId="1B79FD50">
            <wp:extent cx="6135370" cy="2928245"/>
            <wp:effectExtent l="0" t="0" r="0" b="5715"/>
            <wp:docPr id="3" name="Picture 3" descr="The topology has 1 router, 3 switches and 3 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topology has 1 router, 3 switches and 3 P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7705" cy="2938905"/>
                    </a:xfrm>
                    <a:prstGeom prst="rect">
                      <a:avLst/>
                    </a:prstGeom>
                    <a:noFill/>
                  </pic:spPr>
                </pic:pic>
              </a:graphicData>
            </a:graphic>
          </wp:inline>
        </w:drawing>
      </w:r>
    </w:p>
    <w:p w14:paraId="776B6992" w14:textId="77777777" w:rsidR="0060272A" w:rsidRPr="0060272A" w:rsidRDefault="0060272A" w:rsidP="0060272A">
      <w:pPr>
        <w:keepNext/>
        <w:keepLines/>
        <w:numPr>
          <w:ilvl w:val="0"/>
          <w:numId w:val="12"/>
        </w:numPr>
        <w:spacing w:before="240" w:after="120" w:line="240" w:lineRule="auto"/>
        <w:ind w:left="0" w:firstLine="0"/>
        <w:outlineLvl w:val="0"/>
        <w:rPr>
          <w:b/>
          <w:bCs/>
          <w:noProof/>
          <w:sz w:val="26"/>
          <w:szCs w:val="26"/>
        </w:rPr>
      </w:pPr>
      <w:r w:rsidRPr="0060272A">
        <w:rPr>
          <w:b/>
          <w:bCs/>
          <w:noProof/>
          <w:sz w:val="26"/>
          <w:szCs w:val="26"/>
        </w:rPr>
        <w:t>Addressing Table</w:t>
      </w:r>
    </w:p>
    <w:tbl>
      <w:tblPr>
        <w:tblStyle w:val="LabTableStyle"/>
        <w:tblW w:w="9990" w:type="dxa"/>
        <w:tblLayout w:type="fixed"/>
        <w:tblLook w:val="04A0" w:firstRow="1" w:lastRow="0" w:firstColumn="1" w:lastColumn="0" w:noHBand="0" w:noVBand="1"/>
        <w:tblDescription w:val="This table shows the addressing for the Device, Interface, IP Address, Subnet Mask, Default Gateway, and switch port."/>
      </w:tblPr>
      <w:tblGrid>
        <w:gridCol w:w="1112"/>
        <w:gridCol w:w="1853"/>
        <w:gridCol w:w="1890"/>
        <w:gridCol w:w="1800"/>
        <w:gridCol w:w="1579"/>
        <w:gridCol w:w="1756"/>
      </w:tblGrid>
      <w:tr w:rsidR="0060272A" w:rsidRPr="0060272A" w14:paraId="6B613D81" w14:textId="77777777" w:rsidTr="004919C6">
        <w:trPr>
          <w:cnfStyle w:val="100000000000" w:firstRow="1" w:lastRow="0" w:firstColumn="0" w:lastColumn="0" w:oddVBand="0" w:evenVBand="0" w:oddHBand="0" w:evenHBand="0" w:firstRowFirstColumn="0" w:firstRowLastColumn="0" w:lastRowFirstColumn="0" w:lastRowLastColumn="0"/>
        </w:trPr>
        <w:tc>
          <w:tcPr>
            <w:tcW w:w="1112" w:type="dxa"/>
          </w:tcPr>
          <w:p w14:paraId="6EBDEB31" w14:textId="77777777" w:rsidR="0060272A" w:rsidRPr="0060272A" w:rsidRDefault="0060272A" w:rsidP="0060272A">
            <w:pPr>
              <w:keepNext/>
              <w:spacing w:before="120" w:after="120"/>
              <w:rPr>
                <w:b/>
                <w:sz w:val="20"/>
              </w:rPr>
            </w:pPr>
            <w:r w:rsidRPr="0060272A">
              <w:rPr>
                <w:b/>
                <w:sz w:val="20"/>
              </w:rPr>
              <w:t>Device</w:t>
            </w:r>
          </w:p>
        </w:tc>
        <w:tc>
          <w:tcPr>
            <w:tcW w:w="1853" w:type="dxa"/>
          </w:tcPr>
          <w:p w14:paraId="06F49909" w14:textId="77777777" w:rsidR="0060272A" w:rsidRPr="0060272A" w:rsidRDefault="0060272A" w:rsidP="0060272A">
            <w:pPr>
              <w:keepNext/>
              <w:spacing w:before="120" w:after="120"/>
              <w:rPr>
                <w:b/>
                <w:sz w:val="20"/>
              </w:rPr>
            </w:pPr>
            <w:r w:rsidRPr="0060272A">
              <w:rPr>
                <w:b/>
                <w:sz w:val="20"/>
              </w:rPr>
              <w:t>Interface</w:t>
            </w:r>
          </w:p>
        </w:tc>
        <w:tc>
          <w:tcPr>
            <w:tcW w:w="1890" w:type="dxa"/>
          </w:tcPr>
          <w:p w14:paraId="709FA6D6" w14:textId="77777777" w:rsidR="0060272A" w:rsidRPr="0060272A" w:rsidRDefault="0060272A" w:rsidP="0060272A">
            <w:pPr>
              <w:keepNext/>
              <w:spacing w:before="120" w:after="120"/>
              <w:rPr>
                <w:b/>
                <w:sz w:val="20"/>
              </w:rPr>
            </w:pPr>
            <w:r w:rsidRPr="0060272A">
              <w:rPr>
                <w:b/>
                <w:sz w:val="20"/>
              </w:rPr>
              <w:t>IP Address</w:t>
            </w:r>
          </w:p>
        </w:tc>
        <w:tc>
          <w:tcPr>
            <w:tcW w:w="1800" w:type="dxa"/>
          </w:tcPr>
          <w:p w14:paraId="37D06544" w14:textId="77777777" w:rsidR="0060272A" w:rsidRPr="0060272A" w:rsidRDefault="0060272A" w:rsidP="0060272A">
            <w:pPr>
              <w:keepNext/>
              <w:spacing w:before="120" w:after="120"/>
              <w:rPr>
                <w:b/>
                <w:sz w:val="20"/>
              </w:rPr>
            </w:pPr>
            <w:r w:rsidRPr="0060272A">
              <w:rPr>
                <w:b/>
                <w:sz w:val="20"/>
              </w:rPr>
              <w:t>Subnet Mask</w:t>
            </w:r>
          </w:p>
        </w:tc>
        <w:tc>
          <w:tcPr>
            <w:tcW w:w="1579" w:type="dxa"/>
          </w:tcPr>
          <w:p w14:paraId="50C9AF8E" w14:textId="77777777" w:rsidR="0060272A" w:rsidRPr="0060272A" w:rsidRDefault="0060272A" w:rsidP="0060272A">
            <w:pPr>
              <w:keepNext/>
              <w:spacing w:before="120" w:after="120"/>
              <w:rPr>
                <w:b/>
                <w:sz w:val="20"/>
              </w:rPr>
            </w:pPr>
            <w:r w:rsidRPr="0060272A">
              <w:rPr>
                <w:b/>
                <w:sz w:val="20"/>
              </w:rPr>
              <w:t>Default Gateway</w:t>
            </w:r>
          </w:p>
        </w:tc>
        <w:tc>
          <w:tcPr>
            <w:tcW w:w="1756" w:type="dxa"/>
          </w:tcPr>
          <w:p w14:paraId="6460A9DC" w14:textId="77777777" w:rsidR="0060272A" w:rsidRPr="0060272A" w:rsidRDefault="0060272A" w:rsidP="0060272A">
            <w:pPr>
              <w:keepNext/>
              <w:spacing w:before="120" w:after="120"/>
              <w:rPr>
                <w:b/>
                <w:sz w:val="20"/>
              </w:rPr>
            </w:pPr>
            <w:r w:rsidRPr="0060272A">
              <w:rPr>
                <w:b/>
                <w:sz w:val="20"/>
              </w:rPr>
              <w:t>Switch Port</w:t>
            </w:r>
          </w:p>
        </w:tc>
      </w:tr>
      <w:tr w:rsidR="0060272A" w:rsidRPr="0060272A" w14:paraId="28D2A37C" w14:textId="77777777" w:rsidTr="004919C6">
        <w:tc>
          <w:tcPr>
            <w:tcW w:w="1112" w:type="dxa"/>
            <w:tcBorders>
              <w:bottom w:val="nil"/>
            </w:tcBorders>
          </w:tcPr>
          <w:p w14:paraId="0C815CE0" w14:textId="77777777" w:rsidR="0060272A" w:rsidRPr="0060272A" w:rsidRDefault="0060272A" w:rsidP="0060272A">
            <w:pPr>
              <w:spacing w:line="240" w:lineRule="auto"/>
              <w:rPr>
                <w:sz w:val="20"/>
                <w:szCs w:val="20"/>
              </w:rPr>
            </w:pPr>
            <w:r w:rsidRPr="0060272A">
              <w:rPr>
                <w:sz w:val="20"/>
                <w:szCs w:val="20"/>
              </w:rPr>
              <w:t>R1</w:t>
            </w:r>
          </w:p>
        </w:tc>
        <w:tc>
          <w:tcPr>
            <w:tcW w:w="1853" w:type="dxa"/>
          </w:tcPr>
          <w:p w14:paraId="59D4BD23" w14:textId="77777777" w:rsidR="0060272A" w:rsidRPr="0060272A" w:rsidRDefault="0060272A" w:rsidP="0060272A">
            <w:pPr>
              <w:spacing w:line="240" w:lineRule="auto"/>
              <w:rPr>
                <w:sz w:val="20"/>
                <w:szCs w:val="20"/>
              </w:rPr>
            </w:pPr>
            <w:r w:rsidRPr="0060272A">
              <w:rPr>
                <w:sz w:val="20"/>
                <w:szCs w:val="20"/>
              </w:rPr>
              <w:t>G0/0/0</w:t>
            </w:r>
          </w:p>
        </w:tc>
        <w:tc>
          <w:tcPr>
            <w:tcW w:w="1890" w:type="dxa"/>
          </w:tcPr>
          <w:p w14:paraId="5168D7A8" w14:textId="77777777" w:rsidR="0060272A" w:rsidRPr="0060272A" w:rsidRDefault="0060272A" w:rsidP="0060272A">
            <w:pPr>
              <w:spacing w:line="240" w:lineRule="auto"/>
              <w:rPr>
                <w:sz w:val="20"/>
                <w:szCs w:val="20"/>
              </w:rPr>
            </w:pPr>
            <w:r w:rsidRPr="0060272A">
              <w:rPr>
                <w:sz w:val="20"/>
                <w:szCs w:val="20"/>
              </w:rPr>
              <w:t>172.16.3.1</w:t>
            </w:r>
          </w:p>
        </w:tc>
        <w:tc>
          <w:tcPr>
            <w:tcW w:w="1800" w:type="dxa"/>
          </w:tcPr>
          <w:p w14:paraId="3E26301B" w14:textId="77777777" w:rsidR="0060272A" w:rsidRPr="0060272A" w:rsidRDefault="0060272A" w:rsidP="0060272A">
            <w:pPr>
              <w:spacing w:line="240" w:lineRule="auto"/>
              <w:rPr>
                <w:sz w:val="20"/>
                <w:szCs w:val="20"/>
              </w:rPr>
            </w:pPr>
            <w:r w:rsidRPr="0060272A">
              <w:rPr>
                <w:sz w:val="20"/>
                <w:szCs w:val="20"/>
              </w:rPr>
              <w:t>255.255.255.0</w:t>
            </w:r>
          </w:p>
        </w:tc>
        <w:tc>
          <w:tcPr>
            <w:tcW w:w="1579" w:type="dxa"/>
            <w:tcBorders>
              <w:bottom w:val="nil"/>
            </w:tcBorders>
          </w:tcPr>
          <w:p w14:paraId="5A10611C" w14:textId="77777777" w:rsidR="0060272A" w:rsidRPr="0060272A" w:rsidRDefault="0060272A" w:rsidP="0060272A">
            <w:pPr>
              <w:spacing w:line="240" w:lineRule="auto"/>
              <w:rPr>
                <w:sz w:val="20"/>
                <w:szCs w:val="20"/>
              </w:rPr>
            </w:pPr>
            <w:r w:rsidRPr="0060272A">
              <w:rPr>
                <w:sz w:val="20"/>
                <w:szCs w:val="20"/>
              </w:rPr>
              <w:t>N/A</w:t>
            </w:r>
          </w:p>
        </w:tc>
        <w:tc>
          <w:tcPr>
            <w:tcW w:w="1756" w:type="dxa"/>
          </w:tcPr>
          <w:p w14:paraId="416A5F31" w14:textId="77777777" w:rsidR="0060272A" w:rsidRPr="0060272A" w:rsidRDefault="0060272A" w:rsidP="0060272A">
            <w:pPr>
              <w:spacing w:line="240" w:lineRule="auto"/>
              <w:rPr>
                <w:sz w:val="20"/>
                <w:szCs w:val="20"/>
              </w:rPr>
            </w:pPr>
            <w:r w:rsidRPr="0060272A">
              <w:rPr>
                <w:sz w:val="20"/>
                <w:szCs w:val="20"/>
              </w:rPr>
              <w:t>S3 F0/5</w:t>
            </w:r>
          </w:p>
        </w:tc>
      </w:tr>
      <w:tr w:rsidR="0060272A" w:rsidRPr="0060272A" w14:paraId="29F1EB78" w14:textId="77777777" w:rsidTr="004919C6">
        <w:tc>
          <w:tcPr>
            <w:tcW w:w="1112" w:type="dxa"/>
            <w:tcBorders>
              <w:top w:val="nil"/>
              <w:bottom w:val="single" w:sz="2" w:space="0" w:color="auto"/>
            </w:tcBorders>
          </w:tcPr>
          <w:p w14:paraId="33D686DE" w14:textId="77777777" w:rsidR="0060272A" w:rsidRPr="0060272A" w:rsidRDefault="0060272A" w:rsidP="00907866">
            <w:pPr>
              <w:pStyle w:val="ConfigWindow"/>
            </w:pPr>
            <w:r w:rsidRPr="0060272A">
              <w:t>R1</w:t>
            </w:r>
          </w:p>
        </w:tc>
        <w:tc>
          <w:tcPr>
            <w:tcW w:w="1853" w:type="dxa"/>
          </w:tcPr>
          <w:p w14:paraId="4800BCAD" w14:textId="77777777" w:rsidR="0060272A" w:rsidRPr="0060272A" w:rsidRDefault="0060272A" w:rsidP="0060272A">
            <w:pPr>
              <w:spacing w:line="240" w:lineRule="auto"/>
              <w:rPr>
                <w:sz w:val="20"/>
                <w:szCs w:val="20"/>
              </w:rPr>
            </w:pPr>
            <w:r w:rsidRPr="0060272A">
              <w:rPr>
                <w:sz w:val="20"/>
                <w:szCs w:val="20"/>
              </w:rPr>
              <w:t>G0/0/1</w:t>
            </w:r>
          </w:p>
        </w:tc>
        <w:tc>
          <w:tcPr>
            <w:tcW w:w="1890" w:type="dxa"/>
          </w:tcPr>
          <w:p w14:paraId="5F53245E" w14:textId="77777777" w:rsidR="0060272A" w:rsidRPr="0060272A" w:rsidRDefault="0060272A" w:rsidP="0060272A">
            <w:pPr>
              <w:spacing w:line="240" w:lineRule="auto"/>
              <w:rPr>
                <w:sz w:val="20"/>
                <w:szCs w:val="20"/>
              </w:rPr>
            </w:pPr>
            <w:r w:rsidRPr="0060272A">
              <w:rPr>
                <w:sz w:val="20"/>
                <w:szCs w:val="20"/>
              </w:rPr>
              <w:t>209.165.200.225</w:t>
            </w:r>
          </w:p>
        </w:tc>
        <w:tc>
          <w:tcPr>
            <w:tcW w:w="1800" w:type="dxa"/>
          </w:tcPr>
          <w:p w14:paraId="13A71D17" w14:textId="77777777" w:rsidR="0060272A" w:rsidRPr="0060272A" w:rsidRDefault="0060272A" w:rsidP="0060272A">
            <w:pPr>
              <w:spacing w:line="240" w:lineRule="auto"/>
              <w:rPr>
                <w:sz w:val="20"/>
                <w:szCs w:val="20"/>
              </w:rPr>
            </w:pPr>
            <w:r w:rsidRPr="0060272A">
              <w:rPr>
                <w:sz w:val="20"/>
                <w:szCs w:val="20"/>
              </w:rPr>
              <w:t>255.255.255.248</w:t>
            </w:r>
          </w:p>
        </w:tc>
        <w:tc>
          <w:tcPr>
            <w:tcW w:w="1579" w:type="dxa"/>
            <w:tcBorders>
              <w:top w:val="nil"/>
              <w:bottom w:val="single" w:sz="2" w:space="0" w:color="auto"/>
            </w:tcBorders>
          </w:tcPr>
          <w:p w14:paraId="0D13C743" w14:textId="5BACB4FF" w:rsidR="0060272A" w:rsidRPr="0060272A" w:rsidRDefault="001151E1" w:rsidP="00907866">
            <w:pPr>
              <w:pStyle w:val="ConfigWindow"/>
            </w:pPr>
            <w:r>
              <w:t>N/A</w:t>
            </w:r>
          </w:p>
        </w:tc>
        <w:tc>
          <w:tcPr>
            <w:tcW w:w="1756" w:type="dxa"/>
          </w:tcPr>
          <w:p w14:paraId="4AD008E4" w14:textId="77777777" w:rsidR="0060272A" w:rsidRPr="0060272A" w:rsidRDefault="0060272A" w:rsidP="0060272A">
            <w:pPr>
              <w:spacing w:line="240" w:lineRule="auto"/>
              <w:rPr>
                <w:sz w:val="20"/>
                <w:szCs w:val="20"/>
              </w:rPr>
            </w:pPr>
            <w:r w:rsidRPr="0060272A">
              <w:rPr>
                <w:sz w:val="20"/>
                <w:szCs w:val="20"/>
              </w:rPr>
              <w:t>ASA G1/1</w:t>
            </w:r>
          </w:p>
        </w:tc>
      </w:tr>
      <w:tr w:rsidR="0060272A" w:rsidRPr="0060272A" w14:paraId="7A568DA9" w14:textId="77777777" w:rsidTr="004919C6">
        <w:tc>
          <w:tcPr>
            <w:tcW w:w="1112" w:type="dxa"/>
            <w:tcBorders>
              <w:bottom w:val="nil"/>
            </w:tcBorders>
          </w:tcPr>
          <w:p w14:paraId="40E32FDD" w14:textId="77777777" w:rsidR="0060272A" w:rsidRPr="0060272A" w:rsidRDefault="0060272A" w:rsidP="0060272A">
            <w:pPr>
              <w:spacing w:line="240" w:lineRule="auto"/>
              <w:rPr>
                <w:sz w:val="20"/>
                <w:szCs w:val="20"/>
                <w:lang w:val="pt-BR"/>
              </w:rPr>
            </w:pPr>
            <w:r w:rsidRPr="0060272A">
              <w:rPr>
                <w:sz w:val="20"/>
                <w:szCs w:val="20"/>
                <w:lang w:val="pt-BR"/>
              </w:rPr>
              <w:t>ASA</w:t>
            </w:r>
          </w:p>
        </w:tc>
        <w:tc>
          <w:tcPr>
            <w:tcW w:w="1853" w:type="dxa"/>
          </w:tcPr>
          <w:p w14:paraId="66AFFFE2" w14:textId="77777777" w:rsidR="0060272A" w:rsidRPr="0060272A" w:rsidRDefault="0060272A" w:rsidP="0060272A">
            <w:pPr>
              <w:spacing w:line="240" w:lineRule="auto"/>
              <w:rPr>
                <w:sz w:val="20"/>
                <w:szCs w:val="20"/>
                <w:lang w:val="pt-BR"/>
              </w:rPr>
            </w:pPr>
            <w:r w:rsidRPr="0060272A">
              <w:rPr>
                <w:sz w:val="20"/>
                <w:szCs w:val="20"/>
                <w:lang w:val="pt-BR"/>
              </w:rPr>
              <w:t>G1/1 (OUTSIDE)</w:t>
            </w:r>
          </w:p>
        </w:tc>
        <w:tc>
          <w:tcPr>
            <w:tcW w:w="1890" w:type="dxa"/>
          </w:tcPr>
          <w:p w14:paraId="08F86FB3" w14:textId="77777777" w:rsidR="0060272A" w:rsidRPr="0060272A" w:rsidRDefault="0060272A" w:rsidP="0060272A">
            <w:pPr>
              <w:spacing w:line="240" w:lineRule="auto"/>
              <w:rPr>
                <w:sz w:val="20"/>
                <w:szCs w:val="20"/>
              </w:rPr>
            </w:pPr>
            <w:r w:rsidRPr="0060272A">
              <w:rPr>
                <w:sz w:val="20"/>
                <w:szCs w:val="20"/>
              </w:rPr>
              <w:t>209.165.200.226</w:t>
            </w:r>
          </w:p>
        </w:tc>
        <w:tc>
          <w:tcPr>
            <w:tcW w:w="1800" w:type="dxa"/>
          </w:tcPr>
          <w:p w14:paraId="3DE1DD66" w14:textId="77777777" w:rsidR="0060272A" w:rsidRPr="0060272A" w:rsidRDefault="0060272A" w:rsidP="0060272A">
            <w:pPr>
              <w:spacing w:line="240" w:lineRule="auto"/>
              <w:rPr>
                <w:sz w:val="20"/>
                <w:szCs w:val="20"/>
              </w:rPr>
            </w:pPr>
            <w:r w:rsidRPr="0060272A">
              <w:rPr>
                <w:sz w:val="20"/>
                <w:szCs w:val="20"/>
              </w:rPr>
              <w:t>255.255.255.248</w:t>
            </w:r>
          </w:p>
        </w:tc>
        <w:tc>
          <w:tcPr>
            <w:tcW w:w="1579" w:type="dxa"/>
            <w:tcBorders>
              <w:bottom w:val="nil"/>
            </w:tcBorders>
          </w:tcPr>
          <w:p w14:paraId="1CF774D0" w14:textId="77777777" w:rsidR="0060272A" w:rsidRPr="0060272A" w:rsidRDefault="0060272A" w:rsidP="0060272A">
            <w:pPr>
              <w:spacing w:line="240" w:lineRule="auto"/>
              <w:rPr>
                <w:sz w:val="20"/>
                <w:szCs w:val="20"/>
              </w:rPr>
            </w:pPr>
            <w:r w:rsidRPr="0060272A">
              <w:rPr>
                <w:sz w:val="20"/>
                <w:szCs w:val="20"/>
              </w:rPr>
              <w:t>N/A</w:t>
            </w:r>
          </w:p>
        </w:tc>
        <w:tc>
          <w:tcPr>
            <w:tcW w:w="1756" w:type="dxa"/>
          </w:tcPr>
          <w:p w14:paraId="5C491279" w14:textId="77777777" w:rsidR="0060272A" w:rsidRPr="0060272A" w:rsidRDefault="0060272A" w:rsidP="0060272A">
            <w:pPr>
              <w:spacing w:line="240" w:lineRule="auto"/>
              <w:rPr>
                <w:sz w:val="20"/>
                <w:szCs w:val="20"/>
                <w:lang w:val="pt-BR"/>
              </w:rPr>
            </w:pPr>
            <w:r w:rsidRPr="0060272A">
              <w:rPr>
                <w:sz w:val="20"/>
                <w:szCs w:val="20"/>
                <w:lang w:val="pt-BR"/>
              </w:rPr>
              <w:t>R1 G0/0/1</w:t>
            </w:r>
          </w:p>
        </w:tc>
      </w:tr>
      <w:tr w:rsidR="0060272A" w:rsidRPr="0060272A" w14:paraId="3A274AF9" w14:textId="77777777" w:rsidTr="004919C6">
        <w:tc>
          <w:tcPr>
            <w:tcW w:w="1112" w:type="dxa"/>
            <w:tcBorders>
              <w:top w:val="nil"/>
              <w:bottom w:val="nil"/>
            </w:tcBorders>
          </w:tcPr>
          <w:p w14:paraId="65858733" w14:textId="77777777" w:rsidR="0060272A" w:rsidRPr="0060272A" w:rsidRDefault="0060272A" w:rsidP="00907866">
            <w:pPr>
              <w:pStyle w:val="ConfigWindow"/>
              <w:rPr>
                <w:lang w:val="pt-BR"/>
              </w:rPr>
            </w:pPr>
            <w:r w:rsidRPr="0060272A">
              <w:rPr>
                <w:lang w:val="pt-BR"/>
              </w:rPr>
              <w:t>ASA</w:t>
            </w:r>
          </w:p>
        </w:tc>
        <w:tc>
          <w:tcPr>
            <w:tcW w:w="1853" w:type="dxa"/>
          </w:tcPr>
          <w:p w14:paraId="4EA0A4A4" w14:textId="77777777" w:rsidR="0060272A" w:rsidRPr="0060272A" w:rsidDel="00DD0D7C" w:rsidRDefault="0060272A" w:rsidP="0060272A">
            <w:pPr>
              <w:spacing w:line="240" w:lineRule="auto"/>
              <w:rPr>
                <w:sz w:val="20"/>
                <w:szCs w:val="20"/>
                <w:lang w:val="pt-BR"/>
              </w:rPr>
            </w:pPr>
            <w:r w:rsidRPr="0060272A">
              <w:rPr>
                <w:sz w:val="20"/>
                <w:szCs w:val="20"/>
                <w:lang w:val="pt-BR"/>
              </w:rPr>
              <w:t>G1/2 (INSIDE)</w:t>
            </w:r>
          </w:p>
        </w:tc>
        <w:tc>
          <w:tcPr>
            <w:tcW w:w="1890" w:type="dxa"/>
          </w:tcPr>
          <w:p w14:paraId="03D8FDC0" w14:textId="77777777" w:rsidR="0060272A" w:rsidRPr="0060272A" w:rsidRDefault="0060272A" w:rsidP="0060272A">
            <w:pPr>
              <w:spacing w:line="240" w:lineRule="auto"/>
              <w:rPr>
                <w:noProof/>
                <w:sz w:val="20"/>
                <w:szCs w:val="20"/>
              </w:rPr>
            </w:pPr>
            <w:r w:rsidRPr="0060272A">
              <w:rPr>
                <w:sz w:val="20"/>
                <w:szCs w:val="20"/>
              </w:rPr>
              <w:t>192.168.1.1</w:t>
            </w:r>
          </w:p>
        </w:tc>
        <w:tc>
          <w:tcPr>
            <w:tcW w:w="1800" w:type="dxa"/>
          </w:tcPr>
          <w:p w14:paraId="368B5DE1" w14:textId="77777777" w:rsidR="0060272A" w:rsidRPr="0060272A" w:rsidRDefault="0060272A" w:rsidP="0060272A">
            <w:pPr>
              <w:spacing w:line="240" w:lineRule="auto"/>
              <w:rPr>
                <w:noProof/>
                <w:sz w:val="20"/>
                <w:szCs w:val="20"/>
              </w:rPr>
            </w:pPr>
            <w:r w:rsidRPr="0060272A">
              <w:rPr>
                <w:sz w:val="20"/>
                <w:szCs w:val="20"/>
              </w:rPr>
              <w:t>255.255.255.0</w:t>
            </w:r>
          </w:p>
        </w:tc>
        <w:tc>
          <w:tcPr>
            <w:tcW w:w="1579" w:type="dxa"/>
            <w:tcBorders>
              <w:top w:val="nil"/>
              <w:bottom w:val="nil"/>
            </w:tcBorders>
          </w:tcPr>
          <w:p w14:paraId="1B9D643F" w14:textId="77777777" w:rsidR="0060272A" w:rsidRPr="0060272A" w:rsidRDefault="0060272A" w:rsidP="00907866">
            <w:pPr>
              <w:pStyle w:val="ConfigWindow"/>
              <w:rPr>
                <w:noProof/>
              </w:rPr>
            </w:pPr>
            <w:r w:rsidRPr="0060272A">
              <w:t>N/A</w:t>
            </w:r>
          </w:p>
        </w:tc>
        <w:tc>
          <w:tcPr>
            <w:tcW w:w="1756" w:type="dxa"/>
          </w:tcPr>
          <w:p w14:paraId="001B80C2" w14:textId="77777777" w:rsidR="0060272A" w:rsidRPr="0060272A" w:rsidRDefault="0060272A" w:rsidP="0060272A">
            <w:pPr>
              <w:spacing w:line="240" w:lineRule="auto"/>
              <w:rPr>
                <w:noProof/>
                <w:sz w:val="20"/>
                <w:szCs w:val="20"/>
                <w:lang w:val="pt-BR"/>
              </w:rPr>
            </w:pPr>
            <w:r w:rsidRPr="0060272A">
              <w:rPr>
                <w:sz w:val="20"/>
                <w:szCs w:val="20"/>
                <w:lang w:val="pt-BR"/>
              </w:rPr>
              <w:t>S2 F0/24</w:t>
            </w:r>
          </w:p>
        </w:tc>
      </w:tr>
      <w:tr w:rsidR="0060272A" w:rsidRPr="0060272A" w14:paraId="3D8E8641" w14:textId="77777777" w:rsidTr="004919C6">
        <w:tc>
          <w:tcPr>
            <w:tcW w:w="1112" w:type="dxa"/>
            <w:tcBorders>
              <w:top w:val="nil"/>
            </w:tcBorders>
          </w:tcPr>
          <w:p w14:paraId="10740AA7" w14:textId="77777777" w:rsidR="0060272A" w:rsidRPr="0060272A" w:rsidRDefault="0060272A" w:rsidP="00907866">
            <w:pPr>
              <w:pStyle w:val="ConfigWindow"/>
              <w:rPr>
                <w:lang w:val="pt-BR"/>
              </w:rPr>
            </w:pPr>
            <w:r w:rsidRPr="0060272A">
              <w:rPr>
                <w:lang w:val="pt-BR"/>
              </w:rPr>
              <w:t>ASA</w:t>
            </w:r>
          </w:p>
        </w:tc>
        <w:tc>
          <w:tcPr>
            <w:tcW w:w="1853" w:type="dxa"/>
          </w:tcPr>
          <w:p w14:paraId="4EC96283" w14:textId="77777777" w:rsidR="0060272A" w:rsidRPr="0060272A" w:rsidRDefault="0060272A" w:rsidP="0060272A">
            <w:pPr>
              <w:spacing w:line="240" w:lineRule="auto"/>
              <w:rPr>
                <w:sz w:val="20"/>
                <w:szCs w:val="20"/>
                <w:lang w:val="pt-BR"/>
              </w:rPr>
            </w:pPr>
            <w:r w:rsidRPr="0060272A">
              <w:rPr>
                <w:sz w:val="20"/>
                <w:szCs w:val="20"/>
                <w:lang w:val="pt-BR"/>
              </w:rPr>
              <w:t>G1/3 (DMZ)</w:t>
            </w:r>
          </w:p>
        </w:tc>
        <w:tc>
          <w:tcPr>
            <w:tcW w:w="1890" w:type="dxa"/>
          </w:tcPr>
          <w:p w14:paraId="1ED51E1F" w14:textId="77777777" w:rsidR="0060272A" w:rsidRPr="0060272A" w:rsidRDefault="0060272A" w:rsidP="0060272A">
            <w:pPr>
              <w:spacing w:line="240" w:lineRule="auto"/>
              <w:rPr>
                <w:noProof/>
                <w:sz w:val="20"/>
                <w:szCs w:val="20"/>
              </w:rPr>
            </w:pPr>
            <w:r w:rsidRPr="0060272A">
              <w:rPr>
                <w:noProof/>
                <w:sz w:val="20"/>
                <w:szCs w:val="20"/>
              </w:rPr>
              <w:t>192.168.2.1</w:t>
            </w:r>
          </w:p>
        </w:tc>
        <w:tc>
          <w:tcPr>
            <w:tcW w:w="1800" w:type="dxa"/>
          </w:tcPr>
          <w:p w14:paraId="70F15FA1" w14:textId="77777777" w:rsidR="0060272A" w:rsidRPr="0060272A" w:rsidRDefault="0060272A" w:rsidP="0060272A">
            <w:pPr>
              <w:spacing w:line="240" w:lineRule="auto"/>
              <w:rPr>
                <w:noProof/>
                <w:sz w:val="20"/>
                <w:szCs w:val="20"/>
              </w:rPr>
            </w:pPr>
            <w:r w:rsidRPr="0060272A">
              <w:rPr>
                <w:noProof/>
                <w:sz w:val="20"/>
                <w:szCs w:val="20"/>
              </w:rPr>
              <w:t>255.255.255.0</w:t>
            </w:r>
          </w:p>
        </w:tc>
        <w:tc>
          <w:tcPr>
            <w:tcW w:w="1579" w:type="dxa"/>
            <w:tcBorders>
              <w:top w:val="nil"/>
            </w:tcBorders>
          </w:tcPr>
          <w:p w14:paraId="76EE918E" w14:textId="77777777" w:rsidR="0060272A" w:rsidRPr="0060272A" w:rsidRDefault="0060272A" w:rsidP="00907866">
            <w:pPr>
              <w:pStyle w:val="ConfigWindow"/>
              <w:rPr>
                <w:noProof/>
              </w:rPr>
            </w:pPr>
            <w:r w:rsidRPr="0060272A">
              <w:rPr>
                <w:noProof/>
              </w:rPr>
              <w:t>N/A</w:t>
            </w:r>
          </w:p>
        </w:tc>
        <w:tc>
          <w:tcPr>
            <w:tcW w:w="1756" w:type="dxa"/>
          </w:tcPr>
          <w:p w14:paraId="3952EE58" w14:textId="77777777" w:rsidR="0060272A" w:rsidRPr="0060272A" w:rsidRDefault="0060272A" w:rsidP="0060272A">
            <w:pPr>
              <w:spacing w:line="240" w:lineRule="auto"/>
              <w:rPr>
                <w:noProof/>
                <w:sz w:val="20"/>
                <w:szCs w:val="20"/>
                <w:lang w:val="pt-BR"/>
              </w:rPr>
            </w:pPr>
            <w:r w:rsidRPr="0060272A">
              <w:rPr>
                <w:noProof/>
                <w:sz w:val="20"/>
                <w:szCs w:val="20"/>
                <w:lang w:val="pt-BR"/>
              </w:rPr>
              <w:t>S1 F0/24</w:t>
            </w:r>
          </w:p>
        </w:tc>
      </w:tr>
      <w:tr w:rsidR="0060272A" w:rsidRPr="0060272A" w14:paraId="25D5A1C6" w14:textId="77777777" w:rsidTr="004919C6">
        <w:tc>
          <w:tcPr>
            <w:tcW w:w="1112" w:type="dxa"/>
          </w:tcPr>
          <w:p w14:paraId="1FC12EC0" w14:textId="77777777" w:rsidR="0060272A" w:rsidRPr="0060272A" w:rsidRDefault="0060272A" w:rsidP="0060272A">
            <w:pPr>
              <w:spacing w:line="240" w:lineRule="auto"/>
              <w:rPr>
                <w:noProof/>
                <w:sz w:val="20"/>
                <w:szCs w:val="20"/>
                <w:lang w:val="pt-BR"/>
              </w:rPr>
            </w:pPr>
            <w:r w:rsidRPr="0060272A">
              <w:rPr>
                <w:noProof/>
                <w:sz w:val="20"/>
                <w:szCs w:val="20"/>
                <w:lang w:val="pt-BR"/>
              </w:rPr>
              <w:t>PC-A</w:t>
            </w:r>
          </w:p>
        </w:tc>
        <w:tc>
          <w:tcPr>
            <w:tcW w:w="1853" w:type="dxa"/>
          </w:tcPr>
          <w:p w14:paraId="512B4BFF" w14:textId="77777777" w:rsidR="0060272A" w:rsidRPr="0060272A" w:rsidRDefault="0060272A" w:rsidP="0060272A">
            <w:pPr>
              <w:spacing w:line="240" w:lineRule="auto"/>
              <w:rPr>
                <w:noProof/>
                <w:sz w:val="20"/>
                <w:szCs w:val="20"/>
                <w:lang w:val="pt-BR"/>
              </w:rPr>
            </w:pPr>
            <w:r w:rsidRPr="0060272A">
              <w:rPr>
                <w:noProof/>
                <w:sz w:val="20"/>
                <w:szCs w:val="20"/>
                <w:lang w:val="pt-BR"/>
              </w:rPr>
              <w:t>NIC</w:t>
            </w:r>
          </w:p>
        </w:tc>
        <w:tc>
          <w:tcPr>
            <w:tcW w:w="1890" w:type="dxa"/>
          </w:tcPr>
          <w:p w14:paraId="050F6416" w14:textId="77777777" w:rsidR="0060272A" w:rsidRPr="0060272A" w:rsidRDefault="0060272A" w:rsidP="0060272A">
            <w:pPr>
              <w:spacing w:line="240" w:lineRule="auto"/>
              <w:rPr>
                <w:noProof/>
                <w:sz w:val="20"/>
                <w:szCs w:val="20"/>
              </w:rPr>
            </w:pPr>
            <w:r w:rsidRPr="0060272A">
              <w:rPr>
                <w:noProof/>
                <w:sz w:val="20"/>
                <w:szCs w:val="20"/>
              </w:rPr>
              <w:t>192.168.2.3</w:t>
            </w:r>
          </w:p>
        </w:tc>
        <w:tc>
          <w:tcPr>
            <w:tcW w:w="1800" w:type="dxa"/>
          </w:tcPr>
          <w:p w14:paraId="3A7F496E" w14:textId="77777777" w:rsidR="0060272A" w:rsidRPr="0060272A" w:rsidRDefault="0060272A" w:rsidP="0060272A">
            <w:pPr>
              <w:spacing w:line="240" w:lineRule="auto"/>
              <w:rPr>
                <w:noProof/>
                <w:sz w:val="20"/>
                <w:szCs w:val="20"/>
              </w:rPr>
            </w:pPr>
            <w:r w:rsidRPr="0060272A">
              <w:rPr>
                <w:noProof/>
                <w:sz w:val="20"/>
                <w:szCs w:val="20"/>
              </w:rPr>
              <w:t>255.255.255.0</w:t>
            </w:r>
          </w:p>
        </w:tc>
        <w:tc>
          <w:tcPr>
            <w:tcW w:w="1579" w:type="dxa"/>
          </w:tcPr>
          <w:p w14:paraId="4030C598" w14:textId="77777777" w:rsidR="0060272A" w:rsidRPr="0060272A" w:rsidRDefault="0060272A" w:rsidP="0060272A">
            <w:pPr>
              <w:spacing w:line="240" w:lineRule="auto"/>
              <w:rPr>
                <w:noProof/>
                <w:sz w:val="20"/>
                <w:szCs w:val="20"/>
                <w:lang w:val="pt-BR"/>
              </w:rPr>
            </w:pPr>
            <w:r w:rsidRPr="0060272A">
              <w:rPr>
                <w:noProof/>
                <w:sz w:val="20"/>
                <w:szCs w:val="20"/>
              </w:rPr>
              <w:t>192.168.2.1</w:t>
            </w:r>
          </w:p>
        </w:tc>
        <w:tc>
          <w:tcPr>
            <w:tcW w:w="1756" w:type="dxa"/>
          </w:tcPr>
          <w:p w14:paraId="2A1940BF" w14:textId="77777777" w:rsidR="0060272A" w:rsidRPr="0060272A" w:rsidRDefault="0060272A" w:rsidP="0060272A">
            <w:pPr>
              <w:spacing w:line="240" w:lineRule="auto"/>
              <w:rPr>
                <w:noProof/>
                <w:sz w:val="20"/>
                <w:szCs w:val="20"/>
                <w:lang w:val="pt-BR"/>
              </w:rPr>
            </w:pPr>
            <w:r w:rsidRPr="0060272A">
              <w:rPr>
                <w:noProof/>
                <w:sz w:val="20"/>
                <w:szCs w:val="20"/>
                <w:lang w:val="pt-BR"/>
              </w:rPr>
              <w:t>S1 F0/6</w:t>
            </w:r>
          </w:p>
        </w:tc>
      </w:tr>
      <w:tr w:rsidR="0060272A" w:rsidRPr="0060272A" w14:paraId="0976D83C" w14:textId="77777777" w:rsidTr="004919C6">
        <w:tc>
          <w:tcPr>
            <w:tcW w:w="1112" w:type="dxa"/>
          </w:tcPr>
          <w:p w14:paraId="0FAC0039" w14:textId="77777777" w:rsidR="0060272A" w:rsidRPr="0060272A" w:rsidRDefault="0060272A" w:rsidP="0060272A">
            <w:pPr>
              <w:spacing w:line="240" w:lineRule="auto"/>
              <w:rPr>
                <w:noProof/>
                <w:sz w:val="20"/>
                <w:szCs w:val="20"/>
                <w:lang w:val="pt-BR"/>
              </w:rPr>
            </w:pPr>
            <w:r w:rsidRPr="0060272A">
              <w:rPr>
                <w:noProof/>
                <w:sz w:val="20"/>
                <w:szCs w:val="20"/>
                <w:lang w:val="pt-BR"/>
              </w:rPr>
              <w:t>PC-B</w:t>
            </w:r>
          </w:p>
        </w:tc>
        <w:tc>
          <w:tcPr>
            <w:tcW w:w="1853" w:type="dxa"/>
          </w:tcPr>
          <w:p w14:paraId="549155A2" w14:textId="77777777" w:rsidR="0060272A" w:rsidRPr="0060272A" w:rsidRDefault="0060272A" w:rsidP="0060272A">
            <w:pPr>
              <w:spacing w:line="240" w:lineRule="auto"/>
              <w:rPr>
                <w:noProof/>
                <w:sz w:val="20"/>
                <w:szCs w:val="20"/>
                <w:lang w:val="pt-BR"/>
              </w:rPr>
            </w:pPr>
            <w:r w:rsidRPr="0060272A">
              <w:rPr>
                <w:noProof/>
                <w:sz w:val="20"/>
                <w:szCs w:val="20"/>
                <w:lang w:val="pt-BR"/>
              </w:rPr>
              <w:t>NIC</w:t>
            </w:r>
          </w:p>
        </w:tc>
        <w:tc>
          <w:tcPr>
            <w:tcW w:w="1890" w:type="dxa"/>
          </w:tcPr>
          <w:p w14:paraId="668F1A44" w14:textId="77777777" w:rsidR="0060272A" w:rsidRPr="0060272A" w:rsidRDefault="0060272A" w:rsidP="0060272A">
            <w:pPr>
              <w:spacing w:line="240" w:lineRule="auto"/>
              <w:rPr>
                <w:noProof/>
                <w:sz w:val="20"/>
                <w:szCs w:val="20"/>
              </w:rPr>
            </w:pPr>
            <w:r w:rsidRPr="0060272A">
              <w:rPr>
                <w:noProof/>
                <w:sz w:val="20"/>
                <w:szCs w:val="20"/>
              </w:rPr>
              <w:t>192.168.1.3</w:t>
            </w:r>
          </w:p>
        </w:tc>
        <w:tc>
          <w:tcPr>
            <w:tcW w:w="1800" w:type="dxa"/>
          </w:tcPr>
          <w:p w14:paraId="1AEF8A8E" w14:textId="77777777" w:rsidR="0060272A" w:rsidRPr="0060272A" w:rsidRDefault="0060272A" w:rsidP="0060272A">
            <w:pPr>
              <w:spacing w:line="240" w:lineRule="auto"/>
              <w:rPr>
                <w:noProof/>
                <w:sz w:val="20"/>
                <w:szCs w:val="20"/>
              </w:rPr>
            </w:pPr>
            <w:r w:rsidRPr="0060272A">
              <w:rPr>
                <w:noProof/>
                <w:sz w:val="20"/>
                <w:szCs w:val="20"/>
              </w:rPr>
              <w:t>255.255.255.0</w:t>
            </w:r>
          </w:p>
        </w:tc>
        <w:tc>
          <w:tcPr>
            <w:tcW w:w="1579" w:type="dxa"/>
          </w:tcPr>
          <w:p w14:paraId="72A339FB" w14:textId="77777777" w:rsidR="0060272A" w:rsidRPr="0060272A" w:rsidRDefault="0060272A" w:rsidP="0060272A">
            <w:pPr>
              <w:spacing w:line="240" w:lineRule="auto"/>
              <w:rPr>
                <w:noProof/>
                <w:sz w:val="20"/>
                <w:szCs w:val="20"/>
                <w:lang w:val="pt-BR"/>
              </w:rPr>
            </w:pPr>
            <w:r w:rsidRPr="0060272A">
              <w:rPr>
                <w:noProof/>
                <w:sz w:val="20"/>
                <w:szCs w:val="20"/>
              </w:rPr>
              <w:t>192.168.1.1</w:t>
            </w:r>
          </w:p>
        </w:tc>
        <w:tc>
          <w:tcPr>
            <w:tcW w:w="1756" w:type="dxa"/>
          </w:tcPr>
          <w:p w14:paraId="7AF44E90" w14:textId="77777777" w:rsidR="0060272A" w:rsidRPr="0060272A" w:rsidRDefault="0060272A" w:rsidP="0060272A">
            <w:pPr>
              <w:spacing w:line="240" w:lineRule="auto"/>
              <w:rPr>
                <w:sz w:val="20"/>
                <w:szCs w:val="20"/>
                <w:lang w:val="pt-BR"/>
              </w:rPr>
            </w:pPr>
            <w:r w:rsidRPr="0060272A">
              <w:rPr>
                <w:sz w:val="20"/>
                <w:szCs w:val="20"/>
                <w:lang w:val="pt-BR"/>
              </w:rPr>
              <w:t>S2 F0/18</w:t>
            </w:r>
          </w:p>
        </w:tc>
      </w:tr>
      <w:tr w:rsidR="0060272A" w:rsidRPr="0060272A" w14:paraId="486E034E" w14:textId="77777777" w:rsidTr="004919C6">
        <w:tc>
          <w:tcPr>
            <w:tcW w:w="1112" w:type="dxa"/>
          </w:tcPr>
          <w:p w14:paraId="2F523B42" w14:textId="77777777" w:rsidR="0060272A" w:rsidRPr="0060272A" w:rsidRDefault="0060272A" w:rsidP="0060272A">
            <w:pPr>
              <w:spacing w:line="240" w:lineRule="auto"/>
              <w:rPr>
                <w:sz w:val="20"/>
                <w:szCs w:val="20"/>
              </w:rPr>
            </w:pPr>
            <w:r w:rsidRPr="0060272A">
              <w:rPr>
                <w:sz w:val="20"/>
                <w:szCs w:val="20"/>
              </w:rPr>
              <w:t>PC-C</w:t>
            </w:r>
          </w:p>
        </w:tc>
        <w:tc>
          <w:tcPr>
            <w:tcW w:w="1853" w:type="dxa"/>
          </w:tcPr>
          <w:p w14:paraId="00B81511" w14:textId="77777777" w:rsidR="0060272A" w:rsidRPr="0060272A" w:rsidRDefault="0060272A" w:rsidP="0060272A">
            <w:pPr>
              <w:spacing w:line="240" w:lineRule="auto"/>
              <w:rPr>
                <w:sz w:val="20"/>
                <w:szCs w:val="20"/>
              </w:rPr>
            </w:pPr>
            <w:r w:rsidRPr="0060272A">
              <w:rPr>
                <w:sz w:val="20"/>
                <w:szCs w:val="20"/>
              </w:rPr>
              <w:t>NIC</w:t>
            </w:r>
          </w:p>
        </w:tc>
        <w:tc>
          <w:tcPr>
            <w:tcW w:w="1890" w:type="dxa"/>
          </w:tcPr>
          <w:p w14:paraId="310CE898" w14:textId="77777777" w:rsidR="0060272A" w:rsidRPr="0060272A" w:rsidRDefault="0060272A" w:rsidP="0060272A">
            <w:pPr>
              <w:spacing w:line="240" w:lineRule="auto"/>
              <w:rPr>
                <w:sz w:val="20"/>
                <w:szCs w:val="20"/>
              </w:rPr>
            </w:pPr>
            <w:r w:rsidRPr="0060272A">
              <w:rPr>
                <w:sz w:val="20"/>
                <w:szCs w:val="20"/>
              </w:rPr>
              <w:t>172.16.3.3</w:t>
            </w:r>
          </w:p>
        </w:tc>
        <w:tc>
          <w:tcPr>
            <w:tcW w:w="1800" w:type="dxa"/>
          </w:tcPr>
          <w:p w14:paraId="5743EAA2" w14:textId="77777777" w:rsidR="0060272A" w:rsidRPr="0060272A" w:rsidRDefault="0060272A" w:rsidP="0060272A">
            <w:pPr>
              <w:spacing w:line="240" w:lineRule="auto"/>
              <w:rPr>
                <w:sz w:val="20"/>
                <w:szCs w:val="20"/>
              </w:rPr>
            </w:pPr>
            <w:r w:rsidRPr="0060272A">
              <w:rPr>
                <w:sz w:val="20"/>
                <w:szCs w:val="20"/>
              </w:rPr>
              <w:t>255.255.255.0</w:t>
            </w:r>
          </w:p>
        </w:tc>
        <w:tc>
          <w:tcPr>
            <w:tcW w:w="1579" w:type="dxa"/>
          </w:tcPr>
          <w:p w14:paraId="638D1EE8" w14:textId="77777777" w:rsidR="0060272A" w:rsidRPr="0060272A" w:rsidRDefault="0060272A" w:rsidP="0060272A">
            <w:pPr>
              <w:spacing w:line="240" w:lineRule="auto"/>
              <w:rPr>
                <w:sz w:val="20"/>
                <w:szCs w:val="20"/>
              </w:rPr>
            </w:pPr>
            <w:r w:rsidRPr="0060272A">
              <w:rPr>
                <w:sz w:val="20"/>
                <w:szCs w:val="20"/>
              </w:rPr>
              <w:t>172.16.3.1</w:t>
            </w:r>
          </w:p>
        </w:tc>
        <w:tc>
          <w:tcPr>
            <w:tcW w:w="1756" w:type="dxa"/>
          </w:tcPr>
          <w:p w14:paraId="37E7888B" w14:textId="77777777" w:rsidR="0060272A" w:rsidRPr="0060272A" w:rsidRDefault="0060272A" w:rsidP="0060272A">
            <w:pPr>
              <w:spacing w:line="240" w:lineRule="auto"/>
              <w:rPr>
                <w:sz w:val="20"/>
                <w:szCs w:val="20"/>
              </w:rPr>
            </w:pPr>
            <w:r w:rsidRPr="0060272A">
              <w:rPr>
                <w:sz w:val="20"/>
                <w:szCs w:val="20"/>
                <w:lang w:val="pt-BR"/>
              </w:rPr>
              <w:t>S3 F0/18</w:t>
            </w:r>
          </w:p>
        </w:tc>
      </w:tr>
    </w:tbl>
    <w:p w14:paraId="4821BC61" w14:textId="77777777" w:rsidR="004919C6" w:rsidRDefault="004919C6" w:rsidP="004919C6">
      <w:pPr>
        <w:pStyle w:val="ConfigWindow"/>
      </w:pPr>
      <w:r>
        <w:t>Blank Line, No additional information</w:t>
      </w:r>
    </w:p>
    <w:p w14:paraId="02B076E1" w14:textId="77777777" w:rsidR="004C41C5" w:rsidRPr="00BB73FF" w:rsidRDefault="004C41C5" w:rsidP="004C41C5">
      <w:pPr>
        <w:pStyle w:val="Heading1"/>
      </w:pPr>
      <w:r w:rsidRPr="00BB73FF">
        <w:t>Objective</w:t>
      </w:r>
      <w:r>
        <w:t>s</w:t>
      </w:r>
    </w:p>
    <w:p w14:paraId="46CD507B" w14:textId="77777777" w:rsidR="004C41C5" w:rsidRPr="00513EA3" w:rsidRDefault="004C41C5" w:rsidP="004C41C5">
      <w:pPr>
        <w:pStyle w:val="BodyTextL25Bold"/>
      </w:pPr>
      <w:r>
        <w:t>Part 1: Configure Basic Device Settings</w:t>
      </w:r>
    </w:p>
    <w:p w14:paraId="3071E9BD" w14:textId="77777777" w:rsidR="004C41C5" w:rsidRPr="00513EA3" w:rsidRDefault="004C41C5" w:rsidP="004C41C5">
      <w:pPr>
        <w:pStyle w:val="BodyTextL25Bold"/>
      </w:pPr>
      <w:r w:rsidRPr="00513EA3">
        <w:t xml:space="preserve">Part 2: </w:t>
      </w:r>
      <w:r>
        <w:t xml:space="preserve">Access the </w:t>
      </w:r>
      <w:r w:rsidRPr="00513EA3">
        <w:rPr>
          <w:bCs/>
          <w:szCs w:val="20"/>
        </w:rPr>
        <w:t xml:space="preserve">ASA </w:t>
      </w:r>
      <w:r>
        <w:rPr>
          <w:bCs/>
          <w:szCs w:val="20"/>
        </w:rPr>
        <w:t>Console and ASDM</w:t>
      </w:r>
    </w:p>
    <w:p w14:paraId="755D5211" w14:textId="77777777" w:rsidR="004C41C5" w:rsidRPr="006F707A" w:rsidRDefault="004C41C5" w:rsidP="004C41C5">
      <w:pPr>
        <w:pStyle w:val="BodyTextL25Bold"/>
      </w:pPr>
      <w:r w:rsidRPr="006F707A">
        <w:t>Part 3: Configur</w:t>
      </w:r>
      <w:r>
        <w:t>e</w:t>
      </w:r>
      <w:r w:rsidRPr="006F707A">
        <w:t xml:space="preserve"> ASA Settings and Firewall </w:t>
      </w:r>
      <w:r>
        <w:t>U</w:t>
      </w:r>
      <w:r w:rsidRPr="006F707A">
        <w:t>sing the ASDM Startup Wizard</w:t>
      </w:r>
    </w:p>
    <w:p w14:paraId="3049B614" w14:textId="77777777" w:rsidR="004C41C5" w:rsidRPr="006F707A" w:rsidRDefault="004C41C5" w:rsidP="004C41C5">
      <w:pPr>
        <w:pStyle w:val="BodyTextL25Bold"/>
      </w:pPr>
      <w:r w:rsidRPr="006F707A">
        <w:t xml:space="preserve">Part </w:t>
      </w:r>
      <w:r>
        <w:t>4</w:t>
      </w:r>
      <w:r w:rsidRPr="006F707A">
        <w:t>: Configur</w:t>
      </w:r>
      <w:r>
        <w:t>e</w:t>
      </w:r>
      <w:r w:rsidRPr="006F707A">
        <w:t xml:space="preserve"> ASA Settings </w:t>
      </w:r>
      <w:r>
        <w:t>from the ASDM Configuration Menu</w:t>
      </w:r>
    </w:p>
    <w:p w14:paraId="20B0028F" w14:textId="77777777" w:rsidR="004C41C5" w:rsidRPr="00CE5E11" w:rsidRDefault="004C41C5" w:rsidP="004C41C5">
      <w:pPr>
        <w:pStyle w:val="BodyTextL25Bold"/>
      </w:pPr>
      <w:r w:rsidRPr="00CE5E11">
        <w:t>Part 5: Configur</w:t>
      </w:r>
      <w:r>
        <w:t>e</w:t>
      </w:r>
      <w:r w:rsidRPr="00CE5E11">
        <w:t xml:space="preserve"> DMZ, Static NAT</w:t>
      </w:r>
      <w:r>
        <w:t>,</w:t>
      </w:r>
      <w:r w:rsidRPr="00CE5E11">
        <w:t xml:space="preserve"> and ACLs</w:t>
      </w:r>
    </w:p>
    <w:p w14:paraId="5E0A18D7" w14:textId="77777777" w:rsidR="004C41C5" w:rsidRPr="008402F2" w:rsidRDefault="004C41C5" w:rsidP="004C41C5">
      <w:pPr>
        <w:pStyle w:val="Heading1"/>
      </w:pPr>
      <w:r w:rsidRPr="008402F2">
        <w:t>Background</w:t>
      </w:r>
      <w:r>
        <w:t>/Scenario</w:t>
      </w:r>
    </w:p>
    <w:p w14:paraId="4467D662" w14:textId="77777777" w:rsidR="004C41C5" w:rsidRPr="00CE5E11" w:rsidRDefault="004C41C5" w:rsidP="004C41C5">
      <w:pPr>
        <w:pStyle w:val="BodyTextL25"/>
      </w:pPr>
      <w:bookmarkStart w:id="0" w:name="_Toc492961008"/>
      <w:bookmarkStart w:id="1" w:name="_Toc492974528"/>
      <w:bookmarkStart w:id="2" w:name="_Toc492974581"/>
      <w:bookmarkStart w:id="3" w:name="_Toc494171525"/>
      <w:r w:rsidRPr="00CE5E11">
        <w:t>The Cisco Adaptive Security Appliance (ASA) is an advanced network security device that integrates a stateful firewall</w:t>
      </w:r>
      <w:r>
        <w:t xml:space="preserve">, a </w:t>
      </w:r>
      <w:r w:rsidRPr="00CE5E11">
        <w:t>VPN</w:t>
      </w:r>
      <w:r>
        <w:t>,</w:t>
      </w:r>
      <w:r w:rsidRPr="00CE5E11">
        <w:t xml:space="preserve"> and </w:t>
      </w:r>
      <w:r>
        <w:rPr>
          <w:noProof/>
        </w:rPr>
        <w:t>FirePOWER services</w:t>
      </w:r>
      <w:r w:rsidRPr="00CE5E11">
        <w:t>. This lab employs an ASA 550</w:t>
      </w:r>
      <w:r>
        <w:t>6-X</w:t>
      </w:r>
      <w:r w:rsidRPr="00CE5E11">
        <w:t xml:space="preserve"> to create a firewall and protect an internal corporate network from external intruders while allowing internal hosts access to the Internet. The ASA creates three security interfaces: Outside, Inside</w:t>
      </w:r>
      <w:r>
        <w:t>,</w:t>
      </w:r>
      <w:r w:rsidRPr="00CE5E11">
        <w:t xml:space="preserve"> and DMZ. It provides outside users </w:t>
      </w:r>
      <w:r>
        <w:t xml:space="preserve">with </w:t>
      </w:r>
      <w:r w:rsidRPr="00CE5E11">
        <w:t>limited access to the DMZ and no access to internal resources. Inside users can access the DMZ and outside resources.</w:t>
      </w:r>
    </w:p>
    <w:p w14:paraId="5E98451E" w14:textId="77777777" w:rsidR="004C41C5" w:rsidRPr="000A49FC" w:rsidRDefault="004C41C5" w:rsidP="004C41C5">
      <w:pPr>
        <w:pStyle w:val="BodyTextL25"/>
      </w:pPr>
      <w:r>
        <w:t xml:space="preserve">The focus of this lab is to configure the ASA as a basic firewall. Other devices will receive minimal configuration </w:t>
      </w:r>
      <w:r w:rsidRPr="00954B34">
        <w:t>to support the ASA portion</w:t>
      </w:r>
      <w:r>
        <w:t xml:space="preserve"> of the lab. This lab uses the ASA GUI interface ASDM to configure basic device and security settings.</w:t>
      </w:r>
    </w:p>
    <w:p w14:paraId="12A06FBC" w14:textId="77777777" w:rsidR="004C41C5" w:rsidRDefault="004C41C5" w:rsidP="004C41C5">
      <w:pPr>
        <w:pStyle w:val="BodyTextL25"/>
      </w:pPr>
      <w:r>
        <w:t>In Part 1 of this lab, you will configure the topology and non-ASA devices. In Part 2, you will prepare the ASA for</w:t>
      </w:r>
      <w:r w:rsidRPr="00425BF7">
        <w:t xml:space="preserve"> </w:t>
      </w:r>
      <w:r w:rsidRPr="00600CE5">
        <w:t>Adaptive Security Device Manager</w:t>
      </w:r>
      <w:r>
        <w:t xml:space="preserve"> (ASDM) access. In Part 3, you will use the ASDM </w:t>
      </w:r>
      <w:r w:rsidRPr="007719F0">
        <w:t>Startup wizard</w:t>
      </w:r>
      <w:r>
        <w:t xml:space="preserve"> to configure basic ASA settings and the firewall between the inside and outside networks. In Part 4, you will configure additional settings via the ASDM configuration menu. In Part 5, you will configure a DMZ on the ASA and provide access to a server in the DMZ.</w:t>
      </w:r>
    </w:p>
    <w:p w14:paraId="2FEB3EFD" w14:textId="77777777" w:rsidR="004C41C5" w:rsidRPr="002B06BF" w:rsidRDefault="004C41C5" w:rsidP="004C41C5">
      <w:pPr>
        <w:pStyle w:val="BodyTextL25"/>
        <w:rPr>
          <w:bCs/>
          <w:color w:val="000000"/>
        </w:rPr>
      </w:pPr>
      <w:r>
        <w:rPr>
          <w:noProof/>
        </w:rPr>
        <w:t xml:space="preserve">The scenario for this lab assumes your </w:t>
      </w:r>
      <w:r w:rsidRPr="00ED5E38">
        <w:rPr>
          <w:noProof/>
        </w:rPr>
        <w:t xml:space="preserve">company has </w:t>
      </w:r>
      <w:r>
        <w:rPr>
          <w:noProof/>
        </w:rPr>
        <w:t xml:space="preserve">a </w:t>
      </w:r>
      <w:r w:rsidRPr="00ED5E38">
        <w:rPr>
          <w:noProof/>
        </w:rPr>
        <w:t xml:space="preserve">location connected to an ISP. R1 </w:t>
      </w:r>
      <w:r>
        <w:rPr>
          <w:noProof/>
        </w:rPr>
        <w:t xml:space="preserve">is </w:t>
      </w:r>
      <w:r w:rsidRPr="00ED5E38">
        <w:rPr>
          <w:noProof/>
        </w:rPr>
        <w:t>a</w:t>
      </w:r>
      <w:r>
        <w:t xml:space="preserve"> customer-premise equipment (CPE) device managed by the ISP. R2 represents an intermediate Internet router. R3 connects an administrator from a network management company, who has been hired to remotely manage your network. The ASA is an edge security device that connects the internal corporate network and DMZ to the </w:t>
      </w:r>
      <w:r w:rsidRPr="003D3CF3">
        <w:rPr>
          <w:noProof/>
        </w:rPr>
        <w:t>ISP</w:t>
      </w:r>
      <w:r>
        <w:t xml:space="preserve"> while providing NAT and DHCP services to inside hosts. The ASA will be configured for management by an administrator on the internal network and the remote administrator. </w:t>
      </w:r>
      <w:r>
        <w:rPr>
          <w:bCs/>
          <w:color w:val="000000"/>
        </w:rPr>
        <w:t>Layer 3 VLAN interfaces provide access to the three areas created in the lab: Inside, Outside, and DMZ. The ISP has assigned the public IP address space of 209.165.200.224/29, which will be used for address translation on the ASA.</w:t>
      </w:r>
    </w:p>
    <w:p w14:paraId="35EB8062" w14:textId="77777777" w:rsidR="00E84A39" w:rsidRDefault="00E84A39" w:rsidP="00E84A39">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108B0484" w14:textId="37B232CD" w:rsidR="004C41C5" w:rsidRDefault="004C41C5" w:rsidP="004C41C5">
      <w:pPr>
        <w:pStyle w:val="BodyTextL25"/>
      </w:pPr>
      <w:r w:rsidRPr="00D7346A">
        <w:rPr>
          <w:rFonts w:eastAsia="Arial"/>
        </w:rPr>
        <w:t>The ASA used with this lab is</w:t>
      </w:r>
      <w:r w:rsidRPr="00D7346A">
        <w:rPr>
          <w:bCs/>
          <w:color w:val="000000"/>
        </w:rPr>
        <w:t xml:space="preserve"> a Cisco model 5506-X with an 8-port integrated switch, running OS version 9.</w:t>
      </w:r>
      <w:r>
        <w:rPr>
          <w:bCs/>
          <w:color w:val="000000"/>
        </w:rPr>
        <w:t>1</w:t>
      </w:r>
      <w:r w:rsidR="00E84A39">
        <w:rPr>
          <w:bCs/>
          <w:color w:val="000000"/>
        </w:rPr>
        <w:t>5</w:t>
      </w:r>
      <w:r w:rsidRPr="00D7346A">
        <w:rPr>
          <w:bCs/>
          <w:color w:val="000000"/>
        </w:rPr>
        <w:t>(</w:t>
      </w:r>
      <w:r>
        <w:rPr>
          <w:bCs/>
          <w:color w:val="000000"/>
        </w:rPr>
        <w:t>1</w:t>
      </w:r>
      <w:r w:rsidRPr="00D7346A">
        <w:rPr>
          <w:bCs/>
          <w:color w:val="000000"/>
        </w:rPr>
        <w:t xml:space="preserve">), </w:t>
      </w:r>
      <w:r w:rsidRPr="00D7346A">
        <w:t>Adaptive Security Device Manager (</w:t>
      </w:r>
      <w:r w:rsidRPr="00D7346A">
        <w:rPr>
          <w:bCs/>
          <w:color w:val="000000"/>
        </w:rPr>
        <w:t xml:space="preserve">ASDM) version </w:t>
      </w:r>
      <w:r w:rsidRPr="006E7045">
        <w:rPr>
          <w:bCs/>
          <w:color w:val="000000"/>
        </w:rPr>
        <w:t>7.</w:t>
      </w:r>
      <w:r>
        <w:rPr>
          <w:bCs/>
          <w:color w:val="000000"/>
        </w:rPr>
        <w:t>1</w:t>
      </w:r>
      <w:r w:rsidR="00E84A39">
        <w:rPr>
          <w:bCs/>
          <w:color w:val="000000"/>
        </w:rPr>
        <w:t>5</w:t>
      </w:r>
      <w:r w:rsidRPr="00D7346A">
        <w:rPr>
          <w:bCs/>
          <w:color w:val="000000"/>
        </w:rPr>
        <w:t>(</w:t>
      </w:r>
      <w:r>
        <w:rPr>
          <w:bCs/>
          <w:color w:val="000000"/>
        </w:rPr>
        <w:t>1</w:t>
      </w:r>
      <w:r w:rsidRPr="00D7346A">
        <w:rPr>
          <w:bCs/>
          <w:color w:val="000000"/>
        </w:rPr>
        <w:t>)</w:t>
      </w:r>
      <w:r w:rsidR="00BF421A">
        <w:rPr>
          <w:bCs/>
          <w:color w:val="000000"/>
        </w:rPr>
        <w:t>.</w:t>
      </w:r>
    </w:p>
    <w:bookmarkEnd w:id="0"/>
    <w:bookmarkEnd w:id="1"/>
    <w:bookmarkEnd w:id="2"/>
    <w:bookmarkEnd w:id="3"/>
    <w:p w14:paraId="74C6C4EF" w14:textId="48832B43" w:rsidR="00E84A39" w:rsidRPr="00D34952" w:rsidRDefault="00E84A39" w:rsidP="00E84A39">
      <w:pPr>
        <w:pStyle w:val="BodyTextL25"/>
      </w:pPr>
      <w:r w:rsidRPr="00D34952">
        <w:rPr>
          <w:b/>
        </w:rPr>
        <w:t>Note</w:t>
      </w:r>
      <w:r w:rsidRPr="00D34952">
        <w:t xml:space="preserve">: Make sure that the </w:t>
      </w:r>
      <w:r>
        <w:t>devices</w:t>
      </w:r>
      <w:r w:rsidRPr="00D34952">
        <w:t xml:space="preserve"> have been erased and have no startup configurations. If you are unsure</w:t>
      </w:r>
      <w:r>
        <w:t>,</w:t>
      </w:r>
      <w:r w:rsidRPr="00D34952">
        <w:t xml:space="preserve"> contact your instructor.</w:t>
      </w:r>
    </w:p>
    <w:p w14:paraId="5513F80F" w14:textId="77777777" w:rsidR="004C41C5" w:rsidRPr="008402F2" w:rsidRDefault="004C41C5" w:rsidP="004C41C5">
      <w:pPr>
        <w:pStyle w:val="Heading1"/>
      </w:pPr>
      <w:r>
        <w:t>Required Resources</w:t>
      </w:r>
    </w:p>
    <w:p w14:paraId="3D6494DA" w14:textId="7A49C61A" w:rsidR="00E84A39" w:rsidRPr="004C7F6C" w:rsidRDefault="001151E1" w:rsidP="004C7F6C">
      <w:pPr>
        <w:pStyle w:val="Bulletlevel1"/>
      </w:pPr>
      <w:r w:rsidRPr="004C7F6C">
        <w:t>1</w:t>
      </w:r>
      <w:r w:rsidR="00E84A39" w:rsidRPr="004C7F6C">
        <w:t xml:space="preserve"> Router (Cisco 4221 with Cisco XE Release 16.9.6 universal image or comparable with a Security Technology Package license)</w:t>
      </w:r>
    </w:p>
    <w:p w14:paraId="56AF4CEE" w14:textId="0092A252" w:rsidR="00E84A39" w:rsidRPr="004C7F6C" w:rsidRDefault="00E84A39" w:rsidP="004C7F6C">
      <w:pPr>
        <w:pStyle w:val="Bulletlevel1"/>
      </w:pPr>
      <w:r w:rsidRPr="004C7F6C">
        <w:t>3 Switches (Cisco 2960+ with Cisco IOS Release 15.2(7) lanbasek9 image or comparable)</w:t>
      </w:r>
      <w:r w:rsidR="00A405D1" w:rsidRPr="004C7F6C">
        <w:t xml:space="preserve"> </w:t>
      </w:r>
    </w:p>
    <w:p w14:paraId="1E272938" w14:textId="3B177FB5" w:rsidR="00E84A39" w:rsidRPr="004C7F6C" w:rsidRDefault="00E84A39" w:rsidP="004C7F6C">
      <w:pPr>
        <w:pStyle w:val="Bulletlevel1"/>
      </w:pPr>
      <w:r w:rsidRPr="004C7F6C">
        <w:t xml:space="preserve">3 PCs (Windows OS with a terminal emulation </w:t>
      </w:r>
      <w:r w:rsidR="004C7F6C" w:rsidRPr="004C7F6C">
        <w:t>application</w:t>
      </w:r>
      <w:r w:rsidRPr="004C7F6C">
        <w:t xml:space="preserve"> and Java version compatible with installed ASDM version)</w:t>
      </w:r>
    </w:p>
    <w:p w14:paraId="686452EA" w14:textId="77777777" w:rsidR="004C7F6C" w:rsidRPr="004C7F6C" w:rsidRDefault="004C7F6C" w:rsidP="004C7F6C">
      <w:pPr>
        <w:pStyle w:val="Bulletlevel1"/>
      </w:pPr>
      <w:r w:rsidRPr="004C7F6C">
        <w:t>1 ASA 5506-X (OS version 9.15(1) and ASDM version 7.15(1) and Base license or comparable)</w:t>
      </w:r>
    </w:p>
    <w:p w14:paraId="5F650C41" w14:textId="77777777" w:rsidR="00E84A39" w:rsidRPr="004C7F6C" w:rsidRDefault="00E84A39" w:rsidP="004C7F6C">
      <w:pPr>
        <w:pStyle w:val="Bulletlevel1"/>
      </w:pPr>
      <w:r w:rsidRPr="004C7F6C">
        <w:t>Console cables to configure the Cisco IOS devices</w:t>
      </w:r>
    </w:p>
    <w:p w14:paraId="4293FB52" w14:textId="77777777" w:rsidR="00E84A39" w:rsidRPr="004C7F6C" w:rsidRDefault="00E84A39" w:rsidP="004C7F6C">
      <w:pPr>
        <w:pStyle w:val="Bulletlevel1"/>
      </w:pPr>
      <w:r w:rsidRPr="004C7F6C">
        <w:t>Ethernet cables as shown in the topology</w:t>
      </w:r>
    </w:p>
    <w:p w14:paraId="44FCD25C" w14:textId="77777777" w:rsidR="004C41C5" w:rsidRPr="004C41C5" w:rsidRDefault="004C41C5" w:rsidP="00E84A39">
      <w:pPr>
        <w:pStyle w:val="Heading1"/>
      </w:pPr>
      <w:r w:rsidRPr="004C41C5">
        <w:t>Instructions</w:t>
      </w:r>
    </w:p>
    <w:p w14:paraId="637FA758" w14:textId="77777777" w:rsidR="00630CB0" w:rsidRPr="00823C56" w:rsidRDefault="00630CB0" w:rsidP="00630CB0">
      <w:pPr>
        <w:pStyle w:val="Heading2"/>
        <w:rPr>
          <w:noProof/>
        </w:rPr>
      </w:pPr>
      <w:r w:rsidRPr="00823C56">
        <w:rPr>
          <w:noProof/>
        </w:rPr>
        <w:t>Configure Basic Device Settings</w:t>
      </w:r>
    </w:p>
    <w:p w14:paraId="3343D81A" w14:textId="77777777" w:rsidR="00630CB0" w:rsidRPr="00ED5E38" w:rsidRDefault="00630CB0" w:rsidP="00630CB0">
      <w:pPr>
        <w:pStyle w:val="BodyTextL25"/>
        <w:rPr>
          <w:noProof/>
        </w:rPr>
      </w:pPr>
      <w:r w:rsidRPr="00ED5E38">
        <w:rPr>
          <w:noProof/>
        </w:rPr>
        <w:t xml:space="preserve">In </w:t>
      </w:r>
      <w:r>
        <w:rPr>
          <w:noProof/>
        </w:rPr>
        <w:t>this part</w:t>
      </w:r>
      <w:r w:rsidRPr="00ED5E38">
        <w:rPr>
          <w:noProof/>
        </w:rPr>
        <w:t>, you will set up the network topology and configure basic settings on the routers, such as interface IP addresses and static routing.</w:t>
      </w:r>
    </w:p>
    <w:p w14:paraId="4CC61DF5" w14:textId="77777777" w:rsidR="00630CB0" w:rsidRPr="00ED5E38" w:rsidRDefault="00630CB0" w:rsidP="00630CB0">
      <w:pPr>
        <w:pStyle w:val="BodyTextL25"/>
        <w:rPr>
          <w:noProof/>
        </w:rPr>
      </w:pPr>
      <w:r w:rsidRPr="00ED5E38">
        <w:rPr>
          <w:b/>
          <w:noProof/>
        </w:rPr>
        <w:t>Note</w:t>
      </w:r>
      <w:r w:rsidRPr="00ED5E38">
        <w:rPr>
          <w:noProof/>
        </w:rPr>
        <w:t>: Do not configure ASA settings at this time.</w:t>
      </w:r>
    </w:p>
    <w:p w14:paraId="677828E7" w14:textId="77777777" w:rsidR="00630CB0" w:rsidRPr="00ED5E38" w:rsidRDefault="00630CB0" w:rsidP="00630CB0">
      <w:pPr>
        <w:pStyle w:val="Heading3"/>
        <w:rPr>
          <w:noProof/>
        </w:rPr>
      </w:pPr>
      <w:r w:rsidRPr="00ED5E38">
        <w:rPr>
          <w:noProof/>
        </w:rPr>
        <w:t>Cable the network and clear previous device settings.</w:t>
      </w:r>
    </w:p>
    <w:p w14:paraId="07C60B26" w14:textId="77777777" w:rsidR="00630CB0" w:rsidRDefault="00630CB0" w:rsidP="00630CB0">
      <w:pPr>
        <w:pStyle w:val="BodyTextL25"/>
        <w:rPr>
          <w:noProof/>
        </w:rPr>
      </w:pPr>
      <w:r w:rsidRPr="00ED5E38">
        <w:rPr>
          <w:noProof/>
        </w:rPr>
        <w:t xml:space="preserve">Attach the devices that are shown in the topology diagram and cable as necessary. Make sure </w:t>
      </w:r>
      <w:r>
        <w:rPr>
          <w:noProof/>
        </w:rPr>
        <w:t xml:space="preserve">the router and ASA </w:t>
      </w:r>
      <w:r w:rsidRPr="00ED5E38">
        <w:rPr>
          <w:noProof/>
        </w:rPr>
        <w:t>have been erased and have no startup configuration</w:t>
      </w:r>
      <w:r>
        <w:rPr>
          <w:noProof/>
        </w:rPr>
        <w:t xml:space="preserve">. </w:t>
      </w:r>
    </w:p>
    <w:p w14:paraId="53A6737D" w14:textId="77777777" w:rsidR="00630CB0" w:rsidRDefault="00630CB0" w:rsidP="00630CB0">
      <w:pPr>
        <w:pStyle w:val="BodyTextL25"/>
      </w:pPr>
      <w:r w:rsidRPr="00AD317D">
        <w:rPr>
          <w:b/>
          <w:bCs/>
          <w:noProof/>
        </w:rPr>
        <w:t>Note</w:t>
      </w:r>
      <w:r>
        <w:rPr>
          <w:noProof/>
        </w:rPr>
        <w:t xml:space="preserve">: To avoid using the switches, use a cross-over cable to connect the end devices </w:t>
      </w:r>
    </w:p>
    <w:p w14:paraId="33A97593" w14:textId="77777777" w:rsidR="00630CB0" w:rsidRPr="001F4F1B" w:rsidRDefault="00630CB0" w:rsidP="00630CB0">
      <w:pPr>
        <w:pStyle w:val="Heading3"/>
      </w:pPr>
      <w:r>
        <w:t>C</w:t>
      </w:r>
      <w:r w:rsidRPr="001F4F1B">
        <w:t xml:space="preserve">onfigure </w:t>
      </w:r>
      <w:r>
        <w:t>R1 and the end devices.</w:t>
      </w:r>
    </w:p>
    <w:p w14:paraId="07106937" w14:textId="77777777" w:rsidR="00630CB0" w:rsidRDefault="00630CB0" w:rsidP="00630CB0">
      <w:pPr>
        <w:pStyle w:val="SubStepAlpha"/>
      </w:pPr>
      <w:r>
        <w:t xml:space="preserve">Use the following script to configure R1. No additional configuration for R1 will be required for this lab. </w:t>
      </w:r>
    </w:p>
    <w:p w14:paraId="1BA10A2C" w14:textId="60D03666" w:rsidR="00630CB0" w:rsidRDefault="00630CB0" w:rsidP="00630CB0">
      <w:pPr>
        <w:pStyle w:val="BodyTextL50"/>
      </w:pPr>
      <w:r w:rsidRPr="00EA0B65">
        <w:rPr>
          <w:b/>
          <w:bCs/>
        </w:rPr>
        <w:t>Note</w:t>
      </w:r>
      <w:r>
        <w:t>: R1 does not need any routing as all inbound packets from the ASA will have 209.165.200.226 as the source IP address.</w:t>
      </w:r>
    </w:p>
    <w:p w14:paraId="2EC3C95D" w14:textId="01E8887F" w:rsidR="00C82172" w:rsidRDefault="00C82172" w:rsidP="00C82172">
      <w:pPr>
        <w:pStyle w:val="ConfigWindow"/>
      </w:pPr>
      <w:r>
        <w:t>Open configuration window</w:t>
      </w:r>
    </w:p>
    <w:p w14:paraId="0C0FED64" w14:textId="77777777" w:rsidR="00630CB0" w:rsidRPr="00AD317D" w:rsidRDefault="00630CB0" w:rsidP="00C82172">
      <w:pPr>
        <w:pStyle w:val="BodyTextL50"/>
        <w:spacing w:before="0"/>
        <w:rPr>
          <w:b/>
          <w:bCs/>
        </w:rPr>
      </w:pPr>
      <w:r w:rsidRPr="00AD317D">
        <w:rPr>
          <w:b/>
          <w:bCs/>
        </w:rPr>
        <w:t>R1 Script</w:t>
      </w:r>
    </w:p>
    <w:p w14:paraId="5A12B9AB" w14:textId="77777777" w:rsidR="00630CB0" w:rsidRDefault="00630CB0" w:rsidP="00630CB0">
      <w:pPr>
        <w:pStyle w:val="CMD"/>
      </w:pPr>
      <w:r>
        <w:t>enable</w:t>
      </w:r>
    </w:p>
    <w:p w14:paraId="1B69B2A2" w14:textId="77777777" w:rsidR="00630CB0" w:rsidRDefault="00630CB0" w:rsidP="00630CB0">
      <w:pPr>
        <w:pStyle w:val="CMD"/>
      </w:pPr>
      <w:r>
        <w:t>configure terminal</w:t>
      </w:r>
    </w:p>
    <w:p w14:paraId="40F6BEB4" w14:textId="77777777" w:rsidR="00630CB0" w:rsidRDefault="00630CB0" w:rsidP="00630CB0">
      <w:pPr>
        <w:pStyle w:val="CMD"/>
      </w:pPr>
      <w:r>
        <w:t>hostname R1</w:t>
      </w:r>
    </w:p>
    <w:p w14:paraId="54FECEAA" w14:textId="77777777" w:rsidR="00630CB0" w:rsidRDefault="00630CB0" w:rsidP="00630CB0">
      <w:pPr>
        <w:pStyle w:val="CMD"/>
      </w:pPr>
      <w:r>
        <w:t>security passwords min-length 10</w:t>
      </w:r>
    </w:p>
    <w:p w14:paraId="4E4B3057" w14:textId="05071E4B" w:rsidR="00630CB0" w:rsidRDefault="00831714" w:rsidP="00630CB0">
      <w:pPr>
        <w:pStyle w:val="CMD"/>
      </w:pPr>
      <w:r w:rsidRPr="00831714">
        <w:t>enable algorithm-type scrypt secret cisco12345</w:t>
      </w:r>
    </w:p>
    <w:p w14:paraId="358A589E" w14:textId="77777777" w:rsidR="00630CB0" w:rsidRDefault="00630CB0" w:rsidP="00630CB0">
      <w:pPr>
        <w:pStyle w:val="CMD"/>
      </w:pPr>
      <w:r>
        <w:t>ip domain name netsec.com</w:t>
      </w:r>
    </w:p>
    <w:p w14:paraId="1776652A" w14:textId="4BB89F6B" w:rsidR="00630CB0" w:rsidRDefault="00630CB0" w:rsidP="00630CB0">
      <w:pPr>
        <w:pStyle w:val="CMD"/>
      </w:pPr>
      <w:r>
        <w:t xml:space="preserve">username admin01 algorithm-type scrypt secret </w:t>
      </w:r>
      <w:r w:rsidR="009A69DB">
        <w:t>admin01pass</w:t>
      </w:r>
    </w:p>
    <w:p w14:paraId="3413C5D7" w14:textId="77777777" w:rsidR="00630CB0" w:rsidRDefault="00630CB0" w:rsidP="00630CB0">
      <w:pPr>
        <w:pStyle w:val="CMD"/>
      </w:pPr>
      <w:r>
        <w:t>interface GigabitEthernet0/0/0</w:t>
      </w:r>
    </w:p>
    <w:p w14:paraId="75998AD1" w14:textId="77777777" w:rsidR="00630CB0" w:rsidRDefault="00630CB0" w:rsidP="00630CB0">
      <w:pPr>
        <w:pStyle w:val="CMD"/>
      </w:pPr>
      <w:r>
        <w:t xml:space="preserve"> ip address 172.16.3.1 255.255.255.0</w:t>
      </w:r>
    </w:p>
    <w:p w14:paraId="1E6F593B" w14:textId="77777777" w:rsidR="00630CB0" w:rsidRDefault="00630CB0" w:rsidP="00630CB0">
      <w:pPr>
        <w:pStyle w:val="CMD"/>
      </w:pPr>
      <w:r>
        <w:t xml:space="preserve"> no shutdown</w:t>
      </w:r>
    </w:p>
    <w:p w14:paraId="30BEF617" w14:textId="77777777" w:rsidR="00630CB0" w:rsidRDefault="00630CB0" w:rsidP="00630CB0">
      <w:pPr>
        <w:pStyle w:val="CMD"/>
      </w:pPr>
      <w:r>
        <w:t>interface GigabitEthernet0/0/1</w:t>
      </w:r>
    </w:p>
    <w:p w14:paraId="28F3990A" w14:textId="77777777" w:rsidR="00630CB0" w:rsidRDefault="00630CB0" w:rsidP="00630CB0">
      <w:pPr>
        <w:pStyle w:val="CMD"/>
      </w:pPr>
      <w:r>
        <w:t xml:space="preserve"> ip address 209.165.200.225 255.255.255.248</w:t>
      </w:r>
    </w:p>
    <w:p w14:paraId="2442CF74" w14:textId="77777777" w:rsidR="00630CB0" w:rsidRDefault="00630CB0" w:rsidP="00630CB0">
      <w:pPr>
        <w:pStyle w:val="CMD"/>
      </w:pPr>
      <w:r>
        <w:t xml:space="preserve"> no shutdown</w:t>
      </w:r>
    </w:p>
    <w:p w14:paraId="321D5F2C" w14:textId="06C19A7C" w:rsidR="00630CB0" w:rsidRDefault="00630CB0" w:rsidP="00630CB0">
      <w:pPr>
        <w:pStyle w:val="CMD"/>
      </w:pPr>
      <w:r>
        <w:t xml:space="preserve">crypto key generate rsa general-keys modulus </w:t>
      </w:r>
      <w:r w:rsidR="005A7882">
        <w:t>2048</w:t>
      </w:r>
    </w:p>
    <w:p w14:paraId="2BD8E025" w14:textId="0D3CA747" w:rsidR="00630CB0" w:rsidRDefault="00630CB0" w:rsidP="00630CB0">
      <w:pPr>
        <w:pStyle w:val="CMD"/>
      </w:pPr>
      <w:r>
        <w:t>ip http server</w:t>
      </w:r>
    </w:p>
    <w:p w14:paraId="6AEA118D" w14:textId="7747FC1E" w:rsidR="00A65C97" w:rsidRDefault="00A65C97" w:rsidP="00630CB0">
      <w:pPr>
        <w:pStyle w:val="CMD"/>
      </w:pPr>
      <w:r>
        <w:t>ip http authentication local</w:t>
      </w:r>
    </w:p>
    <w:p w14:paraId="3A1BB805" w14:textId="77777777" w:rsidR="00630CB0" w:rsidRDefault="00630CB0" w:rsidP="00630CB0">
      <w:pPr>
        <w:pStyle w:val="CMD"/>
      </w:pPr>
      <w:r>
        <w:t>line con 0</w:t>
      </w:r>
    </w:p>
    <w:p w14:paraId="546F63B8" w14:textId="77777777" w:rsidR="00630CB0" w:rsidRDefault="00630CB0" w:rsidP="00630CB0">
      <w:pPr>
        <w:pStyle w:val="CMD"/>
      </w:pPr>
      <w:r>
        <w:t xml:space="preserve"> exec-timeout 5 0</w:t>
      </w:r>
    </w:p>
    <w:p w14:paraId="505163C2" w14:textId="77777777" w:rsidR="00630CB0" w:rsidRDefault="00630CB0" w:rsidP="00630CB0">
      <w:pPr>
        <w:pStyle w:val="CMD"/>
      </w:pPr>
      <w:r>
        <w:t xml:space="preserve"> logging synchronous</w:t>
      </w:r>
    </w:p>
    <w:p w14:paraId="5D6CE21E" w14:textId="77777777" w:rsidR="00630CB0" w:rsidRDefault="00630CB0" w:rsidP="00630CB0">
      <w:pPr>
        <w:pStyle w:val="CMD"/>
      </w:pPr>
      <w:r>
        <w:t xml:space="preserve"> login local</w:t>
      </w:r>
    </w:p>
    <w:p w14:paraId="352B6E2B" w14:textId="77777777" w:rsidR="00630CB0" w:rsidRDefault="00630CB0" w:rsidP="00630CB0">
      <w:pPr>
        <w:pStyle w:val="CMD"/>
      </w:pPr>
      <w:r>
        <w:t>line vty 0 4</w:t>
      </w:r>
    </w:p>
    <w:p w14:paraId="5E2E3638" w14:textId="77777777" w:rsidR="00630CB0" w:rsidRDefault="00630CB0" w:rsidP="00630CB0">
      <w:pPr>
        <w:pStyle w:val="CMD"/>
      </w:pPr>
      <w:r>
        <w:t xml:space="preserve"> exec-timeout 5 0</w:t>
      </w:r>
    </w:p>
    <w:p w14:paraId="2DE2F0F0" w14:textId="77777777" w:rsidR="00630CB0" w:rsidRDefault="00630CB0" w:rsidP="00630CB0">
      <w:pPr>
        <w:pStyle w:val="CMD"/>
      </w:pPr>
      <w:r>
        <w:t xml:space="preserve"> login local</w:t>
      </w:r>
    </w:p>
    <w:p w14:paraId="764204EB" w14:textId="77777777" w:rsidR="00630CB0" w:rsidRDefault="00630CB0" w:rsidP="00630CB0">
      <w:pPr>
        <w:pStyle w:val="CMD"/>
      </w:pPr>
      <w:r>
        <w:t xml:space="preserve"> transport input ssh</w:t>
      </w:r>
    </w:p>
    <w:p w14:paraId="5DC3B47D" w14:textId="77777777" w:rsidR="00630CB0" w:rsidRDefault="00630CB0" w:rsidP="00630CB0">
      <w:pPr>
        <w:pStyle w:val="CMD"/>
      </w:pPr>
      <w:r>
        <w:t>end</w:t>
      </w:r>
    </w:p>
    <w:p w14:paraId="37F008D6" w14:textId="4D4FE0D5" w:rsidR="00630CB0" w:rsidRDefault="00630CB0" w:rsidP="00630CB0">
      <w:pPr>
        <w:pStyle w:val="CMD"/>
      </w:pPr>
      <w:r>
        <w:t>copy running start</w:t>
      </w:r>
    </w:p>
    <w:p w14:paraId="6C939CAB" w14:textId="04CFF461" w:rsidR="00C82172" w:rsidRDefault="00C82172" w:rsidP="00C82172">
      <w:pPr>
        <w:pStyle w:val="ConfigWindow"/>
      </w:pPr>
      <w:r>
        <w:t>close configuration window</w:t>
      </w:r>
    </w:p>
    <w:p w14:paraId="0E8FC307" w14:textId="77777777" w:rsidR="00630CB0" w:rsidRDefault="00630CB0" w:rsidP="00630CB0">
      <w:pPr>
        <w:pStyle w:val="SubStepAlpha"/>
      </w:pPr>
      <w:r w:rsidRPr="00EA0B65">
        <w:t>Configure a static IP address, subnet mask, and default gateway for PC-A, PC-B, and PC-C as shown in the IP Addressing Table.</w:t>
      </w:r>
    </w:p>
    <w:p w14:paraId="3C398962" w14:textId="77777777" w:rsidR="00630CB0" w:rsidRPr="00ED5E38" w:rsidRDefault="00630CB0" w:rsidP="00630CB0">
      <w:pPr>
        <w:pStyle w:val="Heading3"/>
        <w:rPr>
          <w:noProof/>
        </w:rPr>
      </w:pPr>
      <w:r w:rsidRPr="00ED5E38">
        <w:rPr>
          <w:noProof/>
        </w:rPr>
        <w:t>Verify connectivity.</w:t>
      </w:r>
    </w:p>
    <w:p w14:paraId="0DADE6E5" w14:textId="06584408" w:rsidR="00630CB0" w:rsidRPr="00630CB0" w:rsidRDefault="00630CB0" w:rsidP="00630CB0">
      <w:pPr>
        <w:pStyle w:val="BodyTextL25"/>
      </w:pPr>
      <w:r w:rsidRPr="00ED5E38">
        <w:rPr>
          <w:noProof/>
        </w:rPr>
        <w:t>Because the ASA is the focal point for the network zones, and it has not yet been configured, there will be no connectivity between devices that are connected to it. However, PC-C should be able to ping the</w:t>
      </w:r>
      <w:r>
        <w:t xml:space="preserve"> </w:t>
      </w:r>
      <w:r w:rsidRPr="00D74A7A">
        <w:t>R1 interface</w:t>
      </w:r>
      <w:r>
        <w:t>. From PC-C, ping the R1 G0/</w:t>
      </w:r>
      <w:r w:rsidRPr="00ED5E38">
        <w:rPr>
          <w:noProof/>
        </w:rPr>
        <w:t>0</w:t>
      </w:r>
      <w:r>
        <w:rPr>
          <w:noProof/>
        </w:rPr>
        <w:t>/1</w:t>
      </w:r>
      <w:r w:rsidRPr="00ED5E38">
        <w:rPr>
          <w:noProof/>
        </w:rPr>
        <w:t xml:space="preserve"> IP address (</w:t>
      </w:r>
      <w:r w:rsidRPr="006A3307">
        <w:rPr>
          <w:noProof/>
        </w:rPr>
        <w:t>209.165.200.225</w:t>
      </w:r>
      <w:r w:rsidRPr="00ED5E38">
        <w:rPr>
          <w:noProof/>
        </w:rPr>
        <w:t>). If these pings are not successful, troubleshoot the basic device configurations before continuing.</w:t>
      </w:r>
    </w:p>
    <w:p w14:paraId="1FC0402C" w14:textId="77777777" w:rsidR="004C41C5" w:rsidRPr="004C41C5" w:rsidRDefault="004C41C5" w:rsidP="004C41C5">
      <w:pPr>
        <w:pStyle w:val="Heading2"/>
      </w:pPr>
      <w:r w:rsidRPr="004C41C5">
        <w:t>Access the ASA Console and ASDM</w:t>
      </w:r>
    </w:p>
    <w:p w14:paraId="2D6A94D4" w14:textId="77777777" w:rsidR="004C41C5" w:rsidRDefault="004C41C5" w:rsidP="004C41C5">
      <w:pPr>
        <w:pStyle w:val="BodyTextL25"/>
      </w:pPr>
      <w:r>
        <w:t xml:space="preserve">In Part 2, </w:t>
      </w:r>
      <w:r w:rsidRPr="003D3CF3">
        <w:rPr>
          <w:noProof/>
        </w:rPr>
        <w:t xml:space="preserve">you will access the ASA via the console and use various </w:t>
      </w:r>
      <w:r w:rsidRPr="003D3CF3">
        <w:rPr>
          <w:b/>
          <w:noProof/>
        </w:rPr>
        <w:t>show</w:t>
      </w:r>
      <w:r w:rsidRPr="003D3CF3">
        <w:rPr>
          <w:noProof/>
        </w:rPr>
        <w:t xml:space="preserve"> commands to determine hardware, software, and configuration settings. You will prepare the ASA for ASDM access and explore ASDM screens and options.</w:t>
      </w:r>
    </w:p>
    <w:p w14:paraId="6CDC4F5F" w14:textId="7EC31BEA" w:rsidR="004C41C5" w:rsidRDefault="004C41C5" w:rsidP="00E84A39">
      <w:pPr>
        <w:pStyle w:val="Heading3"/>
      </w:pPr>
      <w:r>
        <w:t>Access the ASA console.</w:t>
      </w:r>
    </w:p>
    <w:p w14:paraId="540556D0" w14:textId="77777777" w:rsidR="009203DE" w:rsidRDefault="009203DE" w:rsidP="009203DE">
      <w:pPr>
        <w:pStyle w:val="ConfigWindow"/>
      </w:pPr>
      <w:r>
        <w:t>Open configuration window</w:t>
      </w:r>
    </w:p>
    <w:p w14:paraId="5ADDDEDB" w14:textId="77777777" w:rsidR="004C41C5" w:rsidRPr="002920EE" w:rsidRDefault="004C41C5" w:rsidP="009203DE">
      <w:pPr>
        <w:pStyle w:val="SubStepAlpha"/>
        <w:spacing w:before="0"/>
      </w:pPr>
      <w:r w:rsidRPr="003D3CF3">
        <w:rPr>
          <w:noProof/>
        </w:rPr>
        <w:t>Accessing the ASA via the console port is the same as</w:t>
      </w:r>
      <w:r w:rsidRPr="002920EE">
        <w:t xml:space="preserve"> </w:t>
      </w:r>
      <w:r>
        <w:t xml:space="preserve">accessing it </w:t>
      </w:r>
      <w:r w:rsidRPr="003D3CF3">
        <w:rPr>
          <w:noProof/>
        </w:rPr>
        <w:t>with a Cisco router or switch. Connect to the ASA console port with a rollover cable</w:t>
      </w:r>
      <w:r>
        <w:t xml:space="preserve"> and use a</w:t>
      </w:r>
      <w:r w:rsidRPr="002920EE">
        <w:t xml:space="preserve"> terminal emulati</w:t>
      </w:r>
      <w:r>
        <w:t xml:space="preserve">on program, such as TeraTerm or PuTTy </w:t>
      </w:r>
      <w:r w:rsidRPr="002920EE">
        <w:t xml:space="preserve">to </w:t>
      </w:r>
      <w:r>
        <w:t xml:space="preserve">open a serial connection and </w:t>
      </w:r>
      <w:r w:rsidRPr="002920EE">
        <w:t>access the CLI</w:t>
      </w:r>
      <w:r>
        <w:t>.</w:t>
      </w:r>
    </w:p>
    <w:p w14:paraId="0CBB4E67" w14:textId="2025B43D" w:rsidR="004C41C5" w:rsidRPr="00630CB0" w:rsidRDefault="004C41C5" w:rsidP="00E84A39">
      <w:pPr>
        <w:pStyle w:val="SubStepAlpha"/>
        <w:rPr>
          <w:rFonts w:cs="Arial"/>
        </w:rPr>
      </w:pPr>
      <w:r>
        <w:t>T</w:t>
      </w:r>
      <w:r w:rsidRPr="00F8749B">
        <w:t>he ASA initially prompts you to pre-configure the firewall using an interactive prompt</w:t>
      </w:r>
      <w:r>
        <w:t xml:space="preserve">. We will not be configuring the ASA this way, therefore </w:t>
      </w:r>
      <w:r w:rsidRPr="00F8749B">
        <w:t xml:space="preserve">enter </w:t>
      </w:r>
      <w:r w:rsidRPr="008C7E0D">
        <w:rPr>
          <w:b/>
        </w:rPr>
        <w:t>no</w:t>
      </w:r>
      <w:r>
        <w:t xml:space="preserve"> and press </w:t>
      </w:r>
      <w:r w:rsidRPr="008C7E0D">
        <w:rPr>
          <w:b/>
        </w:rPr>
        <w:t>Enter</w:t>
      </w:r>
      <w:r w:rsidRPr="00F8749B">
        <w:t xml:space="preserve">. If you have inadvertently started the </w:t>
      </w:r>
      <w:r>
        <w:t xml:space="preserve">setup </w:t>
      </w:r>
      <w:r w:rsidRPr="00F8749B">
        <w:t xml:space="preserve">wizard, press </w:t>
      </w:r>
      <w:r w:rsidRPr="008C7E0D">
        <w:rPr>
          <w:b/>
        </w:rPr>
        <w:t>CTRL-Z</w:t>
      </w:r>
      <w:r w:rsidRPr="00F8749B">
        <w:t xml:space="preserve"> to exit it.</w:t>
      </w:r>
      <w:r>
        <w:t xml:space="preserve"> The terminal screen should display the default ASA user EXEC hostname and prompt </w:t>
      </w:r>
      <w:r w:rsidRPr="006A3307">
        <w:t>ciscoasa&gt;</w:t>
      </w:r>
      <w:r>
        <w:t xml:space="preserve">. </w:t>
      </w:r>
    </w:p>
    <w:p w14:paraId="25A9D962" w14:textId="4EC787EA" w:rsidR="00630CB0" w:rsidRPr="002920EE" w:rsidRDefault="00630CB0" w:rsidP="00630CB0">
      <w:pPr>
        <w:pStyle w:val="SubStepAlpha"/>
      </w:pPr>
      <w:r>
        <w:t>You will get a prompt requesting that you configure an enable password to e</w:t>
      </w:r>
      <w:r w:rsidRPr="002920EE">
        <w:t xml:space="preserve">nter privileged </w:t>
      </w:r>
      <w:r>
        <w:t xml:space="preserve">EXEC </w:t>
      </w:r>
      <w:r w:rsidRPr="002920EE">
        <w:t>mode.</w:t>
      </w:r>
      <w:r>
        <w:t xml:space="preserve"> Enter </w:t>
      </w:r>
      <w:r w:rsidRPr="00C82172">
        <w:rPr>
          <w:b/>
          <w:bCs/>
        </w:rPr>
        <w:t>c</w:t>
      </w:r>
      <w:r w:rsidR="004669CA">
        <w:rPr>
          <w:b/>
          <w:bCs/>
        </w:rPr>
        <w:t>isco12345</w:t>
      </w:r>
      <w:r>
        <w:t xml:space="preserve"> to configure the password and then again to confirm it. You will now be in privileged EXEC mode.</w:t>
      </w:r>
    </w:p>
    <w:p w14:paraId="00053CE0" w14:textId="77777777" w:rsidR="00630CB0" w:rsidRDefault="00630CB0" w:rsidP="00630CB0">
      <w:pPr>
        <w:pStyle w:val="CMD"/>
      </w:pPr>
      <w:r w:rsidRPr="00B34F7E">
        <w:t>enable password cannot be removed</w:t>
      </w:r>
    </w:p>
    <w:p w14:paraId="63FD20A9" w14:textId="355E24A1" w:rsidR="00630CB0" w:rsidRDefault="00630CB0" w:rsidP="00630CB0">
      <w:pPr>
        <w:pStyle w:val="CMD"/>
      </w:pPr>
      <w:r>
        <w:t xml:space="preserve">Enter Password: </w:t>
      </w:r>
      <w:r>
        <w:rPr>
          <w:b/>
          <w:bCs/>
        </w:rPr>
        <w:t>class</w:t>
      </w:r>
    </w:p>
    <w:p w14:paraId="00DAD196" w14:textId="77AFFEE4" w:rsidR="00630CB0" w:rsidRDefault="00630CB0" w:rsidP="00630CB0">
      <w:pPr>
        <w:pStyle w:val="CMD"/>
      </w:pPr>
      <w:r>
        <w:t xml:space="preserve">Repeat Password: </w:t>
      </w:r>
      <w:r>
        <w:rPr>
          <w:b/>
          <w:bCs/>
        </w:rPr>
        <w:t>class</w:t>
      </w:r>
    </w:p>
    <w:p w14:paraId="65A70ED4" w14:textId="77777777" w:rsidR="00630CB0" w:rsidRDefault="00630CB0" w:rsidP="00630CB0">
      <w:pPr>
        <w:pStyle w:val="CMDOutput"/>
      </w:pPr>
      <w:r>
        <w:t>Note: Save your configuration so that the password persists across reboots</w:t>
      </w:r>
    </w:p>
    <w:p w14:paraId="54F0C2B7" w14:textId="77777777" w:rsidR="00630CB0" w:rsidRDefault="00630CB0" w:rsidP="00630CB0">
      <w:pPr>
        <w:pStyle w:val="CMDOutput"/>
      </w:pPr>
      <w:r>
        <w:t>("write memory" or "copy running-config startup-config").</w:t>
      </w:r>
    </w:p>
    <w:p w14:paraId="4892FA7B" w14:textId="639BC109" w:rsidR="004C41C5" w:rsidRPr="00C33DA0" w:rsidRDefault="00630CB0" w:rsidP="00630CB0">
      <w:pPr>
        <w:pStyle w:val="CMDOutput"/>
      </w:pPr>
      <w:r>
        <w:t>ciscoasa#</w:t>
      </w:r>
    </w:p>
    <w:p w14:paraId="49A02636" w14:textId="77777777" w:rsidR="004C41C5" w:rsidRDefault="004C41C5" w:rsidP="00E84A39">
      <w:pPr>
        <w:pStyle w:val="Heading3"/>
      </w:pPr>
      <w:bookmarkStart w:id="4" w:name="wp1054593"/>
      <w:bookmarkEnd w:id="4"/>
      <w:r>
        <w:t>Clear previous ASA configuration settings.</w:t>
      </w:r>
    </w:p>
    <w:p w14:paraId="1FE6C42E" w14:textId="77777777" w:rsidR="004C41C5" w:rsidRPr="000F0765" w:rsidRDefault="004C41C5" w:rsidP="004C41C5">
      <w:pPr>
        <w:pStyle w:val="BodyTextL25"/>
      </w:pPr>
      <w:r>
        <w:t xml:space="preserve">If the ASA has been previously configured, use </w:t>
      </w:r>
      <w:r>
        <w:rPr>
          <w:b/>
        </w:rPr>
        <w:t>write erase</w:t>
      </w:r>
      <w:r>
        <w:t xml:space="preserve"> and then </w:t>
      </w:r>
      <w:r>
        <w:rPr>
          <w:b/>
        </w:rPr>
        <w:t>reload</w:t>
      </w:r>
      <w:r>
        <w:t xml:space="preserve"> commands to reset to the default configurations.</w:t>
      </w:r>
    </w:p>
    <w:p w14:paraId="7300D507" w14:textId="77777777" w:rsidR="004C41C5" w:rsidRPr="003D3CF3" w:rsidRDefault="004C41C5" w:rsidP="00E84A39">
      <w:pPr>
        <w:pStyle w:val="Heading3"/>
      </w:pPr>
      <w:r>
        <w:t xml:space="preserve">Bypass Setup mode and configure the ASDM </w:t>
      </w:r>
      <w:r w:rsidRPr="003D3CF3">
        <w:t>interfaces.</w:t>
      </w:r>
    </w:p>
    <w:p w14:paraId="4E02A459" w14:textId="57B60894" w:rsidR="00050C6F" w:rsidRDefault="004C41C5" w:rsidP="00C82172">
      <w:pPr>
        <w:pStyle w:val="BodyTextL25"/>
        <w:rPr>
          <w:noProof/>
        </w:rPr>
      </w:pPr>
      <w:r w:rsidRPr="003D3CF3">
        <w:t xml:space="preserve">When the ASA completes the reload process, it should detect that the </w:t>
      </w:r>
      <w:r w:rsidRPr="003D3CF3">
        <w:rPr>
          <w:b/>
        </w:rPr>
        <w:t>startup-config</w:t>
      </w:r>
      <w:r w:rsidRPr="003D3CF3">
        <w:t xml:space="preserve"> file is missing and present a series of interactive prompts to configure basic ASA settings. If it does not come up in this mode, repeat Step</w:t>
      </w:r>
      <w:r>
        <w:t xml:space="preserve"> 2.</w:t>
      </w:r>
    </w:p>
    <w:p w14:paraId="54791DA9" w14:textId="4803374C" w:rsidR="004C41C5" w:rsidRPr="003D3CF3" w:rsidRDefault="004C41C5" w:rsidP="00E84A39">
      <w:pPr>
        <w:pStyle w:val="SubStepAlpha"/>
        <w:rPr>
          <w:noProof/>
        </w:rPr>
      </w:pPr>
      <w:r w:rsidRPr="003D3CF3">
        <w:rPr>
          <w:noProof/>
        </w:rPr>
        <w:t xml:space="preserve">When prompted to pre-configure the firewall through interactive prompts (Setup mode), respond with </w:t>
      </w:r>
      <w:r w:rsidRPr="003D3CF3">
        <w:rPr>
          <w:b/>
          <w:noProof/>
        </w:rPr>
        <w:t>no</w:t>
      </w:r>
      <w:r w:rsidRPr="003D3CF3">
        <w:rPr>
          <w:noProof/>
        </w:rPr>
        <w:t>.</w:t>
      </w:r>
    </w:p>
    <w:p w14:paraId="4573B077" w14:textId="77777777" w:rsidR="004C41C5" w:rsidRPr="003D2325" w:rsidRDefault="004C41C5" w:rsidP="004C41C5">
      <w:pPr>
        <w:pStyle w:val="CMD"/>
      </w:pPr>
      <w:r w:rsidRPr="003D3CF3">
        <w:rPr>
          <w:noProof/>
        </w:rPr>
        <w:t xml:space="preserve">Pre-configure Firewall now through interactive prompts [yes]? </w:t>
      </w:r>
      <w:r w:rsidRPr="003D3CF3">
        <w:rPr>
          <w:b/>
          <w:noProof/>
        </w:rPr>
        <w:t>no</w:t>
      </w:r>
    </w:p>
    <w:p w14:paraId="0245AE6F" w14:textId="7D73F72B" w:rsidR="004C41C5" w:rsidRDefault="004C41C5" w:rsidP="00E84A39">
      <w:pPr>
        <w:pStyle w:val="SubStepAlpha"/>
      </w:pPr>
      <w:r>
        <w:t xml:space="preserve">Enter privileged EXEC mode with the </w:t>
      </w:r>
      <w:r w:rsidRPr="00391EAE">
        <w:rPr>
          <w:b/>
        </w:rPr>
        <w:t>enable</w:t>
      </w:r>
      <w:r>
        <w:t xml:space="preserve"> command</w:t>
      </w:r>
      <w:r w:rsidR="00710623">
        <w:t xml:space="preserve"> and set the enable password to </w:t>
      </w:r>
      <w:r w:rsidR="00710623" w:rsidRPr="00C82172">
        <w:rPr>
          <w:rStyle w:val="DnTbold"/>
        </w:rPr>
        <w:t>cisco12345</w:t>
      </w:r>
      <w:r>
        <w:t>.</w:t>
      </w:r>
    </w:p>
    <w:p w14:paraId="3EC76011" w14:textId="77777777" w:rsidR="00710623" w:rsidRDefault="00710623" w:rsidP="00710623">
      <w:pPr>
        <w:pStyle w:val="CMDOutput"/>
      </w:pPr>
      <w:r>
        <w:t>User enable_1 logged in to ciscoasa</w:t>
      </w:r>
    </w:p>
    <w:p w14:paraId="01BD4292" w14:textId="77777777" w:rsidR="00710623" w:rsidRDefault="00710623" w:rsidP="00710623">
      <w:pPr>
        <w:pStyle w:val="CMDOutput"/>
      </w:pPr>
      <w:r>
        <w:t xml:space="preserve">Logins over the last 1 days: 1.  </w:t>
      </w:r>
    </w:p>
    <w:p w14:paraId="54AF9F13" w14:textId="77777777" w:rsidR="00710623" w:rsidRDefault="00710623" w:rsidP="00710623">
      <w:pPr>
        <w:pStyle w:val="CMDOutput"/>
      </w:pPr>
      <w:r>
        <w:t xml:space="preserve">Failed logins since the last login: 0.  </w:t>
      </w:r>
    </w:p>
    <w:p w14:paraId="7076730B" w14:textId="77777777" w:rsidR="00710623" w:rsidRDefault="00710623" w:rsidP="00710623">
      <w:pPr>
        <w:pStyle w:val="CMDOutput"/>
      </w:pPr>
      <w:r>
        <w:t>Type help or '?' for a list of available commands.</w:t>
      </w:r>
    </w:p>
    <w:p w14:paraId="0B28675C" w14:textId="77777777" w:rsidR="00710623" w:rsidRDefault="00710623" w:rsidP="00710623">
      <w:pPr>
        <w:pStyle w:val="CMD"/>
      </w:pPr>
      <w:r>
        <w:t xml:space="preserve">ciscoasa&gt; </w:t>
      </w:r>
      <w:r w:rsidRPr="00710623">
        <w:rPr>
          <w:b/>
          <w:bCs/>
        </w:rPr>
        <w:t>enable</w:t>
      </w:r>
    </w:p>
    <w:p w14:paraId="2811D95D" w14:textId="77777777" w:rsidR="00710623" w:rsidRDefault="00710623" w:rsidP="00710623">
      <w:pPr>
        <w:pStyle w:val="CMDOutput"/>
      </w:pPr>
      <w:r>
        <w:t>The enable password is not set.  Please set it now.</w:t>
      </w:r>
    </w:p>
    <w:p w14:paraId="4FCC8D51" w14:textId="5DF54BC8" w:rsidR="00710623" w:rsidRDefault="00710623" w:rsidP="00710623">
      <w:pPr>
        <w:pStyle w:val="CMD"/>
      </w:pPr>
      <w:r>
        <w:t xml:space="preserve">Enter  Password: </w:t>
      </w:r>
      <w:r w:rsidRPr="00710623">
        <w:rPr>
          <w:b/>
          <w:bCs/>
        </w:rPr>
        <w:t>cisco12345</w:t>
      </w:r>
    </w:p>
    <w:p w14:paraId="4CAEB4F3" w14:textId="1AC5F76F" w:rsidR="00710623" w:rsidRDefault="00710623" w:rsidP="00710623">
      <w:pPr>
        <w:pStyle w:val="CMD"/>
        <w:rPr>
          <w:b/>
          <w:bCs/>
        </w:rPr>
      </w:pPr>
      <w:r>
        <w:t xml:space="preserve">Repeat Password: </w:t>
      </w:r>
      <w:r w:rsidRPr="00710623">
        <w:rPr>
          <w:b/>
          <w:bCs/>
        </w:rPr>
        <w:t>cisco12345</w:t>
      </w:r>
    </w:p>
    <w:p w14:paraId="701C0A9B" w14:textId="77777777" w:rsidR="00710623" w:rsidRDefault="00710623" w:rsidP="00710623">
      <w:pPr>
        <w:pStyle w:val="CMDOutput"/>
      </w:pPr>
      <w:r>
        <w:t>Note: Save your configuration so that the password persists across reboots</w:t>
      </w:r>
    </w:p>
    <w:p w14:paraId="7ECFCBE0" w14:textId="77777777" w:rsidR="00710623" w:rsidRDefault="00710623" w:rsidP="00710623">
      <w:pPr>
        <w:pStyle w:val="CMDOutput"/>
      </w:pPr>
      <w:r>
        <w:t>("write memory" or "copy running-config startup-config").</w:t>
      </w:r>
    </w:p>
    <w:p w14:paraId="37B20CFB" w14:textId="04CD3C0D" w:rsidR="00710623" w:rsidRPr="00710623" w:rsidRDefault="00710623" w:rsidP="00710623">
      <w:pPr>
        <w:pStyle w:val="CMD"/>
      </w:pPr>
      <w:r>
        <w:t>ciscoasa#</w:t>
      </w:r>
    </w:p>
    <w:p w14:paraId="46418CB3" w14:textId="508572F2" w:rsidR="004C41C5" w:rsidRDefault="004C41C5" w:rsidP="00E84A39">
      <w:pPr>
        <w:pStyle w:val="SubStepAlpha"/>
      </w:pPr>
      <w:r>
        <w:t xml:space="preserve">Enter global configuration mode using the </w:t>
      </w:r>
      <w:r w:rsidRPr="00391EAE">
        <w:rPr>
          <w:b/>
        </w:rPr>
        <w:t>conf t</w:t>
      </w:r>
      <w:r>
        <w:rPr>
          <w:b/>
        </w:rPr>
        <w:t xml:space="preserve"> </w:t>
      </w:r>
      <w:r>
        <w:t xml:space="preserve">command. The first time you enter configuration mode after reloading, you will be prompted to enable anonymous reporting. Respond with </w:t>
      </w:r>
      <w:r w:rsidRPr="00FC6ED5">
        <w:rPr>
          <w:b/>
        </w:rPr>
        <w:t>no</w:t>
      </w:r>
      <w:r>
        <w:t>.</w:t>
      </w:r>
    </w:p>
    <w:p w14:paraId="01283813" w14:textId="77777777" w:rsidR="00710623" w:rsidRPr="00710623" w:rsidRDefault="00710623" w:rsidP="00710623">
      <w:pPr>
        <w:pStyle w:val="CMD"/>
        <w:rPr>
          <w:b/>
          <w:bCs/>
        </w:rPr>
      </w:pPr>
      <w:r>
        <w:t xml:space="preserve">ciscoasa# </w:t>
      </w:r>
      <w:r w:rsidRPr="00710623">
        <w:rPr>
          <w:b/>
          <w:bCs/>
        </w:rPr>
        <w:t>conf t</w:t>
      </w:r>
    </w:p>
    <w:p w14:paraId="7EFBEBCB" w14:textId="77777777" w:rsidR="00710623" w:rsidRDefault="00710623" w:rsidP="00710623">
      <w:pPr>
        <w:pStyle w:val="CMD"/>
      </w:pPr>
      <w:r>
        <w:t xml:space="preserve">ciscoasa(config)# </w:t>
      </w:r>
    </w:p>
    <w:p w14:paraId="2191C21C" w14:textId="77777777" w:rsidR="00710623" w:rsidRDefault="00710623" w:rsidP="00710623">
      <w:pPr>
        <w:pStyle w:val="CMDOutput"/>
      </w:pPr>
    </w:p>
    <w:p w14:paraId="6FD078D2" w14:textId="77777777" w:rsidR="00710623" w:rsidRDefault="00710623" w:rsidP="00710623">
      <w:pPr>
        <w:pStyle w:val="CMDOutput"/>
      </w:pPr>
      <w:r>
        <w:t>***************************** NOTICE *****************************</w:t>
      </w:r>
    </w:p>
    <w:p w14:paraId="2BB80986" w14:textId="77777777" w:rsidR="00710623" w:rsidRDefault="00710623" w:rsidP="00710623">
      <w:pPr>
        <w:pStyle w:val="CMDOutput"/>
      </w:pPr>
    </w:p>
    <w:p w14:paraId="4E522F9F" w14:textId="77777777" w:rsidR="00710623" w:rsidRDefault="00710623" w:rsidP="00710623">
      <w:pPr>
        <w:pStyle w:val="CMDOutput"/>
      </w:pPr>
      <w:r>
        <w:t>Help to improve the ASA platform by enabling anonymous reporting,</w:t>
      </w:r>
    </w:p>
    <w:p w14:paraId="41F9CDB7" w14:textId="77777777" w:rsidR="00710623" w:rsidRDefault="00710623" w:rsidP="00710623">
      <w:pPr>
        <w:pStyle w:val="CMDOutput"/>
      </w:pPr>
      <w:r>
        <w:t>which allows Cisco to securely receive minimal error and health</w:t>
      </w:r>
    </w:p>
    <w:p w14:paraId="2755AEFD" w14:textId="77777777" w:rsidR="00710623" w:rsidRDefault="00710623" w:rsidP="00710623">
      <w:pPr>
        <w:pStyle w:val="CMDOutput"/>
      </w:pPr>
      <w:r>
        <w:t>information from the device. To learn more about this feature,</w:t>
      </w:r>
    </w:p>
    <w:p w14:paraId="1D26DAA8" w14:textId="77777777" w:rsidR="00710623" w:rsidRDefault="00710623" w:rsidP="00710623">
      <w:pPr>
        <w:pStyle w:val="CMDOutput"/>
      </w:pPr>
      <w:r>
        <w:t>please visit: http://www.cisco.com/go/smartcall</w:t>
      </w:r>
    </w:p>
    <w:p w14:paraId="769F2217" w14:textId="77777777" w:rsidR="00710623" w:rsidRDefault="00710623" w:rsidP="00710623">
      <w:pPr>
        <w:pStyle w:val="CMDOutput"/>
      </w:pPr>
    </w:p>
    <w:p w14:paraId="51EBBBFF" w14:textId="77777777" w:rsidR="00710623" w:rsidRDefault="00710623" w:rsidP="00710623">
      <w:pPr>
        <w:pStyle w:val="CMDOutput"/>
      </w:pPr>
      <w:r>
        <w:t>Would you like to enable anonymous error reporting to help improve</w:t>
      </w:r>
    </w:p>
    <w:p w14:paraId="5B98185A" w14:textId="4A68CF82" w:rsidR="00710623" w:rsidRDefault="00710623" w:rsidP="00710623">
      <w:pPr>
        <w:pStyle w:val="CMDOutput"/>
      </w:pPr>
      <w:r>
        <w:t xml:space="preserve">the product? [Y]es, [N]o, [A]sk later: </w:t>
      </w:r>
      <w:r w:rsidRPr="00710623">
        <w:rPr>
          <w:b/>
          <w:bCs/>
        </w:rPr>
        <w:t>no</w:t>
      </w:r>
    </w:p>
    <w:p w14:paraId="74EB120E" w14:textId="77777777" w:rsidR="00710623" w:rsidRDefault="00710623" w:rsidP="00710623">
      <w:pPr>
        <w:pStyle w:val="CMDOutput"/>
      </w:pPr>
    </w:p>
    <w:p w14:paraId="7920895C" w14:textId="77777777" w:rsidR="00710623" w:rsidRDefault="00710623" w:rsidP="00710623">
      <w:pPr>
        <w:pStyle w:val="CMDOutput"/>
      </w:pPr>
      <w:r>
        <w:t>In the future, if you would like to enable this feature,</w:t>
      </w:r>
    </w:p>
    <w:p w14:paraId="70428C60" w14:textId="77777777" w:rsidR="00710623" w:rsidRDefault="00710623" w:rsidP="00710623">
      <w:pPr>
        <w:pStyle w:val="CMDOutput"/>
      </w:pPr>
      <w:r>
        <w:t>issue the command "call-home reporting anonymous".</w:t>
      </w:r>
    </w:p>
    <w:p w14:paraId="441025C0" w14:textId="77777777" w:rsidR="00710623" w:rsidRDefault="00710623" w:rsidP="00710623">
      <w:pPr>
        <w:pStyle w:val="CMDOutput"/>
      </w:pPr>
    </w:p>
    <w:p w14:paraId="3A851FBA" w14:textId="77777777" w:rsidR="00710623" w:rsidRDefault="00710623" w:rsidP="00710623">
      <w:pPr>
        <w:pStyle w:val="CMDOutput"/>
      </w:pPr>
      <w:r>
        <w:t>Please remember to save your configuration.</w:t>
      </w:r>
    </w:p>
    <w:p w14:paraId="201EE868" w14:textId="77777777" w:rsidR="00710623" w:rsidRDefault="00710623" w:rsidP="00710623">
      <w:pPr>
        <w:pStyle w:val="CMDOutput"/>
      </w:pPr>
    </w:p>
    <w:p w14:paraId="2A979EE8" w14:textId="5CC69C58" w:rsidR="00710623" w:rsidRDefault="00710623" w:rsidP="00710623">
      <w:pPr>
        <w:pStyle w:val="CMD"/>
      </w:pPr>
      <w:r>
        <w:t>ciscoasa(config)#</w:t>
      </w:r>
    </w:p>
    <w:p w14:paraId="5BBF8798" w14:textId="1BA7683D" w:rsidR="004C41C5" w:rsidRDefault="004C41C5" w:rsidP="00E84A39">
      <w:pPr>
        <w:pStyle w:val="SubStepAlpha"/>
      </w:pPr>
      <w:r>
        <w:t xml:space="preserve">Configure the </w:t>
      </w:r>
      <w:r w:rsidR="00710623">
        <w:t>INSIDE</w:t>
      </w:r>
      <w:r>
        <w:t xml:space="preserve"> interface G1/2 to prepare for ASDM access. The Security Level should be automatically set to the highest level of </w:t>
      </w:r>
      <w:r w:rsidRPr="00391EAE">
        <w:rPr>
          <w:b/>
        </w:rPr>
        <w:t>100</w:t>
      </w:r>
      <w:r>
        <w:t>. The interface G1/2 will be used by PC-B to access ASDM on ASA.</w:t>
      </w:r>
    </w:p>
    <w:p w14:paraId="5DC1B785" w14:textId="64DE31EB" w:rsidR="004C41C5" w:rsidRPr="003D2325" w:rsidRDefault="004C41C5" w:rsidP="004C41C5">
      <w:pPr>
        <w:pStyle w:val="CMD"/>
      </w:pPr>
      <w:r w:rsidRPr="003D2325">
        <w:t xml:space="preserve">ciscoasa(config)# </w:t>
      </w:r>
      <w:r w:rsidRPr="00BC382B">
        <w:rPr>
          <w:b/>
        </w:rPr>
        <w:t xml:space="preserve">interface </w:t>
      </w:r>
      <w:r w:rsidR="00454AE1">
        <w:rPr>
          <w:b/>
        </w:rPr>
        <w:t>g</w:t>
      </w:r>
      <w:r>
        <w:rPr>
          <w:b/>
        </w:rPr>
        <w:t>1/2</w:t>
      </w:r>
    </w:p>
    <w:p w14:paraId="6BAA5955" w14:textId="045F770A" w:rsidR="004C41C5" w:rsidRPr="003D2325" w:rsidRDefault="004C41C5" w:rsidP="004C41C5">
      <w:pPr>
        <w:pStyle w:val="CMD"/>
      </w:pPr>
      <w:r w:rsidRPr="003D2325">
        <w:t xml:space="preserve">ciscoasa(config-if)# </w:t>
      </w:r>
      <w:r w:rsidRPr="00BC382B">
        <w:rPr>
          <w:b/>
        </w:rPr>
        <w:t xml:space="preserve">nameif </w:t>
      </w:r>
      <w:r w:rsidR="00710623">
        <w:rPr>
          <w:b/>
        </w:rPr>
        <w:t>INSIDE</w:t>
      </w:r>
    </w:p>
    <w:p w14:paraId="013200ED" w14:textId="34C011F6" w:rsidR="004C41C5" w:rsidRDefault="004C41C5" w:rsidP="004C41C5">
      <w:pPr>
        <w:pStyle w:val="CMDOutput"/>
      </w:pPr>
      <w:r w:rsidRPr="003D2325">
        <w:t>INFO: Security level for "</w:t>
      </w:r>
      <w:r w:rsidR="00710623">
        <w:t>INSIDE</w:t>
      </w:r>
      <w:r w:rsidRPr="003D2325">
        <w:t>" set to 100 by default.</w:t>
      </w:r>
    </w:p>
    <w:p w14:paraId="765A3F10" w14:textId="77777777" w:rsidR="004C41C5" w:rsidRDefault="004C41C5" w:rsidP="004C41C5">
      <w:pPr>
        <w:pStyle w:val="CMD"/>
        <w:rPr>
          <w:b/>
        </w:rPr>
      </w:pPr>
      <w:r w:rsidRPr="003D2325">
        <w:t xml:space="preserve">ciscoasa(config-if)# </w:t>
      </w:r>
      <w:r w:rsidRPr="00233C05">
        <w:rPr>
          <w:b/>
        </w:rPr>
        <w:t>ip address 192.168.1.1 255.255.255.0</w:t>
      </w:r>
    </w:p>
    <w:p w14:paraId="7F324724" w14:textId="77777777" w:rsidR="004C41C5" w:rsidRDefault="004C41C5" w:rsidP="004C41C5">
      <w:pPr>
        <w:pStyle w:val="CMD"/>
        <w:rPr>
          <w:b/>
        </w:rPr>
      </w:pPr>
      <w:r w:rsidRPr="000F0765">
        <w:t xml:space="preserve">ciscoasa(config-if)# </w:t>
      </w:r>
      <w:r>
        <w:rPr>
          <w:b/>
        </w:rPr>
        <w:t>security-level 100</w:t>
      </w:r>
    </w:p>
    <w:p w14:paraId="33689E66" w14:textId="77777777" w:rsidR="00710623" w:rsidRPr="0003084B" w:rsidRDefault="00710623" w:rsidP="00710623">
      <w:pPr>
        <w:pStyle w:val="CMD"/>
      </w:pPr>
      <w:r w:rsidRPr="0003084B">
        <w:t xml:space="preserve">ciscoasa(config-if)# </w:t>
      </w:r>
      <w:r w:rsidRPr="00C45AE1">
        <w:rPr>
          <w:b/>
        </w:rPr>
        <w:t>no shut</w:t>
      </w:r>
    </w:p>
    <w:p w14:paraId="196956F7" w14:textId="1206FFE4" w:rsidR="00710623" w:rsidRPr="00710623" w:rsidRDefault="00710623" w:rsidP="00710623">
      <w:pPr>
        <w:pStyle w:val="CMD"/>
        <w:rPr>
          <w:b/>
        </w:rPr>
      </w:pPr>
      <w:r w:rsidRPr="003D2325">
        <w:t xml:space="preserve">ciscoasa(config-if)# </w:t>
      </w:r>
      <w:r>
        <w:rPr>
          <w:b/>
        </w:rPr>
        <w:t>exit</w:t>
      </w:r>
    </w:p>
    <w:p w14:paraId="793A0CF5" w14:textId="77777777" w:rsidR="00710623" w:rsidRPr="00E26DC5" w:rsidRDefault="00710623" w:rsidP="00710623">
      <w:pPr>
        <w:pStyle w:val="CMD"/>
      </w:pPr>
      <w:r w:rsidRPr="00E26DC5">
        <w:t xml:space="preserve">ciscoasa(config)# </w:t>
      </w:r>
      <w:r w:rsidRPr="006659AC">
        <w:rPr>
          <w:b/>
        </w:rPr>
        <w:t>show interface ip brief</w:t>
      </w:r>
    </w:p>
    <w:p w14:paraId="430FFAEE" w14:textId="77777777" w:rsidR="00710623" w:rsidRPr="000F0765" w:rsidRDefault="00710623" w:rsidP="00710623">
      <w:pPr>
        <w:pStyle w:val="CMDOutput"/>
      </w:pPr>
      <w:r w:rsidRPr="000F0765">
        <w:t>Interface                  IP-Address      OK? Method Status                Protocol</w:t>
      </w:r>
    </w:p>
    <w:p w14:paraId="571A53E7" w14:textId="77777777" w:rsidR="00710623" w:rsidRPr="000F0765" w:rsidRDefault="00710623" w:rsidP="00710623">
      <w:pPr>
        <w:pStyle w:val="CMDOutput"/>
      </w:pPr>
      <w:r w:rsidRPr="000F0765">
        <w:t>Virtual0                   127.1.0.1       YES unset  up                    up</w:t>
      </w:r>
    </w:p>
    <w:p w14:paraId="28119DC9" w14:textId="77777777" w:rsidR="00710623" w:rsidRPr="000F0765" w:rsidRDefault="00710623" w:rsidP="00710623">
      <w:pPr>
        <w:pStyle w:val="CMDOutput"/>
      </w:pPr>
      <w:r w:rsidRPr="000F0765">
        <w:t>GigabitEthernet1/1         unassigned      YES unset  administratively down down</w:t>
      </w:r>
    </w:p>
    <w:p w14:paraId="46DEEBD4" w14:textId="77777777" w:rsidR="00710623" w:rsidRPr="000F0765" w:rsidRDefault="00710623" w:rsidP="00710623">
      <w:pPr>
        <w:pStyle w:val="CMDOutput"/>
      </w:pPr>
      <w:r w:rsidRPr="000F0765">
        <w:rPr>
          <w:highlight w:val="yellow"/>
        </w:rPr>
        <w:t>GigabitEthernet1/2         192.168.1.1     YES manual up                    up</w:t>
      </w:r>
    </w:p>
    <w:p w14:paraId="710A0C9D" w14:textId="77777777" w:rsidR="00710623" w:rsidRPr="000F0765" w:rsidRDefault="00710623" w:rsidP="00710623">
      <w:pPr>
        <w:pStyle w:val="CMDOutput"/>
      </w:pPr>
      <w:r w:rsidRPr="000F0765">
        <w:t>GigabitEthernet1/3         unassigned      YES unset  administratively down down</w:t>
      </w:r>
    </w:p>
    <w:p w14:paraId="2992D2C1" w14:textId="77777777" w:rsidR="00710623" w:rsidRPr="000F0765" w:rsidRDefault="00710623" w:rsidP="00710623">
      <w:pPr>
        <w:pStyle w:val="CMDOutput"/>
      </w:pPr>
      <w:r w:rsidRPr="000F0765">
        <w:t>GigabitEthernet1/4         unassigned      YES unset  administratively down down</w:t>
      </w:r>
    </w:p>
    <w:p w14:paraId="172B56E6" w14:textId="31939024" w:rsidR="00710623" w:rsidRDefault="00710623" w:rsidP="00710623">
      <w:pPr>
        <w:pStyle w:val="CMDOutput"/>
      </w:pPr>
      <w:r>
        <w:t>&lt;output omitted&gt;</w:t>
      </w:r>
    </w:p>
    <w:p w14:paraId="015DA70B" w14:textId="5C225130" w:rsidR="004C41C5" w:rsidRDefault="004C41C5" w:rsidP="00E84A39">
      <w:pPr>
        <w:pStyle w:val="SubStepAlpha"/>
      </w:pPr>
      <w:r>
        <w:t xml:space="preserve">Configure </w:t>
      </w:r>
      <w:r w:rsidR="00710623">
        <w:t>OUTSIDE</w:t>
      </w:r>
      <w:r>
        <w:t xml:space="preserve"> interface G1/1 and enable the G1/1 interface. You will assign the IP address using ASDM.</w:t>
      </w:r>
    </w:p>
    <w:p w14:paraId="00DDFE42" w14:textId="3B2DE39B" w:rsidR="004C41C5" w:rsidRPr="003D2325" w:rsidRDefault="004C41C5" w:rsidP="004C41C5">
      <w:pPr>
        <w:pStyle w:val="CMD"/>
      </w:pPr>
      <w:r w:rsidRPr="003D2325">
        <w:t xml:space="preserve">ciscoasa(config)# </w:t>
      </w:r>
      <w:r w:rsidRPr="00BC382B">
        <w:rPr>
          <w:b/>
        </w:rPr>
        <w:t xml:space="preserve">interface </w:t>
      </w:r>
      <w:r w:rsidR="00952D7A">
        <w:rPr>
          <w:b/>
        </w:rPr>
        <w:t>g</w:t>
      </w:r>
      <w:r>
        <w:rPr>
          <w:b/>
        </w:rPr>
        <w:t>1/1</w:t>
      </w:r>
    </w:p>
    <w:p w14:paraId="5F6FD25D" w14:textId="74333837" w:rsidR="004C41C5" w:rsidRDefault="004C41C5" w:rsidP="004C41C5">
      <w:pPr>
        <w:pStyle w:val="CMD"/>
        <w:rPr>
          <w:b/>
        </w:rPr>
      </w:pPr>
      <w:r w:rsidRPr="003D2325">
        <w:t xml:space="preserve">ciscoasa(config-if)# </w:t>
      </w:r>
      <w:r>
        <w:rPr>
          <w:b/>
        </w:rPr>
        <w:t xml:space="preserve">nameif </w:t>
      </w:r>
      <w:r w:rsidR="00710623">
        <w:rPr>
          <w:b/>
        </w:rPr>
        <w:t>OUTSIDE</w:t>
      </w:r>
    </w:p>
    <w:p w14:paraId="5FE61B73" w14:textId="567DA34D" w:rsidR="004C41C5" w:rsidRDefault="004C41C5" w:rsidP="004C41C5">
      <w:pPr>
        <w:pStyle w:val="CMDOutput"/>
      </w:pPr>
      <w:r w:rsidRPr="003D2325">
        <w:t>INFO: Security level for "</w:t>
      </w:r>
      <w:r w:rsidR="00710623">
        <w:t>OUTSIDE</w:t>
      </w:r>
      <w:r w:rsidRPr="003D2325">
        <w:t>" set to 0 by default.</w:t>
      </w:r>
    </w:p>
    <w:p w14:paraId="19B7FE52" w14:textId="77777777" w:rsidR="004C41C5" w:rsidRDefault="004C41C5" w:rsidP="004C41C5">
      <w:pPr>
        <w:pStyle w:val="CMD"/>
      </w:pPr>
      <w:r w:rsidRPr="00410C0F">
        <w:t xml:space="preserve">ciscoasa(config-if)# </w:t>
      </w:r>
      <w:r w:rsidRPr="006563CB">
        <w:rPr>
          <w:b/>
        </w:rPr>
        <w:t>security-level 0</w:t>
      </w:r>
    </w:p>
    <w:p w14:paraId="42A446B6" w14:textId="77777777" w:rsidR="004C41C5" w:rsidRDefault="004C41C5" w:rsidP="004C41C5">
      <w:pPr>
        <w:pStyle w:val="CMD"/>
        <w:rPr>
          <w:b/>
        </w:rPr>
      </w:pPr>
      <w:r w:rsidRPr="00CE2E5D">
        <w:t xml:space="preserve">ciscoasa(config-if)# </w:t>
      </w:r>
      <w:r w:rsidRPr="00CE2E5D">
        <w:rPr>
          <w:b/>
        </w:rPr>
        <w:t>no shut</w:t>
      </w:r>
    </w:p>
    <w:p w14:paraId="3339936D" w14:textId="77777777" w:rsidR="004C41C5" w:rsidRPr="003D2325" w:rsidRDefault="004C41C5" w:rsidP="004C41C5">
      <w:pPr>
        <w:pStyle w:val="CMD"/>
      </w:pPr>
      <w:r w:rsidRPr="003D2325">
        <w:t xml:space="preserve">ciscoasa(config-if)# </w:t>
      </w:r>
      <w:r>
        <w:rPr>
          <w:b/>
        </w:rPr>
        <w:t>exit</w:t>
      </w:r>
    </w:p>
    <w:p w14:paraId="42D9983C" w14:textId="77777777" w:rsidR="004C41C5" w:rsidRPr="008A5549" w:rsidRDefault="004C41C5" w:rsidP="00E84A39">
      <w:pPr>
        <w:pStyle w:val="SubStepAlpha"/>
      </w:pPr>
      <w:r w:rsidRPr="008A5549">
        <w:t xml:space="preserve">Test </w:t>
      </w:r>
      <w:r>
        <w:t>c</w:t>
      </w:r>
      <w:r w:rsidRPr="008A5549">
        <w:t>onnectivity to the ASA by pinging from PC-B to ASA interface</w:t>
      </w:r>
      <w:r>
        <w:t xml:space="preserve"> G1/2</w:t>
      </w:r>
      <w:r w:rsidRPr="008A5549">
        <w:t xml:space="preserve"> </w:t>
      </w:r>
      <w:r w:rsidRPr="00391EAE">
        <w:rPr>
          <w:b/>
        </w:rPr>
        <w:t>192.168.1.1</w:t>
      </w:r>
      <w:r w:rsidRPr="008A5549">
        <w:t>. The pings should be successful.</w:t>
      </w:r>
    </w:p>
    <w:p w14:paraId="30B21542" w14:textId="77777777" w:rsidR="004C41C5" w:rsidRPr="001040C2" w:rsidRDefault="004C41C5" w:rsidP="00E84A39">
      <w:pPr>
        <w:pStyle w:val="Heading3"/>
      </w:pPr>
      <w:r w:rsidRPr="001040C2">
        <w:t xml:space="preserve">Configure ASDM </w:t>
      </w:r>
      <w:r>
        <w:t xml:space="preserve">and verify </w:t>
      </w:r>
      <w:r w:rsidRPr="001040C2">
        <w:t>access to the ASA.</w:t>
      </w:r>
    </w:p>
    <w:p w14:paraId="3AE64830" w14:textId="77777777" w:rsidR="004C41C5" w:rsidRPr="002F1C10" w:rsidRDefault="004C41C5" w:rsidP="004C41C5">
      <w:pPr>
        <w:pStyle w:val="BodyTextL25"/>
      </w:pPr>
      <w:r>
        <w:t>C</w:t>
      </w:r>
      <w:r w:rsidRPr="002F1C10">
        <w:t xml:space="preserve">onfigure the ASA to accept HTTPS connections </w:t>
      </w:r>
      <w:r>
        <w:t xml:space="preserve">by </w:t>
      </w:r>
      <w:r w:rsidRPr="002F1C10">
        <w:t xml:space="preserve">using the </w:t>
      </w:r>
      <w:r w:rsidRPr="006659AC">
        <w:rPr>
          <w:b/>
        </w:rPr>
        <w:t>http</w:t>
      </w:r>
      <w:r w:rsidRPr="002F1C10">
        <w:t xml:space="preserve"> command</w:t>
      </w:r>
      <w:r>
        <w:t xml:space="preserve"> to </w:t>
      </w:r>
      <w:r w:rsidRPr="002F1C10">
        <w:t>allow access to ASDM</w:t>
      </w:r>
      <w:r>
        <w:t xml:space="preserve"> </w:t>
      </w:r>
      <w:r w:rsidRPr="002F1C10">
        <w:t>from any host on the inside network 192.168.1.0/24.</w:t>
      </w:r>
    </w:p>
    <w:p w14:paraId="2F6C30A8" w14:textId="77777777" w:rsidR="004C41C5" w:rsidRPr="002F1C10" w:rsidRDefault="004C41C5" w:rsidP="004C41C5">
      <w:pPr>
        <w:pStyle w:val="CMD"/>
      </w:pPr>
      <w:r>
        <w:t>ciscoasa(</w:t>
      </w:r>
      <w:r w:rsidRPr="002F1C10">
        <w:t xml:space="preserve">config)# </w:t>
      </w:r>
      <w:r w:rsidRPr="006659AC">
        <w:rPr>
          <w:b/>
        </w:rPr>
        <w:t>http server enable</w:t>
      </w:r>
    </w:p>
    <w:p w14:paraId="649360FD" w14:textId="6BE05083" w:rsidR="004C41C5" w:rsidRDefault="004C41C5" w:rsidP="004C41C5">
      <w:pPr>
        <w:pStyle w:val="CMD"/>
        <w:rPr>
          <w:b/>
        </w:rPr>
      </w:pPr>
      <w:r>
        <w:t>ciscoasa</w:t>
      </w:r>
      <w:r w:rsidRPr="002F1C10">
        <w:t xml:space="preserve">(config)# </w:t>
      </w:r>
      <w:r w:rsidRPr="006659AC">
        <w:rPr>
          <w:b/>
        </w:rPr>
        <w:t xml:space="preserve">http 192.168.1.0 255.255.255.0 </w:t>
      </w:r>
      <w:r w:rsidR="00417EC1">
        <w:rPr>
          <w:b/>
        </w:rPr>
        <w:t>INSIDE</w:t>
      </w:r>
    </w:p>
    <w:p w14:paraId="49A7E6B0" w14:textId="0958E6FB" w:rsidR="009203DE" w:rsidRDefault="009203DE" w:rsidP="009203DE">
      <w:pPr>
        <w:pStyle w:val="ConfigWindow"/>
      </w:pPr>
      <w:r>
        <w:t>close configuration window</w:t>
      </w:r>
    </w:p>
    <w:p w14:paraId="04FCC073" w14:textId="77777777" w:rsidR="004C41C5" w:rsidRDefault="004C41C5" w:rsidP="009203DE">
      <w:pPr>
        <w:pStyle w:val="Heading3"/>
        <w:spacing w:before="120"/>
      </w:pPr>
      <w:r>
        <w:t>Access ASDM and explore the GUI.</w:t>
      </w:r>
    </w:p>
    <w:p w14:paraId="2D41BFAF" w14:textId="5AEEF487" w:rsidR="00B4440F" w:rsidRDefault="00B4440F" w:rsidP="00B4440F">
      <w:pPr>
        <w:pStyle w:val="SubStepAlpha"/>
      </w:pPr>
      <w:r>
        <w:t xml:space="preserve">If you or your instructor have already installed the </w:t>
      </w:r>
      <w:r w:rsidRPr="00E52D81">
        <w:rPr>
          <w:b/>
          <w:bCs/>
        </w:rPr>
        <w:t>Cisco ASDM-ID Launcher</w:t>
      </w:r>
      <w:r>
        <w:t xml:space="preserve">, open the application and proceed to Step 5e. If the </w:t>
      </w:r>
      <w:r>
        <w:rPr>
          <w:b/>
          <w:bCs/>
        </w:rPr>
        <w:t xml:space="preserve">Cisco ASDM-ID Launcher </w:t>
      </w:r>
      <w:r>
        <w:t>is not installed, proceed to Step5b.</w:t>
      </w:r>
    </w:p>
    <w:p w14:paraId="6F6FBCE3" w14:textId="77777777" w:rsidR="004C41C5" w:rsidRPr="002F1C10" w:rsidRDefault="004C41C5" w:rsidP="00E84A39">
      <w:pPr>
        <w:pStyle w:val="SubStepAlpha"/>
      </w:pPr>
      <w:r w:rsidRPr="002F1C10">
        <w:t xml:space="preserve">Open a browser on PC-B and test the HTTPS access to the ASA by entering </w:t>
      </w:r>
      <w:r w:rsidRPr="00391EAE">
        <w:rPr>
          <w:b/>
        </w:rPr>
        <w:t>https://192.168.1.1</w:t>
      </w:r>
      <w:r w:rsidRPr="002F1C10">
        <w:t>.</w:t>
      </w:r>
    </w:p>
    <w:p w14:paraId="2CAE4AC0" w14:textId="77777777" w:rsidR="004C41C5" w:rsidRPr="0003084B" w:rsidRDefault="004C41C5" w:rsidP="004C41C5">
      <w:pPr>
        <w:pStyle w:val="BodyTextL50"/>
      </w:pPr>
      <w:r w:rsidRPr="00935001">
        <w:rPr>
          <w:b/>
        </w:rPr>
        <w:t>Note</w:t>
      </w:r>
      <w:r w:rsidRPr="006659AC">
        <w:t>:</w:t>
      </w:r>
      <w:r w:rsidRPr="002F1C10">
        <w:t xml:space="preserve"> Be sure to specify the </w:t>
      </w:r>
      <w:r>
        <w:t>HTTPS</w:t>
      </w:r>
      <w:r w:rsidRPr="002F1C10">
        <w:t xml:space="preserve"> protocol in the URL.</w:t>
      </w:r>
    </w:p>
    <w:p w14:paraId="35766C03" w14:textId="77777777" w:rsidR="004C41C5" w:rsidRDefault="004C41C5" w:rsidP="00E84A39">
      <w:pPr>
        <w:pStyle w:val="SubStepAlpha"/>
      </w:pPr>
      <w:r>
        <w:t>After entering the URL above,</w:t>
      </w:r>
      <w:r w:rsidRPr="00587F02">
        <w:t xml:space="preserve"> </w:t>
      </w:r>
      <w:r>
        <w:t>you will be prompted that the connection is not secure.</w:t>
      </w:r>
    </w:p>
    <w:p w14:paraId="1B1A74C7" w14:textId="77777777" w:rsidR="004C41C5" w:rsidRDefault="004C41C5" w:rsidP="004C41C5">
      <w:pPr>
        <w:pStyle w:val="BodyTextL50"/>
      </w:pPr>
      <w:r w:rsidRPr="00702800">
        <w:rPr>
          <w:b/>
        </w:rPr>
        <w:t>Note</w:t>
      </w:r>
      <w:r>
        <w:t>: These steps are for reference only. Your steps maybe different depending on your chosen browser when you attempt to connect to the ASA via a web browser.</w:t>
      </w:r>
    </w:p>
    <w:p w14:paraId="60FEA6EB" w14:textId="77777777" w:rsidR="004C41C5" w:rsidRPr="00A50491" w:rsidRDefault="004C41C5" w:rsidP="004C41C5">
      <w:pPr>
        <w:pStyle w:val="BodyTextL50"/>
      </w:pPr>
      <w:r>
        <w:t xml:space="preserve">Microsoft Explorer or Edge: Click </w:t>
      </w:r>
      <w:r>
        <w:rPr>
          <w:b/>
        </w:rPr>
        <w:t>Continue to this webpage (not recommended)</w:t>
      </w:r>
      <w:r>
        <w:t>.</w:t>
      </w:r>
    </w:p>
    <w:p w14:paraId="24568128" w14:textId="77777777" w:rsidR="004C41C5" w:rsidRDefault="004C41C5" w:rsidP="004C41C5">
      <w:pPr>
        <w:pStyle w:val="BodyTextL50"/>
      </w:pPr>
      <w:r>
        <w:t xml:space="preserve">Mozilla Firefox: Click </w:t>
      </w:r>
      <w:r w:rsidRPr="00DB545B">
        <w:rPr>
          <w:b/>
        </w:rPr>
        <w:t>Advanced</w:t>
      </w:r>
      <w:r>
        <w:t xml:space="preserve"> &gt; </w:t>
      </w:r>
      <w:r w:rsidRPr="00DB545B">
        <w:rPr>
          <w:b/>
        </w:rPr>
        <w:t>Add Exception</w:t>
      </w:r>
      <w:r>
        <w:t xml:space="preserve"> &gt; </w:t>
      </w:r>
      <w:r w:rsidRPr="00DB545B">
        <w:rPr>
          <w:b/>
        </w:rPr>
        <w:t>Confirm Security Exemption</w:t>
      </w:r>
      <w:r>
        <w:t xml:space="preserve">. </w:t>
      </w:r>
    </w:p>
    <w:p w14:paraId="25A591B5" w14:textId="77777777" w:rsidR="004C41C5" w:rsidRPr="00A9462F" w:rsidRDefault="004C41C5" w:rsidP="004C41C5">
      <w:pPr>
        <w:pStyle w:val="BodyTextL50"/>
      </w:pPr>
      <w:r>
        <w:t xml:space="preserve">Google Chrome: Click </w:t>
      </w:r>
      <w:r>
        <w:rPr>
          <w:b/>
        </w:rPr>
        <w:t>Advanced</w:t>
      </w:r>
      <w:r>
        <w:t xml:space="preserve"> &gt; </w:t>
      </w:r>
      <w:r>
        <w:rPr>
          <w:b/>
        </w:rPr>
        <w:t>Proceed to 192.168.1.1 (unsafe)</w:t>
      </w:r>
      <w:r w:rsidRPr="00C47A16">
        <w:t>.</w:t>
      </w:r>
    </w:p>
    <w:p w14:paraId="5F2AE5BF" w14:textId="77777777" w:rsidR="00417EC1" w:rsidRDefault="00417EC1" w:rsidP="00417EC1">
      <w:pPr>
        <w:pStyle w:val="SubStepAlpha"/>
      </w:pPr>
      <w:r>
        <w:t xml:space="preserve">You should then see Cisco ASDM Welcome screen that allows you to either </w:t>
      </w:r>
      <w:r w:rsidRPr="00E52D81">
        <w:rPr>
          <w:b/>
          <w:bCs/>
        </w:rPr>
        <w:t>Install ASDM Launcher</w:t>
      </w:r>
      <w:r>
        <w:t xml:space="preserve"> or </w:t>
      </w:r>
      <w:r w:rsidRPr="00E52D81">
        <w:rPr>
          <w:b/>
          <w:bCs/>
        </w:rPr>
        <w:t>Install Java Web Start</w:t>
      </w:r>
      <w:r>
        <w:t xml:space="preserve"> to run ASDM as a Java Web start application.</w:t>
      </w:r>
    </w:p>
    <w:p w14:paraId="78E6269C" w14:textId="2E33FA43" w:rsidR="004C41C5" w:rsidRDefault="00417EC1" w:rsidP="001151E1">
      <w:pPr>
        <w:pStyle w:val="SubStepAlpha"/>
      </w:pPr>
      <w:r>
        <w:t xml:space="preserve">You should then be required to authenticate to the ASA. Because no username was specified, simply enter the enable password </w:t>
      </w:r>
      <w:r w:rsidRPr="00417EC1">
        <w:rPr>
          <w:b/>
        </w:rPr>
        <w:t xml:space="preserve">cisco12345 </w:t>
      </w:r>
      <w:r>
        <w:t>in the password field and</w:t>
      </w:r>
      <w:r w:rsidR="004C41C5">
        <w:t xml:space="preserve"> click </w:t>
      </w:r>
      <w:r w:rsidR="004C41C5" w:rsidRPr="00417EC1">
        <w:rPr>
          <w:b/>
        </w:rPr>
        <w:t>OK</w:t>
      </w:r>
      <w:r w:rsidR="004C41C5">
        <w:t>.</w:t>
      </w:r>
    </w:p>
    <w:p w14:paraId="440BBB1C" w14:textId="6A6A8877" w:rsidR="00417EC1" w:rsidRDefault="00417EC1" w:rsidP="00E84A39">
      <w:pPr>
        <w:pStyle w:val="SubStepAlpha"/>
      </w:pPr>
      <w:r>
        <w:t xml:space="preserve">The GUI opens. Click </w:t>
      </w:r>
      <w:r w:rsidRPr="00417EC1">
        <w:rPr>
          <w:b/>
          <w:bCs/>
        </w:rPr>
        <w:t>OK</w:t>
      </w:r>
      <w:r>
        <w:t xml:space="preserve"> to the Enable Password dialog.</w:t>
      </w:r>
    </w:p>
    <w:p w14:paraId="30643A7D" w14:textId="267564EA" w:rsidR="004C41C5" w:rsidRDefault="004C41C5" w:rsidP="00E84A39">
      <w:pPr>
        <w:pStyle w:val="SubStepAlpha"/>
      </w:pPr>
      <w:r w:rsidRPr="00E93691">
        <w:t xml:space="preserve">The initial GUI screen </w:t>
      </w:r>
      <w:r>
        <w:t>is displayed</w:t>
      </w:r>
      <w:r w:rsidRPr="00E93691">
        <w:t xml:space="preserve"> with various areas and options. The menu at the top left of the screen contains three main </w:t>
      </w:r>
      <w:r w:rsidRPr="003D3CF3">
        <w:t>sections</w:t>
      </w:r>
      <w:r w:rsidRPr="003D3CF3">
        <w:rPr>
          <w:noProof/>
        </w:rPr>
        <w:t>:</w:t>
      </w:r>
      <w:r w:rsidRPr="00E93691">
        <w:t xml:space="preserve"> </w:t>
      </w:r>
      <w:r w:rsidRPr="00417EC1">
        <w:rPr>
          <w:b/>
          <w:bCs/>
        </w:rPr>
        <w:t>Home</w:t>
      </w:r>
      <w:r w:rsidRPr="00874335">
        <w:t xml:space="preserve">, </w:t>
      </w:r>
      <w:r w:rsidRPr="00417EC1">
        <w:rPr>
          <w:b/>
          <w:bCs/>
        </w:rPr>
        <w:t>Configuration</w:t>
      </w:r>
      <w:r w:rsidRPr="00874335">
        <w:t xml:space="preserve">, and </w:t>
      </w:r>
      <w:r w:rsidRPr="00417EC1">
        <w:rPr>
          <w:b/>
          <w:bCs/>
        </w:rPr>
        <w:t>Monitoring</w:t>
      </w:r>
      <w:r w:rsidRPr="00E93691">
        <w:t xml:space="preserve">. The </w:t>
      </w:r>
      <w:r w:rsidRPr="00417EC1">
        <w:rPr>
          <w:b/>
          <w:bCs/>
        </w:rPr>
        <w:t>Home</w:t>
      </w:r>
      <w:r w:rsidRPr="00E93691">
        <w:t xml:space="preserve"> section is the default and has two dashboards</w:t>
      </w:r>
      <w:r>
        <w:t xml:space="preserve">: </w:t>
      </w:r>
      <w:r w:rsidRPr="00417EC1">
        <w:rPr>
          <w:b/>
          <w:bCs/>
        </w:rPr>
        <w:t>Device</w:t>
      </w:r>
      <w:r w:rsidR="00417EC1" w:rsidRPr="00417EC1">
        <w:rPr>
          <w:b/>
          <w:bCs/>
        </w:rPr>
        <w:t xml:space="preserve"> Dashboard</w:t>
      </w:r>
      <w:r>
        <w:t xml:space="preserve"> and </w:t>
      </w:r>
      <w:r w:rsidRPr="00417EC1">
        <w:rPr>
          <w:b/>
          <w:bCs/>
        </w:rPr>
        <w:t>Firewall</w:t>
      </w:r>
      <w:r w:rsidR="00417EC1" w:rsidRPr="00417EC1">
        <w:rPr>
          <w:b/>
          <w:bCs/>
        </w:rPr>
        <w:t xml:space="preserve"> Dashboard</w:t>
      </w:r>
      <w:r>
        <w:t>.</w:t>
      </w:r>
    </w:p>
    <w:p w14:paraId="68E0978A" w14:textId="0E5CDE85" w:rsidR="004C41C5" w:rsidRPr="00E93691" w:rsidRDefault="004C41C5" w:rsidP="00E84A39">
      <w:pPr>
        <w:pStyle w:val="SubStepAlpha"/>
      </w:pPr>
      <w:r w:rsidRPr="00E93691">
        <w:t xml:space="preserve">There are five areas on the </w:t>
      </w:r>
      <w:r w:rsidRPr="00417EC1">
        <w:rPr>
          <w:b/>
          <w:bCs/>
        </w:rPr>
        <w:t xml:space="preserve">Device </w:t>
      </w:r>
      <w:r w:rsidR="00417EC1" w:rsidRPr="00417EC1">
        <w:rPr>
          <w:b/>
          <w:bCs/>
        </w:rPr>
        <w:t>D</w:t>
      </w:r>
      <w:r w:rsidRPr="00417EC1">
        <w:rPr>
          <w:b/>
          <w:bCs/>
        </w:rPr>
        <w:t>ashboard</w:t>
      </w:r>
      <w:r>
        <w:t>:</w:t>
      </w:r>
    </w:p>
    <w:p w14:paraId="0B228930" w14:textId="77777777" w:rsidR="004C41C5" w:rsidRPr="002D3E66" w:rsidRDefault="004C41C5" w:rsidP="004C41C5">
      <w:pPr>
        <w:pStyle w:val="Bulletlevel2"/>
        <w:numPr>
          <w:ilvl w:val="0"/>
          <w:numId w:val="17"/>
        </w:numPr>
        <w:spacing w:before="60" w:after="60" w:line="276" w:lineRule="auto"/>
        <w:ind w:left="1080"/>
      </w:pPr>
      <w:r w:rsidRPr="002D3E66">
        <w:t>Device Information</w:t>
      </w:r>
      <w:r>
        <w:t xml:space="preserve"> (</w:t>
      </w:r>
      <w:r w:rsidRPr="00E93691">
        <w:t xml:space="preserve">default </w:t>
      </w:r>
      <w:r>
        <w:t xml:space="preserve">ASDM </w:t>
      </w:r>
      <w:r w:rsidRPr="00E93691">
        <w:t>screen</w:t>
      </w:r>
      <w:r>
        <w:t>)</w:t>
      </w:r>
    </w:p>
    <w:p w14:paraId="46F5BA2C" w14:textId="77777777" w:rsidR="004C41C5" w:rsidRPr="002D3E66" w:rsidRDefault="004C41C5" w:rsidP="004C41C5">
      <w:pPr>
        <w:pStyle w:val="Bulletlevel2"/>
        <w:numPr>
          <w:ilvl w:val="0"/>
          <w:numId w:val="17"/>
        </w:numPr>
        <w:spacing w:before="60" w:after="60" w:line="276" w:lineRule="auto"/>
        <w:ind w:left="1080"/>
      </w:pPr>
      <w:r w:rsidRPr="002D3E66">
        <w:t>Interface Status</w:t>
      </w:r>
    </w:p>
    <w:p w14:paraId="5BF40B9D" w14:textId="77777777" w:rsidR="004C41C5" w:rsidRPr="002D3E66" w:rsidRDefault="004C41C5" w:rsidP="004C41C5">
      <w:pPr>
        <w:pStyle w:val="Bulletlevel2"/>
        <w:numPr>
          <w:ilvl w:val="0"/>
          <w:numId w:val="17"/>
        </w:numPr>
        <w:spacing w:before="60" w:after="60" w:line="276" w:lineRule="auto"/>
        <w:ind w:left="1080"/>
      </w:pPr>
      <w:r w:rsidRPr="002D3E66">
        <w:t>VPN Sessions</w:t>
      </w:r>
    </w:p>
    <w:p w14:paraId="3C6E79E0" w14:textId="77777777" w:rsidR="004C41C5" w:rsidRPr="002D3E66" w:rsidRDefault="004C41C5" w:rsidP="004C41C5">
      <w:pPr>
        <w:pStyle w:val="Bulletlevel2"/>
        <w:numPr>
          <w:ilvl w:val="0"/>
          <w:numId w:val="17"/>
        </w:numPr>
        <w:spacing w:before="60" w:after="60" w:line="276" w:lineRule="auto"/>
        <w:ind w:left="1080"/>
      </w:pPr>
      <w:r w:rsidRPr="002D3E66">
        <w:t>System Resources Status</w:t>
      </w:r>
    </w:p>
    <w:p w14:paraId="7546592B" w14:textId="77777777" w:rsidR="004C41C5" w:rsidRDefault="004C41C5" w:rsidP="004C41C5">
      <w:pPr>
        <w:pStyle w:val="Bulletlevel2"/>
        <w:numPr>
          <w:ilvl w:val="0"/>
          <w:numId w:val="17"/>
        </w:numPr>
        <w:spacing w:before="60" w:after="60" w:line="276" w:lineRule="auto"/>
        <w:ind w:left="1080"/>
      </w:pPr>
      <w:r w:rsidRPr="002D3E66">
        <w:t>Traffic Status</w:t>
      </w:r>
    </w:p>
    <w:p w14:paraId="26D7BBD0" w14:textId="77777777" w:rsidR="004C41C5" w:rsidRDefault="004C41C5" w:rsidP="004C41C5">
      <w:pPr>
        <w:pStyle w:val="BodyTextL50"/>
      </w:pPr>
      <w:r>
        <w:t xml:space="preserve">These areas display various information about the ASA. For instance, the </w:t>
      </w:r>
      <w:r w:rsidRPr="00E93691">
        <w:t xml:space="preserve">Device </w:t>
      </w:r>
      <w:r>
        <w:t xml:space="preserve">Information displays </w:t>
      </w:r>
      <w:r w:rsidRPr="00E93691">
        <w:t>device information</w:t>
      </w:r>
      <w:r>
        <w:t>,</w:t>
      </w:r>
      <w:r w:rsidRPr="00E93691">
        <w:t xml:space="preserve"> such as </w:t>
      </w:r>
      <w:r>
        <w:t>hostname, ASA version, ASDM version, firewall mode, device t</w:t>
      </w:r>
      <w:r w:rsidRPr="00E93691">
        <w:t>ype (ASA</w:t>
      </w:r>
      <w:r>
        <w:t xml:space="preserve"> 5506</w:t>
      </w:r>
      <w:r w:rsidRPr="00E93691">
        <w:t xml:space="preserve">), </w:t>
      </w:r>
      <w:r>
        <w:t>and more</w:t>
      </w:r>
      <w:r w:rsidRPr="00E93691">
        <w:t xml:space="preserve">. </w:t>
      </w:r>
    </w:p>
    <w:p w14:paraId="3D4CD156" w14:textId="77777777" w:rsidR="004C41C5" w:rsidRPr="00BF0AE9" w:rsidRDefault="004C41C5" w:rsidP="004C41C5">
      <w:pPr>
        <w:pStyle w:val="BodyTextL50"/>
      </w:pPr>
      <w:r w:rsidRPr="00391EAE">
        <w:rPr>
          <w:b/>
        </w:rPr>
        <w:t>Note</w:t>
      </w:r>
      <w:r>
        <w:t xml:space="preserve">: If the Cisco Smart Call Home window appears, click </w:t>
      </w:r>
      <w:r w:rsidRPr="00391EAE">
        <w:rPr>
          <w:b/>
        </w:rPr>
        <w:t xml:space="preserve">Do not enable Smart Call </w:t>
      </w:r>
      <w:r w:rsidRPr="003D3CF3">
        <w:rPr>
          <w:b/>
        </w:rPr>
        <w:t>Home</w:t>
      </w:r>
      <w:r>
        <w:t xml:space="preserve"> and click </w:t>
      </w:r>
      <w:r w:rsidRPr="00391EAE">
        <w:rPr>
          <w:b/>
        </w:rPr>
        <w:t>OK</w:t>
      </w:r>
      <w:r>
        <w:t>.</w:t>
      </w:r>
    </w:p>
    <w:p w14:paraId="4707A19D" w14:textId="77777777" w:rsidR="004C41C5" w:rsidRDefault="004C41C5" w:rsidP="00E84A39">
      <w:pPr>
        <w:pStyle w:val="SubStepAlpha"/>
      </w:pPr>
      <w:r w:rsidRPr="006C63C4">
        <w:t xml:space="preserve">Click the </w:t>
      </w:r>
      <w:r w:rsidRPr="006C63C4">
        <w:rPr>
          <w:b/>
        </w:rPr>
        <w:t>Configuration</w:t>
      </w:r>
      <w:r w:rsidRPr="006C63C4">
        <w:t xml:space="preserve"> and </w:t>
      </w:r>
      <w:r w:rsidRPr="006C63C4">
        <w:rPr>
          <w:b/>
        </w:rPr>
        <w:t>Monitoring</w:t>
      </w:r>
      <w:r w:rsidRPr="006C63C4">
        <w:t xml:space="preserve"> </w:t>
      </w:r>
      <w:r>
        <w:t>buttons</w:t>
      </w:r>
      <w:r w:rsidRPr="006C63C4">
        <w:t xml:space="preserve"> to </w:t>
      </w:r>
      <w:r>
        <w:t xml:space="preserve">become familiar with their layout and </w:t>
      </w:r>
      <w:r w:rsidRPr="006C63C4">
        <w:t>to see what options are available.</w:t>
      </w:r>
    </w:p>
    <w:p w14:paraId="0ACFE7EB" w14:textId="77777777" w:rsidR="004C41C5" w:rsidRPr="004C41C5" w:rsidRDefault="004C41C5" w:rsidP="004C41C5">
      <w:pPr>
        <w:pStyle w:val="Heading2"/>
      </w:pPr>
      <w:r w:rsidRPr="004C41C5">
        <w:t>Configure Basic ASA Settings and Firewall Using the ASDM Startup Wizard</w:t>
      </w:r>
    </w:p>
    <w:p w14:paraId="6500DAB7" w14:textId="77777777" w:rsidR="004C41C5" w:rsidRDefault="004C41C5" w:rsidP="004C41C5">
      <w:pPr>
        <w:pStyle w:val="BodyTextL25"/>
      </w:pPr>
      <w:r>
        <w:t xml:space="preserve">In this part, you will use ASDM Startup Wizard to modify the configurations. </w:t>
      </w:r>
    </w:p>
    <w:p w14:paraId="6CD38F18" w14:textId="63857A6E" w:rsidR="004C41C5" w:rsidRDefault="004C41C5" w:rsidP="004C41C5">
      <w:pPr>
        <w:pStyle w:val="BodyTextL25"/>
      </w:pPr>
      <w:r w:rsidRPr="00133B19">
        <w:rPr>
          <w:b/>
        </w:rPr>
        <w:t>Note</w:t>
      </w:r>
      <w:r>
        <w:t>: The following steps are based on ASA version 9.</w:t>
      </w:r>
      <w:r w:rsidR="00417EC1">
        <w:t>15(</w:t>
      </w:r>
      <w:r w:rsidR="005701F6">
        <w:t>1)1 and</w:t>
      </w:r>
      <w:r>
        <w:t xml:space="preserve"> ASDM version 7.1</w:t>
      </w:r>
      <w:r w:rsidR="005701F6">
        <w:t>5</w:t>
      </w:r>
      <w:r>
        <w:t>(1) These steps are for reference only. Your steps maybe different.</w:t>
      </w:r>
    </w:p>
    <w:p w14:paraId="0B258C26" w14:textId="77777777" w:rsidR="004C41C5" w:rsidRPr="00FE1BA8" w:rsidRDefault="004C41C5" w:rsidP="00E84A39">
      <w:pPr>
        <w:pStyle w:val="Heading3"/>
      </w:pPr>
      <w:r>
        <w:t xml:space="preserve">Access the </w:t>
      </w:r>
      <w:r w:rsidRPr="00081421">
        <w:t>Configur</w:t>
      </w:r>
      <w:r>
        <w:t>ation menu and launch the Startup wizard</w:t>
      </w:r>
      <w:r w:rsidRPr="00081421">
        <w:t>.</w:t>
      </w:r>
    </w:p>
    <w:p w14:paraId="3A7E4E2B" w14:textId="77777777" w:rsidR="004C41C5" w:rsidRPr="009A440B" w:rsidRDefault="004C41C5" w:rsidP="00E84A39">
      <w:pPr>
        <w:pStyle w:val="SubStepAlpha"/>
      </w:pPr>
      <w:r>
        <w:t xml:space="preserve">On the menu bar, click </w:t>
      </w:r>
      <w:r w:rsidRPr="00447C25">
        <w:rPr>
          <w:b/>
        </w:rPr>
        <w:t>Configuration</w:t>
      </w:r>
      <w:r>
        <w:t>. The Configuration screen provides the following five areas of device configuration:</w:t>
      </w:r>
    </w:p>
    <w:p w14:paraId="1A89A296" w14:textId="77777777" w:rsidR="004C41C5" w:rsidRPr="009A440B" w:rsidRDefault="004C41C5" w:rsidP="004C41C5">
      <w:pPr>
        <w:pStyle w:val="Bulletlevel2"/>
        <w:numPr>
          <w:ilvl w:val="0"/>
          <w:numId w:val="17"/>
        </w:numPr>
        <w:spacing w:before="60" w:after="60" w:line="276" w:lineRule="auto"/>
        <w:ind w:left="1080"/>
      </w:pPr>
      <w:r w:rsidRPr="009A440B">
        <w:t>Device Setup</w:t>
      </w:r>
      <w:r>
        <w:t xml:space="preserve"> (default display)</w:t>
      </w:r>
    </w:p>
    <w:p w14:paraId="2D2F1B9A" w14:textId="77777777" w:rsidR="004C41C5" w:rsidRPr="009A440B" w:rsidRDefault="004C41C5" w:rsidP="004C41C5">
      <w:pPr>
        <w:pStyle w:val="Bulletlevel2"/>
        <w:numPr>
          <w:ilvl w:val="0"/>
          <w:numId w:val="17"/>
        </w:numPr>
        <w:spacing w:before="60" w:after="60" w:line="276" w:lineRule="auto"/>
        <w:ind w:left="1080"/>
      </w:pPr>
      <w:r w:rsidRPr="009A440B">
        <w:t>Firewall</w:t>
      </w:r>
    </w:p>
    <w:p w14:paraId="0342A4E3" w14:textId="77777777" w:rsidR="004C41C5" w:rsidRPr="009A440B" w:rsidRDefault="004C41C5" w:rsidP="004C41C5">
      <w:pPr>
        <w:pStyle w:val="Bulletlevel2"/>
        <w:numPr>
          <w:ilvl w:val="0"/>
          <w:numId w:val="17"/>
        </w:numPr>
        <w:spacing w:before="60" w:after="60" w:line="276" w:lineRule="auto"/>
        <w:ind w:left="1080"/>
      </w:pPr>
      <w:r w:rsidRPr="009A440B">
        <w:t>Remote Access VPN</w:t>
      </w:r>
    </w:p>
    <w:p w14:paraId="2EBC45F3" w14:textId="77777777" w:rsidR="004C41C5" w:rsidRPr="009A440B" w:rsidRDefault="004C41C5" w:rsidP="004C41C5">
      <w:pPr>
        <w:pStyle w:val="Bulletlevel2"/>
        <w:numPr>
          <w:ilvl w:val="0"/>
          <w:numId w:val="17"/>
        </w:numPr>
        <w:spacing w:before="60" w:after="60" w:line="276" w:lineRule="auto"/>
        <w:ind w:left="1080"/>
      </w:pPr>
      <w:r w:rsidRPr="009A440B">
        <w:t>Site-to-Site VPN</w:t>
      </w:r>
    </w:p>
    <w:p w14:paraId="07D43893" w14:textId="77777777" w:rsidR="004C41C5" w:rsidRPr="009A440B" w:rsidRDefault="004C41C5" w:rsidP="004C41C5">
      <w:pPr>
        <w:pStyle w:val="Bulletlevel2"/>
        <w:numPr>
          <w:ilvl w:val="0"/>
          <w:numId w:val="17"/>
        </w:numPr>
        <w:spacing w:before="60" w:after="60" w:line="276" w:lineRule="auto"/>
        <w:ind w:left="1080"/>
      </w:pPr>
      <w:r w:rsidRPr="009A440B">
        <w:t>Device Management</w:t>
      </w:r>
    </w:p>
    <w:p w14:paraId="738B19D8" w14:textId="77777777" w:rsidR="004C41C5" w:rsidRDefault="004C41C5" w:rsidP="00E84A39">
      <w:pPr>
        <w:pStyle w:val="SubStepAlpha"/>
      </w:pPr>
      <w:r>
        <w:t xml:space="preserve">The </w:t>
      </w:r>
      <w:r w:rsidRPr="00620B6E">
        <w:t xml:space="preserve">Device Setup </w:t>
      </w:r>
      <w:r>
        <w:t xml:space="preserve">option displays the </w:t>
      </w:r>
      <w:r w:rsidRPr="00620B6E">
        <w:t xml:space="preserve">Startup </w:t>
      </w:r>
      <w:r>
        <w:t>W</w:t>
      </w:r>
      <w:r w:rsidRPr="00620B6E">
        <w:t>izard</w:t>
      </w:r>
      <w:r>
        <w:t xml:space="preserve"> by default. Read through the on-screen text describing the </w:t>
      </w:r>
      <w:r w:rsidRPr="00620B6E">
        <w:t>Startup wizard</w:t>
      </w:r>
      <w:r>
        <w:t xml:space="preserve">, and then click </w:t>
      </w:r>
      <w:r w:rsidRPr="004F63AD">
        <w:rPr>
          <w:b/>
        </w:rPr>
        <w:t>Launch Startup Wizard</w:t>
      </w:r>
      <w:r>
        <w:t>.</w:t>
      </w:r>
    </w:p>
    <w:p w14:paraId="3A6B6762" w14:textId="77777777" w:rsidR="004C41C5" w:rsidRPr="00CC6C45" w:rsidRDefault="004C41C5" w:rsidP="00E84A39">
      <w:pPr>
        <w:pStyle w:val="Heading3"/>
      </w:pPr>
      <w:r w:rsidRPr="00CC6C45">
        <w:t xml:space="preserve">Configure </w:t>
      </w:r>
      <w:r>
        <w:t>hostname, domain name, and the enable password</w:t>
      </w:r>
      <w:r w:rsidRPr="00CC6C45">
        <w:rPr>
          <w:rFonts w:cs="Arial"/>
        </w:rPr>
        <w:t>.</w:t>
      </w:r>
    </w:p>
    <w:p w14:paraId="4569F471" w14:textId="6A8185FA" w:rsidR="004C41C5" w:rsidRDefault="004C41C5" w:rsidP="00E84A39">
      <w:pPr>
        <w:pStyle w:val="SubStepAlpha"/>
      </w:pPr>
      <w:r>
        <w:t>T</w:t>
      </w:r>
      <w:r w:rsidRPr="001D1669">
        <w:t>he</w:t>
      </w:r>
      <w:r w:rsidRPr="00CC6C45">
        <w:t xml:space="preserve"> first </w:t>
      </w:r>
      <w:r>
        <w:t>Startup W</w:t>
      </w:r>
      <w:r w:rsidRPr="008D4114">
        <w:t>izard</w:t>
      </w:r>
      <w:r>
        <w:t xml:space="preserve"> </w:t>
      </w:r>
      <w:r w:rsidRPr="00CC6C45">
        <w:t>screen</w:t>
      </w:r>
      <w:r>
        <w:t xml:space="preserve"> enables us to </w:t>
      </w:r>
      <w:r w:rsidRPr="00CC6C45">
        <w:t xml:space="preserve">modify the existing configuration or reset the ASA to the factory defaults. </w:t>
      </w:r>
      <w:r>
        <w:t xml:space="preserve">Ensure that the </w:t>
      </w:r>
      <w:r w:rsidRPr="004F63AD">
        <w:rPr>
          <w:b/>
        </w:rPr>
        <w:t xml:space="preserve">Modify </w:t>
      </w:r>
      <w:r>
        <w:rPr>
          <w:b/>
        </w:rPr>
        <w:t>e</w:t>
      </w:r>
      <w:r w:rsidRPr="004F63AD">
        <w:rPr>
          <w:b/>
        </w:rPr>
        <w:t xml:space="preserve">xisting </w:t>
      </w:r>
      <w:r>
        <w:rPr>
          <w:b/>
        </w:rPr>
        <w:t>c</w:t>
      </w:r>
      <w:r w:rsidRPr="004F63AD">
        <w:rPr>
          <w:b/>
        </w:rPr>
        <w:t>onfiguration</w:t>
      </w:r>
      <w:r w:rsidRPr="00C81A5F">
        <w:t xml:space="preserve"> option </w:t>
      </w:r>
      <w:r>
        <w:t xml:space="preserve">is </w:t>
      </w:r>
      <w:r w:rsidRPr="00C81A5F">
        <w:t xml:space="preserve">selected </w:t>
      </w:r>
      <w:r>
        <w:t xml:space="preserve">and </w:t>
      </w:r>
      <w:r w:rsidRPr="00C81A5F">
        <w:t xml:space="preserve">click </w:t>
      </w:r>
      <w:r w:rsidRPr="004F63AD">
        <w:rPr>
          <w:b/>
        </w:rPr>
        <w:t>Next</w:t>
      </w:r>
      <w:r w:rsidRPr="00C81A5F">
        <w:t xml:space="preserve"> to continue</w:t>
      </w:r>
      <w:r w:rsidRPr="00CC6C45">
        <w:t>.</w:t>
      </w:r>
    </w:p>
    <w:p w14:paraId="0CD364BA" w14:textId="05FDAB67" w:rsidR="004C41C5" w:rsidRPr="004F63AD" w:rsidRDefault="004C41C5" w:rsidP="00E84A39">
      <w:pPr>
        <w:pStyle w:val="SubStepAlpha"/>
      </w:pPr>
      <w:r w:rsidRPr="004F63AD">
        <w:t>On the Startup Wizard Step 2</w:t>
      </w:r>
      <w:r w:rsidRPr="002546C9">
        <w:t xml:space="preserve"> screen, configure the ASA hostname </w:t>
      </w:r>
      <w:r w:rsidR="005701F6">
        <w:rPr>
          <w:b/>
        </w:rPr>
        <w:t>NETSEC</w:t>
      </w:r>
      <w:r w:rsidRPr="00431AA1">
        <w:rPr>
          <w:b/>
        </w:rPr>
        <w:t>-ASA</w:t>
      </w:r>
      <w:r w:rsidRPr="00B92917">
        <w:t xml:space="preserve"> and domain name </w:t>
      </w:r>
      <w:r w:rsidR="005701F6">
        <w:rPr>
          <w:b/>
        </w:rPr>
        <w:t>netsec</w:t>
      </w:r>
      <w:r w:rsidRPr="00B92917">
        <w:rPr>
          <w:b/>
        </w:rPr>
        <w:t>.com</w:t>
      </w:r>
      <w:r w:rsidRPr="000B4BDC">
        <w:t xml:space="preserve">. Click the check </w:t>
      </w:r>
      <w:r w:rsidRPr="00C52FF0">
        <w:t>box for changing the enable mode password</w:t>
      </w:r>
      <w:r>
        <w:t xml:space="preserve"> and </w:t>
      </w:r>
      <w:r w:rsidRPr="000B4BDC">
        <w:t xml:space="preserve">change it to </w:t>
      </w:r>
      <w:r w:rsidRPr="000B4BDC">
        <w:rPr>
          <w:b/>
        </w:rPr>
        <w:t>c</w:t>
      </w:r>
      <w:r w:rsidRPr="00C52FF0">
        <w:rPr>
          <w:b/>
        </w:rPr>
        <w:t>isco12345</w:t>
      </w:r>
      <w:r w:rsidRPr="00C52FF0">
        <w:t xml:space="preserve"> and enter it again to confirm. When the entries are completed, click </w:t>
      </w:r>
      <w:r w:rsidRPr="00510E45">
        <w:rPr>
          <w:b/>
        </w:rPr>
        <w:t>Next</w:t>
      </w:r>
      <w:r w:rsidRPr="00510E45">
        <w:t xml:space="preserve"> to continue.</w:t>
      </w:r>
    </w:p>
    <w:p w14:paraId="24CBE699" w14:textId="77777777" w:rsidR="004C41C5" w:rsidRPr="00FE1BA8" w:rsidRDefault="004C41C5" w:rsidP="00E84A39">
      <w:pPr>
        <w:pStyle w:val="Heading3"/>
      </w:pPr>
      <w:r>
        <w:t>Configure the outside interface.</w:t>
      </w:r>
    </w:p>
    <w:p w14:paraId="3D5A49CF" w14:textId="4FD7B5B0" w:rsidR="004C41C5" w:rsidRPr="00133B19" w:rsidRDefault="004C41C5" w:rsidP="00E84A39">
      <w:pPr>
        <w:pStyle w:val="SubStepAlpha"/>
        <w:rPr>
          <w:rFonts w:cs="Arial"/>
          <w:sz w:val="19"/>
          <w:szCs w:val="19"/>
        </w:rPr>
      </w:pPr>
      <w:r w:rsidRPr="004F63AD">
        <w:t>On the Startup Wizard Step 3 screen for the o</w:t>
      </w:r>
      <w:r w:rsidRPr="002546C9">
        <w:t>utside</w:t>
      </w:r>
      <w:r w:rsidRPr="00431AA1">
        <w:t xml:space="preserve"> interface</w:t>
      </w:r>
      <w:r w:rsidRPr="00B92917">
        <w:t xml:space="preserve">, do not change the current settings because these were previously defined using the CLI. The </w:t>
      </w:r>
      <w:r w:rsidRPr="00365B28">
        <w:t xml:space="preserve">outside G1/1 is named </w:t>
      </w:r>
      <w:r w:rsidR="005701F6">
        <w:rPr>
          <w:b/>
        </w:rPr>
        <w:t>OUTSIDE</w:t>
      </w:r>
      <w:r w:rsidRPr="00365B28">
        <w:t xml:space="preserve">, and the security level is set to 0 (lowest). Enter the IP address of </w:t>
      </w:r>
      <w:r w:rsidRPr="00365B28">
        <w:rPr>
          <w:b/>
        </w:rPr>
        <w:t>209.165.200.226</w:t>
      </w:r>
      <w:r w:rsidRPr="00365B28">
        <w:t xml:space="preserve"> with a subnet mask of </w:t>
      </w:r>
      <w:r w:rsidRPr="00133B19">
        <w:rPr>
          <w:b/>
        </w:rPr>
        <w:t>255.255.255.248</w:t>
      </w:r>
      <w:r w:rsidRPr="004F63AD">
        <w:t xml:space="preserve">. Click </w:t>
      </w:r>
      <w:r w:rsidRPr="004F63AD">
        <w:rPr>
          <w:b/>
        </w:rPr>
        <w:t>Next</w:t>
      </w:r>
      <w:r w:rsidRPr="004F63AD">
        <w:t xml:space="preserve"> to continue.</w:t>
      </w:r>
    </w:p>
    <w:p w14:paraId="4BCE55F4" w14:textId="6FA55140" w:rsidR="004C41C5" w:rsidRPr="00133B19" w:rsidRDefault="004C41C5" w:rsidP="00E84A39">
      <w:pPr>
        <w:pStyle w:val="SubStepAlpha"/>
        <w:rPr>
          <w:rFonts w:cs="Arial"/>
          <w:color w:val="000000"/>
          <w:sz w:val="19"/>
          <w:szCs w:val="19"/>
        </w:rPr>
      </w:pPr>
      <w:r w:rsidRPr="007247A2">
        <w:t xml:space="preserve">On the </w:t>
      </w:r>
      <w:r w:rsidRPr="002D3E66">
        <w:t>Startu</w:t>
      </w:r>
      <w:r w:rsidRPr="004F63AD">
        <w:t>p Wizard Step 4 screen</w:t>
      </w:r>
      <w:r>
        <w:t>, verify that the inside and outside interfaces are configured correctly according to the Addressing Table.</w:t>
      </w:r>
      <w:r w:rsidRPr="004F63AD">
        <w:t xml:space="preserve"> Click </w:t>
      </w:r>
      <w:r w:rsidRPr="004F63AD">
        <w:rPr>
          <w:b/>
        </w:rPr>
        <w:t>Next</w:t>
      </w:r>
      <w:r w:rsidRPr="004F63AD">
        <w:t xml:space="preserve"> to continue.</w:t>
      </w:r>
      <w:r>
        <w:t xml:space="preserve"> </w:t>
      </w:r>
    </w:p>
    <w:p w14:paraId="45C43D9E" w14:textId="77777777" w:rsidR="004C41C5" w:rsidRPr="00133B19" w:rsidRDefault="004C41C5" w:rsidP="005701F6">
      <w:pPr>
        <w:pStyle w:val="BodyTextL50"/>
        <w:rPr>
          <w:rFonts w:cs="Arial"/>
          <w:color w:val="000000"/>
          <w:sz w:val="19"/>
          <w:szCs w:val="19"/>
        </w:rPr>
      </w:pPr>
      <w:r w:rsidRPr="00133B19">
        <w:rPr>
          <w:b/>
        </w:rPr>
        <w:t>Note</w:t>
      </w:r>
      <w:r w:rsidRPr="00665FFB">
        <w:t xml:space="preserve">: </w:t>
      </w:r>
      <w:r w:rsidRPr="00133B19">
        <w:t xml:space="preserve">The </w:t>
      </w:r>
      <w:r w:rsidRPr="00665FFB">
        <w:t xml:space="preserve">DMZ interface </w:t>
      </w:r>
      <w:r w:rsidRPr="00133B19">
        <w:t xml:space="preserve">will be configured </w:t>
      </w:r>
      <w:r w:rsidRPr="00665FFB">
        <w:t>later in this lab.</w:t>
      </w:r>
    </w:p>
    <w:p w14:paraId="147CB749" w14:textId="41D1DC44" w:rsidR="004C41C5" w:rsidRDefault="00B4440F" w:rsidP="00E84A39">
      <w:pPr>
        <w:pStyle w:val="Heading3"/>
      </w:pPr>
      <w:r>
        <w:t>View the Static Routes screen</w:t>
      </w:r>
      <w:r w:rsidR="004C41C5">
        <w:t>.</w:t>
      </w:r>
    </w:p>
    <w:p w14:paraId="0F9019AE" w14:textId="342B055A" w:rsidR="004C41C5" w:rsidRPr="00133B19" w:rsidRDefault="004C41C5" w:rsidP="004C41C5">
      <w:pPr>
        <w:pStyle w:val="BodyTextL25"/>
        <w:rPr>
          <w:rFonts w:cs="Arial"/>
          <w:strike/>
          <w:color w:val="000000"/>
          <w:sz w:val="19"/>
          <w:szCs w:val="19"/>
        </w:rPr>
      </w:pPr>
      <w:r>
        <w:t>The Startup Wizard Step 5 screen enables us to configure a static route(s). We will be completing this step later in this lab</w:t>
      </w:r>
      <w:r w:rsidR="00C44A19">
        <w:t>;</w:t>
      </w:r>
      <w:r>
        <w:t xml:space="preserve"> therefore</w:t>
      </w:r>
      <w:r w:rsidR="00C44A19">
        <w:t>,</w:t>
      </w:r>
      <w:r>
        <w:t xml:space="preserve"> click </w:t>
      </w:r>
      <w:r w:rsidRPr="00133B19">
        <w:rPr>
          <w:b/>
        </w:rPr>
        <w:t>Next</w:t>
      </w:r>
      <w:r>
        <w:t xml:space="preserve"> to continue.</w:t>
      </w:r>
    </w:p>
    <w:p w14:paraId="2635D77E" w14:textId="77777777" w:rsidR="004C41C5" w:rsidRPr="00FE1BA8" w:rsidRDefault="004C41C5" w:rsidP="00E84A39">
      <w:pPr>
        <w:pStyle w:val="Heading3"/>
      </w:pPr>
      <w:r>
        <w:t>Configure DHCP, address translation, and administrative access.</w:t>
      </w:r>
    </w:p>
    <w:p w14:paraId="7A98C7D9" w14:textId="710FADCA" w:rsidR="004C41C5" w:rsidRPr="00133B19" w:rsidRDefault="004C41C5" w:rsidP="00E84A39">
      <w:pPr>
        <w:pStyle w:val="SubStepAlpha"/>
        <w:rPr>
          <w:rFonts w:cs="Arial"/>
          <w:color w:val="000000"/>
          <w:sz w:val="19"/>
          <w:szCs w:val="19"/>
        </w:rPr>
      </w:pPr>
      <w:r>
        <w:t xml:space="preserve">On the </w:t>
      </w:r>
      <w:r w:rsidRPr="004F63AD">
        <w:t xml:space="preserve">Startup Wizard Step 6 screen – DHCP Server, click the </w:t>
      </w:r>
      <w:r w:rsidRPr="004F63AD">
        <w:rPr>
          <w:b/>
        </w:rPr>
        <w:t>Enable DHCP s</w:t>
      </w:r>
      <w:r w:rsidRPr="002546C9">
        <w:rPr>
          <w:b/>
        </w:rPr>
        <w:t xml:space="preserve">erver on the </w:t>
      </w:r>
      <w:r w:rsidR="005701F6">
        <w:rPr>
          <w:b/>
        </w:rPr>
        <w:t>INSIDE</w:t>
      </w:r>
      <w:r w:rsidRPr="00431AA1">
        <w:rPr>
          <w:b/>
        </w:rPr>
        <w:t xml:space="preserve"> </w:t>
      </w:r>
      <w:r w:rsidRPr="00B92917">
        <w:rPr>
          <w:b/>
        </w:rPr>
        <w:t>i</w:t>
      </w:r>
      <w:r w:rsidRPr="00365B28">
        <w:rPr>
          <w:b/>
        </w:rPr>
        <w:t>nterface</w:t>
      </w:r>
      <w:r w:rsidRPr="00365B28">
        <w:t xml:space="preserve"> check box. Enter a Starting IP Address of </w:t>
      </w:r>
      <w:r w:rsidRPr="00365B28">
        <w:rPr>
          <w:b/>
        </w:rPr>
        <w:t>192.168.1.31</w:t>
      </w:r>
      <w:r w:rsidRPr="00365B28">
        <w:t xml:space="preserve"> and an Ending IP Address of </w:t>
      </w:r>
      <w:r w:rsidRPr="00365B28">
        <w:rPr>
          <w:b/>
        </w:rPr>
        <w:t>192.168.1.39</w:t>
      </w:r>
      <w:r w:rsidRPr="00365B28">
        <w:t xml:space="preserve">. Enter the DNS Server 1 address of </w:t>
      </w:r>
      <w:r w:rsidRPr="00365B28">
        <w:rPr>
          <w:b/>
        </w:rPr>
        <w:t>10.20.30.40</w:t>
      </w:r>
      <w:r w:rsidRPr="00365B28">
        <w:t xml:space="preserve"> and the Domain Name </w:t>
      </w:r>
      <w:r w:rsidR="005701F6">
        <w:rPr>
          <w:b/>
        </w:rPr>
        <w:t>netsec</w:t>
      </w:r>
      <w:r w:rsidRPr="00365B28">
        <w:rPr>
          <w:b/>
        </w:rPr>
        <w:t>.com</w:t>
      </w:r>
      <w:r w:rsidRPr="00365B28">
        <w:t>.</w:t>
      </w:r>
      <w:r>
        <w:t xml:space="preserve"> </w:t>
      </w:r>
      <w:r w:rsidRPr="00D906FB">
        <w:t xml:space="preserve">Click </w:t>
      </w:r>
      <w:r w:rsidRPr="00D906FB">
        <w:rPr>
          <w:b/>
        </w:rPr>
        <w:t>Next</w:t>
      </w:r>
      <w:r w:rsidRPr="00D906FB">
        <w:t xml:space="preserve"> to continue.</w:t>
      </w:r>
      <w:r w:rsidRPr="00365B28">
        <w:t xml:space="preserve"> </w:t>
      </w:r>
    </w:p>
    <w:p w14:paraId="5237D02F" w14:textId="77777777" w:rsidR="004C41C5" w:rsidRPr="00133B19" w:rsidRDefault="004C41C5" w:rsidP="005701F6">
      <w:pPr>
        <w:pStyle w:val="BodyTextL50"/>
      </w:pPr>
      <w:r w:rsidRPr="005701F6">
        <w:rPr>
          <w:rStyle w:val="BodyTextL50Char"/>
          <w:b/>
          <w:bCs/>
        </w:rPr>
        <w:t>Note</w:t>
      </w:r>
      <w:r>
        <w:t xml:space="preserve">: </w:t>
      </w:r>
      <w:r w:rsidRPr="00365B28">
        <w:t xml:space="preserve">Do </w:t>
      </w:r>
      <w:r w:rsidRPr="00365B28">
        <w:rPr>
          <w:b/>
        </w:rPr>
        <w:t>NOT</w:t>
      </w:r>
      <w:r w:rsidRPr="00365B28">
        <w:t xml:space="preserve"> check the box to Enable auto-configuration from interface.</w:t>
      </w:r>
    </w:p>
    <w:p w14:paraId="423A7AC2" w14:textId="7F9B5547" w:rsidR="004C41C5" w:rsidRPr="001B5606" w:rsidRDefault="004C41C5" w:rsidP="00E84A39">
      <w:pPr>
        <w:pStyle w:val="SubStepAlpha"/>
        <w:rPr>
          <w:rFonts w:cs="Arial"/>
          <w:color w:val="000000"/>
          <w:sz w:val="19"/>
          <w:szCs w:val="19"/>
        </w:rPr>
      </w:pPr>
      <w:r>
        <w:t xml:space="preserve">On the </w:t>
      </w:r>
      <w:r w:rsidRPr="002D3E66">
        <w:t>Startup Wizard Step 7</w:t>
      </w:r>
      <w:r>
        <w:t xml:space="preserve"> screen – </w:t>
      </w:r>
      <w:r w:rsidRPr="00391EAE">
        <w:t>Address Translation (NAT/PAT)</w:t>
      </w:r>
      <w:r w:rsidRPr="00714757">
        <w:t>,</w:t>
      </w:r>
      <w:r w:rsidRPr="003737AC">
        <w:t xml:space="preserve"> click</w:t>
      </w:r>
      <w:r>
        <w:t xml:space="preserve"> </w:t>
      </w:r>
      <w:r w:rsidRPr="007806C1">
        <w:rPr>
          <w:b/>
        </w:rPr>
        <w:t>Use Port Address Translation (PAT)</w:t>
      </w:r>
      <w:r>
        <w:t xml:space="preserve">. The default is to use the IP address of the </w:t>
      </w:r>
      <w:r w:rsidR="005701F6">
        <w:t>OUTSIDE</w:t>
      </w:r>
      <w:r>
        <w:t xml:space="preserve"> interface.</w:t>
      </w:r>
      <w:r w:rsidRPr="00164A91">
        <w:t xml:space="preserve"> </w:t>
      </w:r>
      <w:r>
        <w:t>Click</w:t>
      </w:r>
      <w:r w:rsidRPr="003737AC">
        <w:t xml:space="preserve"> </w:t>
      </w:r>
      <w:r>
        <w:rPr>
          <w:b/>
        </w:rPr>
        <w:t>Next</w:t>
      </w:r>
      <w:r w:rsidRPr="002D08E3">
        <w:t xml:space="preserve"> to </w:t>
      </w:r>
      <w:r>
        <w:t>continue</w:t>
      </w:r>
      <w:r w:rsidRPr="002D08E3">
        <w:t>.</w:t>
      </w:r>
      <w:r>
        <w:t xml:space="preserve"> </w:t>
      </w:r>
    </w:p>
    <w:p w14:paraId="58843C97" w14:textId="77777777" w:rsidR="004C41C5" w:rsidRDefault="004C41C5" w:rsidP="004C41C5">
      <w:pPr>
        <w:pStyle w:val="BodyTextL50"/>
      </w:pPr>
      <w:r w:rsidRPr="001B5606">
        <w:rPr>
          <w:b/>
        </w:rPr>
        <w:t>Note</w:t>
      </w:r>
      <w:r>
        <w:t xml:space="preserve">: You can also specify a particular IP address for PAT or a range of addresses with NAT. </w:t>
      </w:r>
    </w:p>
    <w:p w14:paraId="424D6208" w14:textId="3BDF79A8" w:rsidR="007556D3" w:rsidRPr="007556D3" w:rsidRDefault="004C41C5" w:rsidP="00E84A39">
      <w:pPr>
        <w:pStyle w:val="SubStepAlpha"/>
        <w:rPr>
          <w:rFonts w:cs="Arial"/>
          <w:color w:val="000000"/>
          <w:sz w:val="19"/>
          <w:szCs w:val="19"/>
        </w:rPr>
      </w:pPr>
      <w:r>
        <w:t xml:space="preserve">On the </w:t>
      </w:r>
      <w:r w:rsidRPr="002D3E66">
        <w:t>Startup W</w:t>
      </w:r>
      <w:r w:rsidRPr="004F63AD">
        <w:t>izard Step 8 screen – Administrative Access,</w:t>
      </w:r>
      <w:r w:rsidR="007556D3">
        <w:t xml:space="preserve"> notice that</w:t>
      </w:r>
      <w:r w:rsidRPr="004F63AD">
        <w:t xml:space="preserve"> </w:t>
      </w:r>
      <w:r w:rsidRPr="007556D3">
        <w:rPr>
          <w:b/>
          <w:bCs/>
        </w:rPr>
        <w:t>HTTPS/ASDM</w:t>
      </w:r>
      <w:r w:rsidRPr="004F63AD">
        <w:t xml:space="preserve"> access is </w:t>
      </w:r>
      <w:r w:rsidR="007556D3">
        <w:t>already</w:t>
      </w:r>
      <w:r w:rsidRPr="004F63AD">
        <w:t xml:space="preserve"> configur</w:t>
      </w:r>
      <w:r w:rsidRPr="00B92917">
        <w:t>ed fo</w:t>
      </w:r>
      <w:r w:rsidRPr="000B4BDC">
        <w:t xml:space="preserve">r hosts on </w:t>
      </w:r>
      <w:r w:rsidRPr="00C52FF0">
        <w:t>the inside network 192.168.1.0/24.</w:t>
      </w:r>
      <w:r w:rsidR="007556D3">
        <w:t xml:space="preserve"> That is how you are currently accessing the ASA. </w:t>
      </w:r>
      <w:r w:rsidR="005701F6">
        <w:t xml:space="preserve">Click </w:t>
      </w:r>
      <w:r w:rsidRPr="005701F6">
        <w:rPr>
          <w:b/>
          <w:bCs/>
        </w:rPr>
        <w:t>Add</w:t>
      </w:r>
      <w:r w:rsidR="007556D3">
        <w:rPr>
          <w:b/>
          <w:bCs/>
        </w:rPr>
        <w:t xml:space="preserve"> </w:t>
      </w:r>
      <w:r w:rsidR="007556D3">
        <w:t>to add another type of access</w:t>
      </w:r>
      <w:r w:rsidR="005701F6">
        <w:t xml:space="preserve">. </w:t>
      </w:r>
      <w:r w:rsidR="007556D3">
        <w:t xml:space="preserve">Fill in the </w:t>
      </w:r>
      <w:r w:rsidR="007556D3" w:rsidRPr="007556D3">
        <w:rPr>
          <w:b/>
          <w:bCs/>
        </w:rPr>
        <w:t>Add Administrative Access Entry</w:t>
      </w:r>
      <w:r w:rsidR="007556D3">
        <w:t xml:space="preserve"> dialog with the following settings:</w:t>
      </w:r>
    </w:p>
    <w:p w14:paraId="5560E573" w14:textId="3B129EB6" w:rsidR="007556D3" w:rsidRDefault="007556D3" w:rsidP="007556D3">
      <w:pPr>
        <w:pStyle w:val="BodyTextL50"/>
      </w:pPr>
      <w:r>
        <w:t xml:space="preserve">Access Type: </w:t>
      </w:r>
      <w:r w:rsidRPr="007556D3">
        <w:rPr>
          <w:b/>
          <w:bCs/>
        </w:rPr>
        <w:t>SSH</w:t>
      </w:r>
    </w:p>
    <w:p w14:paraId="2E1DB175" w14:textId="4D1E58FB" w:rsidR="007556D3" w:rsidRDefault="007556D3" w:rsidP="007556D3">
      <w:pPr>
        <w:pStyle w:val="BodyTextL50"/>
      </w:pPr>
      <w:r>
        <w:t xml:space="preserve">Interface Name: </w:t>
      </w:r>
      <w:r w:rsidRPr="007556D3">
        <w:rPr>
          <w:b/>
          <w:bCs/>
        </w:rPr>
        <w:t>INSIDE</w:t>
      </w:r>
    </w:p>
    <w:p w14:paraId="66288989" w14:textId="7AAF47CA" w:rsidR="007556D3" w:rsidRDefault="007556D3" w:rsidP="007556D3">
      <w:pPr>
        <w:pStyle w:val="BodyTextL50"/>
      </w:pPr>
      <w:r>
        <w:t xml:space="preserve">IP Address: </w:t>
      </w:r>
      <w:r w:rsidRPr="007556D3">
        <w:rPr>
          <w:b/>
          <w:bCs/>
        </w:rPr>
        <w:t>192.168.1.0</w:t>
      </w:r>
    </w:p>
    <w:p w14:paraId="3CB13566" w14:textId="0E351775" w:rsidR="007556D3" w:rsidRDefault="007556D3" w:rsidP="007556D3">
      <w:pPr>
        <w:pStyle w:val="BodyTextL50"/>
        <w:rPr>
          <w:b/>
          <w:bCs/>
        </w:rPr>
      </w:pPr>
      <w:r>
        <w:t xml:space="preserve">Subnet Mask: </w:t>
      </w:r>
      <w:r w:rsidRPr="007556D3">
        <w:rPr>
          <w:b/>
          <w:bCs/>
        </w:rPr>
        <w:t>255.255.255.0</w:t>
      </w:r>
    </w:p>
    <w:p w14:paraId="25D19DBA" w14:textId="48B8D287" w:rsidR="007556D3" w:rsidRPr="007556D3" w:rsidRDefault="007556D3" w:rsidP="007556D3">
      <w:pPr>
        <w:pStyle w:val="BodyTextL50"/>
      </w:pPr>
      <w:r w:rsidRPr="007556D3">
        <w:t xml:space="preserve">Click </w:t>
      </w:r>
      <w:r w:rsidRPr="007556D3">
        <w:rPr>
          <w:b/>
          <w:bCs/>
        </w:rPr>
        <w:t>OK</w:t>
      </w:r>
      <w:r w:rsidRPr="007556D3">
        <w:t xml:space="preserve"> to add this SSH access type to the list.</w:t>
      </w:r>
    </w:p>
    <w:p w14:paraId="198E310B" w14:textId="77777777" w:rsidR="007556D3" w:rsidRPr="007556D3" w:rsidRDefault="007556D3" w:rsidP="007556D3">
      <w:pPr>
        <w:pStyle w:val="SubStepAlpha"/>
        <w:rPr>
          <w:rFonts w:cs="Arial"/>
          <w:color w:val="000000"/>
          <w:sz w:val="19"/>
          <w:szCs w:val="19"/>
        </w:rPr>
      </w:pPr>
      <w:r>
        <w:t xml:space="preserve">Click </w:t>
      </w:r>
      <w:r w:rsidRPr="005701F6">
        <w:rPr>
          <w:b/>
          <w:bCs/>
        </w:rPr>
        <w:t>Add</w:t>
      </w:r>
      <w:r>
        <w:rPr>
          <w:b/>
          <w:bCs/>
        </w:rPr>
        <w:t xml:space="preserve"> </w:t>
      </w:r>
      <w:r>
        <w:t xml:space="preserve">to add another type of access. Fill in the </w:t>
      </w:r>
      <w:r w:rsidRPr="007556D3">
        <w:rPr>
          <w:b/>
          <w:bCs/>
        </w:rPr>
        <w:t>Add Administrative Access Entry</w:t>
      </w:r>
      <w:r>
        <w:t xml:space="preserve"> dialog with the following settings:</w:t>
      </w:r>
    </w:p>
    <w:p w14:paraId="7EFC2319" w14:textId="77777777" w:rsidR="007556D3" w:rsidRDefault="007556D3" w:rsidP="007556D3">
      <w:pPr>
        <w:pStyle w:val="BodyTextL50"/>
      </w:pPr>
      <w:r>
        <w:t xml:space="preserve">Access Type: </w:t>
      </w:r>
      <w:r w:rsidRPr="007556D3">
        <w:rPr>
          <w:b/>
          <w:bCs/>
        </w:rPr>
        <w:t>SSH</w:t>
      </w:r>
    </w:p>
    <w:p w14:paraId="29DB6773" w14:textId="2ABD34C6" w:rsidR="007556D3" w:rsidRDefault="007556D3" w:rsidP="007556D3">
      <w:pPr>
        <w:pStyle w:val="BodyTextL50"/>
      </w:pPr>
      <w:r>
        <w:t xml:space="preserve">Interface Name: </w:t>
      </w:r>
      <w:r>
        <w:rPr>
          <w:b/>
          <w:bCs/>
        </w:rPr>
        <w:t>OUTSIDE</w:t>
      </w:r>
    </w:p>
    <w:p w14:paraId="611C79DF" w14:textId="2E332FDC" w:rsidR="007556D3" w:rsidRDefault="007556D3" w:rsidP="007556D3">
      <w:pPr>
        <w:pStyle w:val="BodyTextL50"/>
      </w:pPr>
      <w:r>
        <w:t xml:space="preserve">IP Address: </w:t>
      </w:r>
      <w:r>
        <w:rPr>
          <w:b/>
          <w:bCs/>
        </w:rPr>
        <w:t>172.16.3.3</w:t>
      </w:r>
    </w:p>
    <w:p w14:paraId="1C7C4AB6" w14:textId="146418EE" w:rsidR="007556D3" w:rsidRDefault="007556D3" w:rsidP="007556D3">
      <w:pPr>
        <w:pStyle w:val="BodyTextL50"/>
        <w:rPr>
          <w:b/>
          <w:bCs/>
        </w:rPr>
      </w:pPr>
      <w:r>
        <w:t xml:space="preserve">Subnet Mask: </w:t>
      </w:r>
      <w:r w:rsidRPr="007556D3">
        <w:rPr>
          <w:b/>
          <w:bCs/>
        </w:rPr>
        <w:t>255.255.255.</w:t>
      </w:r>
      <w:r>
        <w:rPr>
          <w:b/>
          <w:bCs/>
        </w:rPr>
        <w:t>255</w:t>
      </w:r>
    </w:p>
    <w:p w14:paraId="171B8F41" w14:textId="674AF4C4" w:rsidR="007556D3" w:rsidRPr="007556D3" w:rsidRDefault="007556D3" w:rsidP="007556D3">
      <w:pPr>
        <w:pStyle w:val="BodyTextL50"/>
        <w:rPr>
          <w:rFonts w:cs="Arial"/>
          <w:color w:val="000000"/>
          <w:sz w:val="19"/>
          <w:szCs w:val="19"/>
        </w:rPr>
      </w:pPr>
      <w:r w:rsidRPr="007556D3">
        <w:t xml:space="preserve">Click </w:t>
      </w:r>
      <w:r w:rsidRPr="007556D3">
        <w:rPr>
          <w:b/>
          <w:bCs/>
        </w:rPr>
        <w:t>OK</w:t>
      </w:r>
      <w:r w:rsidRPr="007556D3">
        <w:t xml:space="preserve"> to add this SSH access type to the list.</w:t>
      </w:r>
    </w:p>
    <w:p w14:paraId="64155E12" w14:textId="7CBFDB3E" w:rsidR="004C41C5" w:rsidRPr="0084366C" w:rsidRDefault="004C41C5" w:rsidP="00E84A39">
      <w:pPr>
        <w:pStyle w:val="SubStepAlpha"/>
        <w:rPr>
          <w:rFonts w:cs="Arial"/>
          <w:color w:val="000000"/>
          <w:sz w:val="19"/>
          <w:szCs w:val="19"/>
        </w:rPr>
      </w:pPr>
      <w:r>
        <w:t xml:space="preserve">Click </w:t>
      </w:r>
      <w:r w:rsidRPr="004F63AD">
        <w:rPr>
          <w:b/>
        </w:rPr>
        <w:t xml:space="preserve">Next </w:t>
      </w:r>
      <w:r>
        <w:t>to continue.</w:t>
      </w:r>
    </w:p>
    <w:p w14:paraId="22C6C3FD" w14:textId="77777777" w:rsidR="004C41C5" w:rsidRPr="00FE1BA8" w:rsidRDefault="004C41C5" w:rsidP="00E84A39">
      <w:pPr>
        <w:pStyle w:val="Heading3"/>
      </w:pPr>
      <w:r>
        <w:t>Review the summary and deliver the commands to the ASA.</w:t>
      </w:r>
    </w:p>
    <w:p w14:paraId="3E598685" w14:textId="77777777" w:rsidR="004C41C5" w:rsidRPr="00133B19" w:rsidRDefault="004C41C5" w:rsidP="00E84A39">
      <w:pPr>
        <w:pStyle w:val="SubStepAlpha"/>
      </w:pPr>
      <w:r w:rsidRPr="00133B19">
        <w:t xml:space="preserve">On the Startup Wizard Step 9 screen – Auto Update Server, leave everything to the default and click </w:t>
      </w:r>
      <w:r w:rsidRPr="00133B19">
        <w:rPr>
          <w:b/>
        </w:rPr>
        <w:t>Next</w:t>
      </w:r>
      <w:r w:rsidRPr="00133B19">
        <w:t xml:space="preserve"> to continue.</w:t>
      </w:r>
    </w:p>
    <w:p w14:paraId="0B8A6C58" w14:textId="77777777" w:rsidR="004C41C5" w:rsidRPr="00133B19" w:rsidRDefault="004C41C5" w:rsidP="00E84A39">
      <w:pPr>
        <w:pStyle w:val="SubStepAlpha"/>
      </w:pPr>
      <w:r w:rsidRPr="00133B19">
        <w:t>On the Startup Wizard Step 10 – Do not enable Smart Call Home</w:t>
      </w:r>
      <w:r>
        <w:t xml:space="preserve">, </w:t>
      </w:r>
      <w:r w:rsidRPr="00133B19">
        <w:t xml:space="preserve">leave everything to the default and click </w:t>
      </w:r>
      <w:r w:rsidRPr="00133B19">
        <w:rPr>
          <w:b/>
        </w:rPr>
        <w:t>Next</w:t>
      </w:r>
      <w:r w:rsidRPr="00133B19">
        <w:t xml:space="preserve"> to continue.</w:t>
      </w:r>
    </w:p>
    <w:p w14:paraId="586B1F25" w14:textId="77777777" w:rsidR="004C41C5" w:rsidRPr="0060313B" w:rsidRDefault="004C41C5" w:rsidP="00E84A39">
      <w:pPr>
        <w:pStyle w:val="SubStepAlpha"/>
        <w:rPr>
          <w:rFonts w:cs="Arial"/>
          <w:color w:val="000000"/>
          <w:sz w:val="19"/>
          <w:szCs w:val="19"/>
        </w:rPr>
      </w:pPr>
      <w:r w:rsidRPr="000B4BDC">
        <w:rPr>
          <w:szCs w:val="20"/>
        </w:rPr>
        <w:t xml:space="preserve">On the Startup Wizard Step </w:t>
      </w:r>
      <w:r w:rsidRPr="00C52FF0">
        <w:rPr>
          <w:szCs w:val="20"/>
        </w:rPr>
        <w:t xml:space="preserve">11 screen – </w:t>
      </w:r>
      <w:r w:rsidRPr="00510E45">
        <w:rPr>
          <w:szCs w:val="20"/>
        </w:rPr>
        <w:t>Startup</w:t>
      </w:r>
      <w:r w:rsidRPr="00391EAE">
        <w:t xml:space="preserve"> Wizard Summary</w:t>
      </w:r>
      <w:r w:rsidRPr="007D174B">
        <w:t xml:space="preserve">, review the </w:t>
      </w:r>
      <w:r w:rsidRPr="0060313B">
        <w:rPr>
          <w:b/>
        </w:rPr>
        <w:t>Configuration Summary</w:t>
      </w:r>
      <w:r w:rsidRPr="007D174B">
        <w:t xml:space="preserve"> and click </w:t>
      </w:r>
      <w:r w:rsidRPr="0060313B">
        <w:rPr>
          <w:b/>
        </w:rPr>
        <w:t>Finish</w:t>
      </w:r>
      <w:r w:rsidRPr="007D174B">
        <w:t>. ASDM will deliver the command</w:t>
      </w:r>
      <w:r>
        <w:t>s</w:t>
      </w:r>
      <w:r w:rsidRPr="007D174B">
        <w:t xml:space="preserve"> to the ASA device and then reload the modified configuration.</w:t>
      </w:r>
    </w:p>
    <w:p w14:paraId="769AA803" w14:textId="29E95CDB" w:rsidR="004C41C5" w:rsidRPr="00A71F05" w:rsidRDefault="004C41C5" w:rsidP="0001362B">
      <w:pPr>
        <w:pStyle w:val="BodyTextL50"/>
        <w:rPr>
          <w:rFonts w:cs="Arial"/>
          <w:color w:val="000000"/>
          <w:sz w:val="19"/>
          <w:szCs w:val="19"/>
        </w:rPr>
      </w:pPr>
      <w:r w:rsidRPr="00935001">
        <w:rPr>
          <w:b/>
        </w:rPr>
        <w:t>Note</w:t>
      </w:r>
      <w:r w:rsidRPr="001D1669">
        <w:t>:</w:t>
      </w:r>
      <w:r w:rsidRPr="007D174B">
        <w:t xml:space="preserve"> If the GUI dialogue box stops responding </w:t>
      </w:r>
      <w:r>
        <w:t xml:space="preserve">during </w:t>
      </w:r>
      <w:r w:rsidRPr="007D174B">
        <w:t>the reload process, close it, exit ASDM</w:t>
      </w:r>
      <w:r>
        <w:t>,</w:t>
      </w:r>
      <w:r w:rsidRPr="007D174B">
        <w:t xml:space="preserve"> and restart </w:t>
      </w:r>
      <w:r w:rsidR="00B4440F">
        <w:t xml:space="preserve">the </w:t>
      </w:r>
      <w:r w:rsidR="00B4440F" w:rsidRPr="00B4440F">
        <w:rPr>
          <w:b/>
          <w:bCs/>
        </w:rPr>
        <w:t>Cisco ASDM-ID Launcher</w:t>
      </w:r>
      <w:r w:rsidRPr="007D174B">
        <w:t>.</w:t>
      </w:r>
      <w:r>
        <w:t xml:space="preserve"> If prompted to save the configuration to flash memory, respond with </w:t>
      </w:r>
      <w:r w:rsidRPr="000157F8">
        <w:rPr>
          <w:b/>
        </w:rPr>
        <w:t>Yes</w:t>
      </w:r>
      <w:r>
        <w:t>. Even though ASDM may not appear to have reloaded the configuration, the commands were delivered. If there are errors encountered as ASDM delivers the commands, you will be notified with a list of commands that succeeded and the commands that failed.</w:t>
      </w:r>
      <w:r w:rsidR="0001362B">
        <w:t xml:space="preserve"> </w:t>
      </w:r>
      <w:r>
        <w:t xml:space="preserve">Provide the new enable password </w:t>
      </w:r>
      <w:r w:rsidRPr="001B5AE0">
        <w:rPr>
          <w:b/>
        </w:rPr>
        <w:t>c</w:t>
      </w:r>
      <w:r>
        <w:rPr>
          <w:b/>
        </w:rPr>
        <w:t>isco12345</w:t>
      </w:r>
      <w:r>
        <w:t xml:space="preserve"> with no username when prompted. </w:t>
      </w:r>
      <w:r w:rsidRPr="007D174B">
        <w:t xml:space="preserve">Return to the Device </w:t>
      </w:r>
      <w:r>
        <w:t>d</w:t>
      </w:r>
      <w:r w:rsidRPr="007D174B">
        <w:t>ashboard and check the Interface Status window. You should see the inside and outside interfaces with IP address and status</w:t>
      </w:r>
      <w:r>
        <w:t>. T</w:t>
      </w:r>
      <w:r w:rsidRPr="007D174B">
        <w:t xml:space="preserve">he inside interface should show </w:t>
      </w:r>
      <w:r>
        <w:t>a</w:t>
      </w:r>
      <w:r w:rsidRPr="007D174B">
        <w:t xml:space="preserve"> number of Kb</w:t>
      </w:r>
      <w:r>
        <w:t>/</w:t>
      </w:r>
      <w:r w:rsidRPr="007D174B">
        <w:t>s. The Traffic Status window may show the ASDM access as TCP traffic spike.</w:t>
      </w:r>
    </w:p>
    <w:p w14:paraId="262C7B4B" w14:textId="77777777" w:rsidR="004C41C5" w:rsidRPr="00C52FF0" w:rsidRDefault="004C41C5" w:rsidP="00E84A39">
      <w:pPr>
        <w:pStyle w:val="Heading3"/>
      </w:pPr>
      <w:r w:rsidRPr="00C52FF0">
        <w:t>Test access to an external website from PC-B.</w:t>
      </w:r>
    </w:p>
    <w:p w14:paraId="1382BDFF" w14:textId="15602B11" w:rsidR="004C41C5" w:rsidRPr="00917826" w:rsidRDefault="004C41C5" w:rsidP="00E84A39">
      <w:pPr>
        <w:pStyle w:val="SubStepAlpha"/>
        <w:rPr>
          <w:rFonts w:cs="Arial"/>
          <w:color w:val="000000"/>
          <w:sz w:val="19"/>
          <w:szCs w:val="19"/>
        </w:rPr>
      </w:pPr>
      <w:r w:rsidRPr="00EB1A65">
        <w:t xml:space="preserve">Open a browser on PC-B and enter the IP address of the R1 </w:t>
      </w:r>
      <w:r>
        <w:t>G</w:t>
      </w:r>
      <w:r w:rsidRPr="00EB1A65">
        <w:t>0/0</w:t>
      </w:r>
      <w:r w:rsidR="0001362B">
        <w:t>/0</w:t>
      </w:r>
      <w:r w:rsidRPr="00EB1A65">
        <w:t xml:space="preserve"> interface (</w:t>
      </w:r>
      <w:r w:rsidRPr="00391EAE">
        <w:rPr>
          <w:b/>
        </w:rPr>
        <w:t>209.165.200.225</w:t>
      </w:r>
      <w:r w:rsidRPr="00EB1A65">
        <w:t>) to simulate access to an external website.</w:t>
      </w:r>
    </w:p>
    <w:p w14:paraId="4E7082FE" w14:textId="2684A2E0" w:rsidR="00917826" w:rsidRPr="00BF5976" w:rsidRDefault="00917826" w:rsidP="00917826">
      <w:pPr>
        <w:pStyle w:val="BodyTextL50"/>
      </w:pPr>
      <w:r w:rsidRPr="00917826">
        <w:rPr>
          <w:b/>
          <w:bCs/>
        </w:rPr>
        <w:t>Note</w:t>
      </w:r>
      <w:r>
        <w:t>: You may need to disable some or all of your firewall features on PC-B.</w:t>
      </w:r>
    </w:p>
    <w:p w14:paraId="19BF99A2" w14:textId="14668F02" w:rsidR="004C41C5" w:rsidRPr="00C215AA" w:rsidRDefault="004C41C5" w:rsidP="00E84A39">
      <w:pPr>
        <w:pStyle w:val="SubStepAlpha"/>
      </w:pPr>
      <w:r w:rsidRPr="00EB1A65">
        <w:t xml:space="preserve">The </w:t>
      </w:r>
      <w:r>
        <w:t xml:space="preserve">R1 </w:t>
      </w:r>
      <w:r w:rsidRPr="00EB1A65">
        <w:t xml:space="preserve">HTTP server was enabled in Part </w:t>
      </w:r>
      <w:r w:rsidRPr="003D3CF3">
        <w:t>1.</w:t>
      </w:r>
      <w:r>
        <w:t xml:space="preserve"> Y</w:t>
      </w:r>
      <w:r w:rsidRPr="00EB1A65">
        <w:t xml:space="preserve">ou should be prompted with a user authentication login dialog box from the </w:t>
      </w:r>
      <w:r>
        <w:t xml:space="preserve">R1 </w:t>
      </w:r>
      <w:r w:rsidRPr="00EB1A65">
        <w:t xml:space="preserve">GUI device manger. </w:t>
      </w:r>
      <w:r>
        <w:t xml:space="preserve">Enter the username </w:t>
      </w:r>
      <w:r>
        <w:rPr>
          <w:b/>
        </w:rPr>
        <w:t xml:space="preserve">admin01 </w:t>
      </w:r>
      <w:r>
        <w:t xml:space="preserve">and the password </w:t>
      </w:r>
      <w:r w:rsidR="007556D3">
        <w:rPr>
          <w:b/>
        </w:rPr>
        <w:t>cisco12345</w:t>
      </w:r>
      <w:r>
        <w:t>. Exit the browser.</w:t>
      </w:r>
    </w:p>
    <w:p w14:paraId="6675A5F4" w14:textId="77777777" w:rsidR="004C41C5" w:rsidRPr="00FE1BA8" w:rsidRDefault="004C41C5" w:rsidP="00E84A39">
      <w:pPr>
        <w:pStyle w:val="Heading3"/>
      </w:pPr>
      <w:r>
        <w:t>Test access to an external website using the ASDM Packet Tracer utility.</w:t>
      </w:r>
    </w:p>
    <w:p w14:paraId="4A6C7421" w14:textId="3038E8FD" w:rsidR="004C41C5" w:rsidRPr="003C73E0" w:rsidRDefault="004C41C5" w:rsidP="00E84A39">
      <w:pPr>
        <w:pStyle w:val="SubStepAlpha"/>
        <w:rPr>
          <w:rFonts w:cs="Arial"/>
          <w:color w:val="000000"/>
          <w:sz w:val="19"/>
          <w:szCs w:val="19"/>
        </w:rPr>
      </w:pPr>
      <w:r>
        <w:t>Click</w:t>
      </w:r>
      <w:r w:rsidRPr="003C73E0">
        <w:t xml:space="preserve"> </w:t>
      </w:r>
      <w:r w:rsidRPr="00103388">
        <w:rPr>
          <w:b/>
          <w:bCs/>
        </w:rPr>
        <w:t>Tools &gt; Packet Tracer</w:t>
      </w:r>
      <w:r w:rsidR="00103388">
        <w:rPr>
          <w:b/>
          <w:bCs/>
        </w:rPr>
        <w:t xml:space="preserve">… </w:t>
      </w:r>
      <w:r w:rsidR="00103388">
        <w:t>from the menu.</w:t>
      </w:r>
      <w:r w:rsidR="00AC50CD">
        <w:t xml:space="preserve"> This tool allows you test a variety of packet types between a specified source and destination.</w:t>
      </w:r>
    </w:p>
    <w:p w14:paraId="3DB004CF" w14:textId="03B767DE" w:rsidR="004C41C5" w:rsidRPr="00FA1D3E" w:rsidRDefault="00103388" w:rsidP="00E84A39">
      <w:pPr>
        <w:pStyle w:val="SubStepAlpha"/>
        <w:rPr>
          <w:rFonts w:cs="Arial"/>
          <w:color w:val="000000"/>
          <w:sz w:val="19"/>
          <w:szCs w:val="19"/>
        </w:rPr>
      </w:pPr>
      <w:r>
        <w:t>If necessary, s</w:t>
      </w:r>
      <w:r w:rsidR="004C41C5" w:rsidRPr="004F63AD">
        <w:t xml:space="preserve">elect the </w:t>
      </w:r>
      <w:r>
        <w:rPr>
          <w:b/>
        </w:rPr>
        <w:t>INSIDE</w:t>
      </w:r>
      <w:r w:rsidR="004C41C5" w:rsidRPr="004F63AD">
        <w:t xml:space="preserve"> interface from the Interface drop-down list </w:t>
      </w:r>
      <w:r w:rsidR="004C41C5" w:rsidRPr="002546C9">
        <w:t xml:space="preserve">and click </w:t>
      </w:r>
      <w:r w:rsidR="004C41C5" w:rsidRPr="00431AA1">
        <w:rPr>
          <w:b/>
        </w:rPr>
        <w:t>TCP</w:t>
      </w:r>
      <w:r w:rsidR="004C41C5" w:rsidRPr="00431AA1">
        <w:t xml:space="preserve"> from the Packet Type radio buttons. From the Source drop</w:t>
      </w:r>
      <w:r w:rsidR="004C41C5" w:rsidRPr="00B92917">
        <w:t>-</w:t>
      </w:r>
      <w:r w:rsidR="004C41C5" w:rsidRPr="00365B28">
        <w:t xml:space="preserve">down list, select </w:t>
      </w:r>
      <w:r w:rsidR="004C41C5" w:rsidRPr="00365B28">
        <w:rPr>
          <w:b/>
        </w:rPr>
        <w:t>IP Address</w:t>
      </w:r>
      <w:r w:rsidR="004C41C5" w:rsidRPr="00365B28">
        <w:t xml:space="preserve"> and enter the address </w:t>
      </w:r>
      <w:r w:rsidR="004C41C5" w:rsidRPr="00365B28">
        <w:rPr>
          <w:b/>
        </w:rPr>
        <w:t>192.168.1.3</w:t>
      </w:r>
      <w:r w:rsidR="004C41C5" w:rsidRPr="00365B28">
        <w:t xml:space="preserve"> (PC-B) with a Source Port of </w:t>
      </w:r>
      <w:r w:rsidR="004C41C5" w:rsidRPr="00365B28">
        <w:rPr>
          <w:b/>
        </w:rPr>
        <w:t>1500</w:t>
      </w:r>
      <w:r w:rsidR="004C41C5" w:rsidRPr="00365B28">
        <w:t xml:space="preserve">. From the Destination drop-down list, select </w:t>
      </w:r>
      <w:r w:rsidR="004C41C5" w:rsidRPr="00365B28">
        <w:rPr>
          <w:b/>
        </w:rPr>
        <w:t>IP Address</w:t>
      </w:r>
      <w:r w:rsidR="004C41C5" w:rsidRPr="00365B28">
        <w:t xml:space="preserve">, and enter </w:t>
      </w:r>
      <w:r w:rsidR="004C41C5" w:rsidRPr="00365B28">
        <w:rPr>
          <w:b/>
        </w:rPr>
        <w:t>209.165.200.225</w:t>
      </w:r>
      <w:r w:rsidR="004C41C5" w:rsidRPr="00365B28">
        <w:t xml:space="preserve"> (R1 </w:t>
      </w:r>
      <w:r w:rsidR="004C41C5">
        <w:t>G</w:t>
      </w:r>
      <w:r w:rsidR="004C41C5" w:rsidRPr="004F63AD">
        <w:t>0/0</w:t>
      </w:r>
      <w:r>
        <w:t>/1</w:t>
      </w:r>
      <w:r w:rsidR="004C41C5" w:rsidRPr="004F63AD">
        <w:t xml:space="preserve">) with a Destination Port of </w:t>
      </w:r>
      <w:r w:rsidR="004C41C5">
        <w:rPr>
          <w:b/>
        </w:rPr>
        <w:t>http</w:t>
      </w:r>
      <w:r w:rsidR="004C41C5">
        <w:t>.</w:t>
      </w:r>
    </w:p>
    <w:p w14:paraId="24B5457A" w14:textId="7F1958E9" w:rsidR="004C41C5" w:rsidRDefault="004C41C5" w:rsidP="00E84A39">
      <w:pPr>
        <w:pStyle w:val="SubStepAlpha"/>
      </w:pPr>
      <w:r w:rsidRPr="002546C9">
        <w:t xml:space="preserve">Click </w:t>
      </w:r>
      <w:r w:rsidRPr="002546C9">
        <w:rPr>
          <w:b/>
        </w:rPr>
        <w:t>Start</w:t>
      </w:r>
      <w:r w:rsidRPr="00431AA1">
        <w:t xml:space="preserve"> to begin the trace of the packet. </w:t>
      </w:r>
      <w:r w:rsidR="00103388">
        <w:t xml:space="preserve">You should the output </w:t>
      </w:r>
      <w:r w:rsidR="00103388" w:rsidRPr="00103388">
        <w:rPr>
          <w:b/>
          <w:bCs/>
        </w:rPr>
        <w:t>RESULT - The packet is allowed</w:t>
      </w:r>
      <w:r w:rsidR="00103388">
        <w:t>.</w:t>
      </w:r>
    </w:p>
    <w:p w14:paraId="59372FB6" w14:textId="01A84F11" w:rsidR="004C41C5" w:rsidRPr="00397142" w:rsidRDefault="004C41C5" w:rsidP="00E84A39">
      <w:pPr>
        <w:pStyle w:val="SubStepAlpha"/>
        <w:rPr>
          <w:rFonts w:cs="Arial"/>
          <w:color w:val="000000"/>
          <w:szCs w:val="20"/>
        </w:rPr>
      </w:pPr>
      <w:r>
        <w:t xml:space="preserve">Click </w:t>
      </w:r>
      <w:r w:rsidRPr="004F63AD">
        <w:rPr>
          <w:b/>
        </w:rPr>
        <w:t>Clea</w:t>
      </w:r>
      <w:r>
        <w:t xml:space="preserve">r to reset the entries. Try another trace and select </w:t>
      </w:r>
      <w:r w:rsidR="00103388">
        <w:rPr>
          <w:b/>
        </w:rPr>
        <w:t>OUTSIDE</w:t>
      </w:r>
      <w:r>
        <w:t xml:space="preserve"> from the </w:t>
      </w:r>
      <w:r w:rsidRPr="004F63AD">
        <w:rPr>
          <w:b/>
        </w:rPr>
        <w:t>Interface</w:t>
      </w:r>
      <w:r>
        <w:t xml:space="preserve"> drop-down list</w:t>
      </w:r>
      <w:r w:rsidDel="0079498C">
        <w:t xml:space="preserve"> </w:t>
      </w:r>
      <w:r>
        <w:t xml:space="preserve">and leave </w:t>
      </w:r>
      <w:r w:rsidRPr="004F63AD">
        <w:rPr>
          <w:b/>
        </w:rPr>
        <w:t>TCP</w:t>
      </w:r>
      <w:r>
        <w:t xml:space="preserve"> as the packet type. From the </w:t>
      </w:r>
      <w:r w:rsidRPr="004F63AD">
        <w:rPr>
          <w:b/>
        </w:rPr>
        <w:t>Sources</w:t>
      </w:r>
      <w:r>
        <w:t xml:space="preserve"> drop-down list, select </w:t>
      </w:r>
      <w:r w:rsidRPr="004F63AD">
        <w:rPr>
          <w:b/>
        </w:rPr>
        <w:t>IP Address</w:t>
      </w:r>
      <w:r>
        <w:t xml:space="preserve">, and enter </w:t>
      </w:r>
      <w:r w:rsidRPr="004F63AD">
        <w:rPr>
          <w:b/>
        </w:rPr>
        <w:t>209.165.200.225</w:t>
      </w:r>
      <w:r>
        <w:t xml:space="preserve"> (R1 G0/0</w:t>
      </w:r>
      <w:r w:rsidR="00103388">
        <w:t>/1</w:t>
      </w:r>
      <w:r>
        <w:t xml:space="preserve">) and a Source Port of </w:t>
      </w:r>
      <w:r w:rsidRPr="00103388">
        <w:rPr>
          <w:b/>
          <w:bCs/>
        </w:rPr>
        <w:t>1500</w:t>
      </w:r>
      <w:r>
        <w:t xml:space="preserve">. From the </w:t>
      </w:r>
      <w:r w:rsidRPr="004F63AD">
        <w:rPr>
          <w:b/>
        </w:rPr>
        <w:t>Destination</w:t>
      </w:r>
      <w:r>
        <w:t xml:space="preserve"> drop-down list, select </w:t>
      </w:r>
      <w:r w:rsidRPr="004F63AD">
        <w:rPr>
          <w:b/>
        </w:rPr>
        <w:t>IP Address</w:t>
      </w:r>
      <w:r>
        <w:t xml:space="preserve"> and enter the address </w:t>
      </w:r>
      <w:r w:rsidRPr="004F63AD">
        <w:rPr>
          <w:b/>
        </w:rPr>
        <w:t>209.165.200.226</w:t>
      </w:r>
      <w:r>
        <w:t xml:space="preserve"> (ASA </w:t>
      </w:r>
      <w:r w:rsidR="00103388">
        <w:t>OUTSIDE</w:t>
      </w:r>
      <w:r>
        <w:t xml:space="preserve"> interface) with a Destination Port of </w:t>
      </w:r>
      <w:r w:rsidRPr="004F63AD">
        <w:rPr>
          <w:b/>
        </w:rPr>
        <w:t>telnet</w:t>
      </w:r>
      <w:r>
        <w:t>.</w:t>
      </w:r>
    </w:p>
    <w:p w14:paraId="352E4384" w14:textId="4691128A" w:rsidR="004C41C5" w:rsidRPr="00397142" w:rsidRDefault="004C41C5" w:rsidP="00E84A39">
      <w:pPr>
        <w:pStyle w:val="SubStepAlpha"/>
        <w:rPr>
          <w:rFonts w:cs="Arial"/>
          <w:color w:val="000000"/>
          <w:szCs w:val="20"/>
        </w:rPr>
      </w:pPr>
      <w:r>
        <w:t xml:space="preserve">Click </w:t>
      </w:r>
      <w:r w:rsidRPr="004F63AD">
        <w:rPr>
          <w:b/>
        </w:rPr>
        <w:t>Start</w:t>
      </w:r>
      <w:r>
        <w:t xml:space="preserve"> to begin the trace of the packet. </w:t>
      </w:r>
      <w:r w:rsidR="00724C36">
        <w:t xml:space="preserve">You should the output </w:t>
      </w:r>
      <w:r w:rsidR="00724C36" w:rsidRPr="00103388">
        <w:rPr>
          <w:b/>
          <w:bCs/>
        </w:rPr>
        <w:t xml:space="preserve">RESULT - The packet is </w:t>
      </w:r>
      <w:r w:rsidR="00724C36">
        <w:rPr>
          <w:b/>
          <w:bCs/>
        </w:rPr>
        <w:t>dropped</w:t>
      </w:r>
      <w:r w:rsidR="00724C36">
        <w:t>.</w:t>
      </w:r>
    </w:p>
    <w:p w14:paraId="4AE0F618" w14:textId="77777777" w:rsidR="004C41C5" w:rsidRPr="00823693" w:rsidRDefault="004C41C5" w:rsidP="00E84A39">
      <w:pPr>
        <w:pStyle w:val="SubStepAlpha"/>
      </w:pPr>
      <w:r>
        <w:t xml:space="preserve">Click </w:t>
      </w:r>
      <w:r w:rsidRPr="004F63AD">
        <w:rPr>
          <w:b/>
        </w:rPr>
        <w:t xml:space="preserve">Close </w:t>
      </w:r>
      <w:r w:rsidRPr="004C7A09">
        <w:t>to continue.</w:t>
      </w:r>
    </w:p>
    <w:p w14:paraId="334DDA13" w14:textId="77777777" w:rsidR="004C41C5" w:rsidRPr="004C41C5" w:rsidRDefault="004C41C5" w:rsidP="004C41C5">
      <w:pPr>
        <w:pStyle w:val="Heading2"/>
      </w:pPr>
      <w:r w:rsidRPr="004C41C5">
        <w:t>Configure ASA Settings from the ASDM Configuration Menu</w:t>
      </w:r>
    </w:p>
    <w:p w14:paraId="4CB3DF32" w14:textId="77777777" w:rsidR="004C41C5" w:rsidRPr="00BE4482" w:rsidRDefault="004C41C5" w:rsidP="004C41C5">
      <w:pPr>
        <w:pStyle w:val="BodyTextL25"/>
        <w:rPr>
          <w:rFonts w:cs="Arial"/>
        </w:rPr>
      </w:pPr>
      <w:r w:rsidRPr="00BE4482">
        <w:t xml:space="preserve">In Part 4, you will </w:t>
      </w:r>
      <w:r>
        <w:t>s</w:t>
      </w:r>
      <w:r w:rsidRPr="00BE4482">
        <w:t xml:space="preserve">et the ASA clock, configure a default route, test connectivity using </w:t>
      </w:r>
      <w:r>
        <w:t xml:space="preserve">the </w:t>
      </w:r>
      <w:r w:rsidRPr="00BE4482">
        <w:t xml:space="preserve">ASDM tools </w:t>
      </w:r>
      <w:r>
        <w:t>p</w:t>
      </w:r>
      <w:r w:rsidRPr="00BE4482">
        <w:t xml:space="preserve">ing and </w:t>
      </w:r>
      <w:r>
        <w:t>t</w:t>
      </w:r>
      <w:r w:rsidRPr="00BE4482">
        <w:t>raceroute, c</w:t>
      </w:r>
      <w:r w:rsidRPr="00BE4482">
        <w:rPr>
          <w:rFonts w:cs="Arial"/>
        </w:rPr>
        <w:t xml:space="preserve">onfigure </w:t>
      </w:r>
      <w:r>
        <w:rPr>
          <w:rFonts w:cs="Arial"/>
        </w:rPr>
        <w:t>l</w:t>
      </w:r>
      <w:r w:rsidRPr="00BE4482">
        <w:rPr>
          <w:rFonts w:cs="Arial"/>
        </w:rPr>
        <w:t>ocal AAA user authentication</w:t>
      </w:r>
      <w:r>
        <w:rPr>
          <w:rFonts w:cs="Arial"/>
        </w:rPr>
        <w:t>,</w:t>
      </w:r>
      <w:r w:rsidRPr="00BE4482">
        <w:rPr>
          <w:rFonts w:cs="Arial"/>
        </w:rPr>
        <w:t xml:space="preserve"> </w:t>
      </w:r>
      <w:r>
        <w:rPr>
          <w:rFonts w:cs="Arial"/>
        </w:rPr>
        <w:t xml:space="preserve">test SSH </w:t>
      </w:r>
      <w:r w:rsidRPr="003D3CF3">
        <w:rPr>
          <w:rFonts w:cs="Arial"/>
        </w:rPr>
        <w:t>access,</w:t>
      </w:r>
      <w:r>
        <w:rPr>
          <w:rFonts w:cs="Arial"/>
        </w:rPr>
        <w:t xml:space="preserve"> </w:t>
      </w:r>
      <w:r w:rsidRPr="00BE4482">
        <w:rPr>
          <w:rFonts w:cs="Arial"/>
        </w:rPr>
        <w:t>and modify the MPF application inspection policy.</w:t>
      </w:r>
    </w:p>
    <w:p w14:paraId="2B866844" w14:textId="77777777" w:rsidR="004C41C5" w:rsidRPr="00FE1BA8" w:rsidRDefault="004C41C5" w:rsidP="00E84A39">
      <w:pPr>
        <w:pStyle w:val="Heading3"/>
      </w:pPr>
      <w:r>
        <w:t>Set the ASA date and time</w:t>
      </w:r>
      <w:r w:rsidRPr="00081421">
        <w:t>.</w:t>
      </w:r>
    </w:p>
    <w:p w14:paraId="5E5AD025" w14:textId="3CD7F63E" w:rsidR="004C41C5" w:rsidRPr="002A0E64" w:rsidRDefault="00724C36" w:rsidP="00E84A39">
      <w:pPr>
        <w:pStyle w:val="SubStepAlpha"/>
      </w:pPr>
      <w:r>
        <w:t xml:space="preserve">Click </w:t>
      </w:r>
      <w:r w:rsidRPr="00724C36">
        <w:rPr>
          <w:b/>
          <w:bCs/>
        </w:rPr>
        <w:t>Configuration</w:t>
      </w:r>
      <w:r>
        <w:t xml:space="preserve"> &gt; </w:t>
      </w:r>
      <w:r w:rsidRPr="00724C36">
        <w:rPr>
          <w:b/>
          <w:bCs/>
        </w:rPr>
        <w:t>Device Setup</w:t>
      </w:r>
      <w:r>
        <w:t xml:space="preserve"> &gt;</w:t>
      </w:r>
      <w:r w:rsidR="004C41C5">
        <w:t xml:space="preserve"> </w:t>
      </w:r>
      <w:r w:rsidR="004C41C5" w:rsidRPr="00724C36">
        <w:rPr>
          <w:b/>
          <w:bCs/>
        </w:rPr>
        <w:t>System Time</w:t>
      </w:r>
      <w:r w:rsidR="004C41C5" w:rsidRPr="002A0E64">
        <w:t xml:space="preserve"> &gt; </w:t>
      </w:r>
      <w:r w:rsidR="004C41C5" w:rsidRPr="00724C36">
        <w:rPr>
          <w:b/>
          <w:bCs/>
        </w:rPr>
        <w:t>Clock</w:t>
      </w:r>
      <w:r w:rsidR="004C41C5">
        <w:t>.</w:t>
      </w:r>
    </w:p>
    <w:p w14:paraId="5CEFF44E" w14:textId="77777777" w:rsidR="004C41C5" w:rsidRDefault="004C41C5" w:rsidP="00E84A39">
      <w:pPr>
        <w:pStyle w:val="SubStepAlpha"/>
      </w:pPr>
      <w:r>
        <w:t xml:space="preserve">Select your </w:t>
      </w:r>
      <w:r w:rsidRPr="001B5606">
        <w:rPr>
          <w:b/>
        </w:rPr>
        <w:t>Time Zone</w:t>
      </w:r>
      <w:r>
        <w:t xml:space="preserve"> from the drop-down list</w:t>
      </w:r>
      <w:r w:rsidDel="0079498C">
        <w:t xml:space="preserve"> </w:t>
      </w:r>
      <w:r>
        <w:t>and enter the current date and time in the fields provided. (The clock is a 24-hour clock.)</w:t>
      </w:r>
    </w:p>
    <w:p w14:paraId="7C7C3E82" w14:textId="77777777" w:rsidR="004C41C5" w:rsidRDefault="004C41C5" w:rsidP="00E84A39">
      <w:pPr>
        <w:pStyle w:val="SubStepAlpha"/>
      </w:pPr>
      <w:r>
        <w:t xml:space="preserve">Click </w:t>
      </w:r>
      <w:r w:rsidRPr="00532BC9">
        <w:rPr>
          <w:b/>
        </w:rPr>
        <w:t>Apply</w:t>
      </w:r>
      <w:r>
        <w:t xml:space="preserve"> to send the commands to the ASA.</w:t>
      </w:r>
    </w:p>
    <w:p w14:paraId="4576E9D4" w14:textId="77777777" w:rsidR="004C41C5" w:rsidRPr="002A0E64" w:rsidRDefault="004C41C5" w:rsidP="00724C36">
      <w:pPr>
        <w:pStyle w:val="BodyTextL25"/>
      </w:pPr>
      <w:r w:rsidRPr="00940A68">
        <w:rPr>
          <w:b/>
        </w:rPr>
        <w:t>Note</w:t>
      </w:r>
      <w:r>
        <w:t xml:space="preserve">: When using ASDM, it is important that changes be configured using the </w:t>
      </w:r>
      <w:r w:rsidRPr="00940A68">
        <w:rPr>
          <w:b/>
        </w:rPr>
        <w:t>Apply</w:t>
      </w:r>
      <w:r>
        <w:t xml:space="preserve"> button. Failure to do this will not enable the configuration.</w:t>
      </w:r>
    </w:p>
    <w:p w14:paraId="7DF5335E" w14:textId="77777777" w:rsidR="004C41C5" w:rsidRPr="00E013F6" w:rsidRDefault="004C41C5" w:rsidP="00E84A39">
      <w:pPr>
        <w:pStyle w:val="Heading3"/>
      </w:pPr>
      <w:r w:rsidRPr="00E013F6">
        <w:t>Configure a static default route for the ASA.</w:t>
      </w:r>
    </w:p>
    <w:p w14:paraId="42C096AF" w14:textId="005D5E78" w:rsidR="004C41C5" w:rsidRDefault="00724C36" w:rsidP="00E84A39">
      <w:pPr>
        <w:pStyle w:val="SubStepAlpha"/>
      </w:pPr>
      <w:r>
        <w:t xml:space="preserve">From the menu, select </w:t>
      </w:r>
      <w:r w:rsidRPr="00724C36">
        <w:rPr>
          <w:b/>
          <w:bCs/>
        </w:rPr>
        <w:t>Tools</w:t>
      </w:r>
      <w:r>
        <w:t xml:space="preserve"> &gt;</w:t>
      </w:r>
      <w:r w:rsidR="004C41C5">
        <w:t xml:space="preserve"> </w:t>
      </w:r>
      <w:r w:rsidR="004C41C5" w:rsidRPr="00286605">
        <w:rPr>
          <w:b/>
        </w:rPr>
        <w:t>Ping</w:t>
      </w:r>
      <w:r>
        <w:rPr>
          <w:b/>
        </w:rPr>
        <w:t>…</w:t>
      </w:r>
      <w:r w:rsidR="004C41C5">
        <w:t xml:space="preserve"> and enter the IP address of router R1 </w:t>
      </w:r>
      <w:r>
        <w:t>G0/0/0</w:t>
      </w:r>
      <w:r w:rsidR="004C41C5">
        <w:t xml:space="preserve"> (</w:t>
      </w:r>
      <w:r>
        <w:rPr>
          <w:b/>
        </w:rPr>
        <w:t>172.16.3.1</w:t>
      </w:r>
      <w:r w:rsidR="004C41C5">
        <w:t xml:space="preserve">). </w:t>
      </w:r>
    </w:p>
    <w:p w14:paraId="71618306" w14:textId="54834BBA" w:rsidR="004C41C5" w:rsidRDefault="004C41C5" w:rsidP="00E84A39">
      <w:pPr>
        <w:pStyle w:val="SubStepAlpha"/>
      </w:pPr>
      <w:r>
        <w:t xml:space="preserve">Click </w:t>
      </w:r>
      <w:r w:rsidRPr="00133B19">
        <w:rPr>
          <w:b/>
        </w:rPr>
        <w:t>Ping</w:t>
      </w:r>
      <w:r>
        <w:t xml:space="preserve">. The ASA does not have a default route to unknown external networks. Therefore, the pings should fail because the ASA </w:t>
      </w:r>
      <w:r w:rsidRPr="003D3CF3">
        <w:t>does not have a</w:t>
      </w:r>
      <w:r>
        <w:t xml:space="preserve"> route to </w:t>
      </w:r>
      <w:r w:rsidR="00724C36">
        <w:t>172.16.3.1</w:t>
      </w:r>
      <w:r>
        <w:t xml:space="preserve">. </w:t>
      </w:r>
    </w:p>
    <w:p w14:paraId="44EC7A03" w14:textId="77777777" w:rsidR="004C41C5" w:rsidRPr="00391EAE" w:rsidRDefault="004C41C5" w:rsidP="00E84A39">
      <w:pPr>
        <w:pStyle w:val="SubStepAlpha"/>
      </w:pPr>
      <w:r>
        <w:t xml:space="preserve">Click </w:t>
      </w:r>
      <w:r w:rsidRPr="00AF307E">
        <w:rPr>
          <w:b/>
        </w:rPr>
        <w:t xml:space="preserve">Close </w:t>
      </w:r>
      <w:r>
        <w:t>to continue.</w:t>
      </w:r>
    </w:p>
    <w:p w14:paraId="3F11903E" w14:textId="574F122F" w:rsidR="004C41C5" w:rsidRDefault="004C41C5" w:rsidP="00E84A39">
      <w:pPr>
        <w:pStyle w:val="SubStepAlpha"/>
      </w:pPr>
      <w:r>
        <w:t xml:space="preserve">From </w:t>
      </w:r>
      <w:r w:rsidRPr="00724C36">
        <w:rPr>
          <w:b/>
          <w:bCs/>
        </w:rPr>
        <w:t>Device Setup</w:t>
      </w:r>
      <w:r>
        <w:t xml:space="preserve"> </w:t>
      </w:r>
      <w:r w:rsidR="00724C36">
        <w:t xml:space="preserve">in the </w:t>
      </w:r>
      <w:r w:rsidR="00724C36" w:rsidRPr="00724C36">
        <w:rPr>
          <w:b/>
          <w:bCs/>
        </w:rPr>
        <w:t>Configuration</w:t>
      </w:r>
      <w:r w:rsidR="00724C36">
        <w:t xml:space="preserve"> screen, </w:t>
      </w:r>
      <w:r>
        <w:t xml:space="preserve">click </w:t>
      </w:r>
      <w:r w:rsidRPr="00724C36">
        <w:rPr>
          <w:b/>
          <w:bCs/>
        </w:rPr>
        <w:t>Routing</w:t>
      </w:r>
      <w:r w:rsidRPr="00391EAE">
        <w:t xml:space="preserve"> &gt;</w:t>
      </w:r>
      <w:r w:rsidRPr="00286605">
        <w:t xml:space="preserve"> </w:t>
      </w:r>
      <w:r w:rsidRPr="00724C36">
        <w:rPr>
          <w:b/>
          <w:bCs/>
        </w:rPr>
        <w:t>Static Routes</w:t>
      </w:r>
      <w:r>
        <w:t>.</w:t>
      </w:r>
    </w:p>
    <w:p w14:paraId="1FD77B7C" w14:textId="77777777" w:rsidR="004C41C5" w:rsidRPr="002A0E64" w:rsidRDefault="004C41C5" w:rsidP="00E84A39">
      <w:pPr>
        <w:pStyle w:val="SubStepAlpha"/>
      </w:pPr>
      <w:r>
        <w:t xml:space="preserve">Click </w:t>
      </w:r>
      <w:r w:rsidRPr="00286605">
        <w:rPr>
          <w:b/>
        </w:rPr>
        <w:t xml:space="preserve">IPv4 </w:t>
      </w:r>
      <w:r>
        <w:rPr>
          <w:b/>
        </w:rPr>
        <w:t xml:space="preserve">only </w:t>
      </w:r>
      <w:r>
        <w:t xml:space="preserve">and click </w:t>
      </w:r>
      <w:r w:rsidRPr="00286605">
        <w:rPr>
          <w:b/>
        </w:rPr>
        <w:t>Add</w:t>
      </w:r>
      <w:r>
        <w:t xml:space="preserve"> to add a new static route.</w:t>
      </w:r>
    </w:p>
    <w:p w14:paraId="28A8F92C" w14:textId="5FF3930F" w:rsidR="004C41C5" w:rsidRDefault="004C41C5" w:rsidP="00E84A39">
      <w:pPr>
        <w:pStyle w:val="SubStepAlpha"/>
      </w:pPr>
      <w:r>
        <w:t xml:space="preserve">On the </w:t>
      </w:r>
      <w:r w:rsidRPr="00724C36">
        <w:rPr>
          <w:b/>
          <w:bCs/>
        </w:rPr>
        <w:t>Add Static Route</w:t>
      </w:r>
      <w:r>
        <w:t xml:space="preserve"> dialog box, select the </w:t>
      </w:r>
      <w:r w:rsidR="00AC50CD">
        <w:rPr>
          <w:b/>
        </w:rPr>
        <w:t>OUTSIDE</w:t>
      </w:r>
      <w:r>
        <w:t xml:space="preserve"> interface from the drop-down list. Click the ellipsis button to the right of </w:t>
      </w:r>
      <w:r w:rsidRPr="00C015E0">
        <w:rPr>
          <w:b/>
        </w:rPr>
        <w:t>Network</w:t>
      </w:r>
      <w:r w:rsidRPr="0059420C">
        <w:t>,</w:t>
      </w:r>
      <w:r>
        <w:t xml:space="preserve"> select </w:t>
      </w:r>
      <w:r>
        <w:rPr>
          <w:b/>
        </w:rPr>
        <w:t>any4</w:t>
      </w:r>
      <w:r>
        <w:t xml:space="preserve"> from the list of network objects, and click </w:t>
      </w:r>
      <w:r w:rsidRPr="00C015E0">
        <w:rPr>
          <w:b/>
        </w:rPr>
        <w:t>OK</w:t>
      </w:r>
      <w:r>
        <w:t xml:space="preserve">. The selection of </w:t>
      </w:r>
      <w:r>
        <w:rPr>
          <w:b/>
        </w:rPr>
        <w:t>a</w:t>
      </w:r>
      <w:r w:rsidRPr="0047567E">
        <w:rPr>
          <w:b/>
        </w:rPr>
        <w:t>ny</w:t>
      </w:r>
      <w:r>
        <w:rPr>
          <w:b/>
        </w:rPr>
        <w:t>4</w:t>
      </w:r>
      <w:r>
        <w:t xml:space="preserve"> translates to a “quad zero” route. </w:t>
      </w:r>
    </w:p>
    <w:p w14:paraId="756BDE81" w14:textId="44DF67CB" w:rsidR="004C41C5" w:rsidRDefault="004C41C5" w:rsidP="004C41C5">
      <w:pPr>
        <w:pStyle w:val="BodyTextL50"/>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pPr>
      <w:r>
        <w:t xml:space="preserve">For the </w:t>
      </w:r>
      <w:r w:rsidRPr="002C39AA">
        <w:t>Gateway IP</w:t>
      </w:r>
      <w:r>
        <w:t xml:space="preserve">, enter </w:t>
      </w:r>
      <w:r w:rsidRPr="00C30D8C">
        <w:rPr>
          <w:b/>
        </w:rPr>
        <w:t>209.165.200.225</w:t>
      </w:r>
      <w:r>
        <w:t xml:space="preserve"> (R1 G0/0</w:t>
      </w:r>
      <w:r w:rsidR="00724C36">
        <w:t>/1</w:t>
      </w:r>
      <w:r>
        <w:t>).</w:t>
      </w:r>
      <w:r w:rsidRPr="00834BC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4643ECAE" w14:textId="1E5D9B6A" w:rsidR="004C41C5" w:rsidRPr="0059420C" w:rsidRDefault="004C41C5" w:rsidP="00E84A39">
      <w:pPr>
        <w:pStyle w:val="SubStepAlpha"/>
      </w:pPr>
      <w:r>
        <w:t xml:space="preserve">Click </w:t>
      </w:r>
      <w:r w:rsidRPr="0059420C">
        <w:rPr>
          <w:b/>
        </w:rPr>
        <w:t>OK</w:t>
      </w:r>
      <w:r w:rsidR="00AC50CD" w:rsidRPr="00AC50CD">
        <w:rPr>
          <w:bCs/>
        </w:rPr>
        <w:t>,</w:t>
      </w:r>
      <w:r w:rsidRPr="00AC50CD">
        <w:rPr>
          <w:bCs/>
        </w:rPr>
        <w:t xml:space="preserve"> </w:t>
      </w:r>
      <w:r>
        <w:t xml:space="preserve">and then click </w:t>
      </w:r>
      <w:r w:rsidRPr="0059420C">
        <w:rPr>
          <w:b/>
        </w:rPr>
        <w:t>Apply</w:t>
      </w:r>
      <w:r>
        <w:t xml:space="preserve"> to send the commands to the ASA.</w:t>
      </w:r>
      <w:r w:rsidRPr="0059420C">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59420C">
        <w:rPr>
          <w:rFonts w:ascii="Times New Roman" w:eastAsia="Times New Roman" w:hAnsi="Times New Roman"/>
          <w:noProof/>
          <w:color w:val="000000"/>
          <w:w w:val="0"/>
          <w:sz w:val="0"/>
          <w:szCs w:val="0"/>
          <w:u w:color="000000"/>
          <w:bdr w:val="none" w:sz="0" w:space="0" w:color="000000"/>
          <w:shd w:val="clear" w:color="000000" w:fill="000000"/>
        </w:rPr>
        <w:t>z</w:t>
      </w:r>
      <w:r w:rsidRPr="0059420C">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36DBA5C1" w14:textId="620FD7C5" w:rsidR="004C41C5" w:rsidRDefault="00724C36" w:rsidP="00E84A39">
      <w:pPr>
        <w:pStyle w:val="SubStepAlpha"/>
      </w:pPr>
      <w:r>
        <w:t xml:space="preserve">From the menu, select </w:t>
      </w:r>
      <w:r w:rsidRPr="00724C36">
        <w:rPr>
          <w:b/>
          <w:bCs/>
        </w:rPr>
        <w:t>Tools</w:t>
      </w:r>
      <w:r>
        <w:t xml:space="preserve"> &gt; </w:t>
      </w:r>
      <w:r w:rsidRPr="00286605">
        <w:rPr>
          <w:b/>
        </w:rPr>
        <w:t>Ping</w:t>
      </w:r>
      <w:r>
        <w:rPr>
          <w:b/>
        </w:rPr>
        <w:t>…</w:t>
      </w:r>
      <w:r>
        <w:t xml:space="preserve"> again </w:t>
      </w:r>
      <w:r w:rsidR="004C41C5">
        <w:t xml:space="preserve">and enter the IP address of router </w:t>
      </w:r>
      <w:r>
        <w:t>R1 G0/0/0 (</w:t>
      </w:r>
      <w:r>
        <w:rPr>
          <w:b/>
        </w:rPr>
        <w:t>172.16.3.1</w:t>
      </w:r>
      <w:r>
        <w:t>).</w:t>
      </w:r>
    </w:p>
    <w:p w14:paraId="2372AF16" w14:textId="77777777" w:rsidR="004C41C5" w:rsidRDefault="004C41C5" w:rsidP="00E84A39">
      <w:pPr>
        <w:pStyle w:val="SubStepAlpha"/>
      </w:pPr>
      <w:r>
        <w:t xml:space="preserve">Click </w:t>
      </w:r>
      <w:r w:rsidRPr="00940A68">
        <w:rPr>
          <w:b/>
        </w:rPr>
        <w:t>Ping</w:t>
      </w:r>
      <w:r>
        <w:t xml:space="preserve">. The ping should succeed this time. Click </w:t>
      </w:r>
      <w:r w:rsidRPr="00940A68">
        <w:rPr>
          <w:b/>
        </w:rPr>
        <w:t xml:space="preserve">Close </w:t>
      </w:r>
      <w:r>
        <w:t>to continue.</w:t>
      </w:r>
    </w:p>
    <w:p w14:paraId="391F9929" w14:textId="77777777" w:rsidR="004C41C5" w:rsidRPr="00FE1BA8" w:rsidRDefault="004C41C5" w:rsidP="00E84A39">
      <w:pPr>
        <w:pStyle w:val="Heading3"/>
      </w:pPr>
      <w:r>
        <w:t>Configure AAA user authentication using the ASA local database.</w:t>
      </w:r>
    </w:p>
    <w:p w14:paraId="0C438C05" w14:textId="77777777" w:rsidR="004C41C5" w:rsidRPr="008C427A" w:rsidRDefault="004C41C5" w:rsidP="004C41C5">
      <w:pPr>
        <w:pStyle w:val="BodyTextL25"/>
        <w:rPr>
          <w:rFonts w:cs="Arial"/>
          <w:color w:val="000000"/>
          <w:sz w:val="19"/>
          <w:szCs w:val="19"/>
        </w:rPr>
      </w:pPr>
      <w:r>
        <w:t>In a previous step, inside hosts and PC-C were configured SSH access to the ASA. We will now enable AAA user authentication to access the ASA using SSH. To allow the administrator to have SSH access to the ASA, you will add a user in the local database.</w:t>
      </w:r>
    </w:p>
    <w:p w14:paraId="165F524B" w14:textId="168F4815" w:rsidR="004C41C5" w:rsidRPr="00AF307E" w:rsidRDefault="004C41C5" w:rsidP="00E84A39">
      <w:pPr>
        <w:pStyle w:val="SubStepAlpha"/>
        <w:rPr>
          <w:rFonts w:cs="Arial"/>
          <w:color w:val="000000"/>
          <w:sz w:val="19"/>
          <w:szCs w:val="19"/>
        </w:rPr>
      </w:pPr>
      <w:r>
        <w:t xml:space="preserve">On the </w:t>
      </w:r>
      <w:r w:rsidRPr="00AC50CD">
        <w:rPr>
          <w:b/>
          <w:bCs/>
        </w:rPr>
        <w:t>Configuration</w:t>
      </w:r>
      <w:r>
        <w:t xml:space="preserve"> screen and select </w:t>
      </w:r>
      <w:r w:rsidRPr="00AC50CD">
        <w:rPr>
          <w:b/>
          <w:bCs/>
        </w:rPr>
        <w:t>Device Management</w:t>
      </w:r>
      <w:r w:rsidR="00AC50CD" w:rsidRPr="00AE09A5">
        <w:t xml:space="preserve"> </w:t>
      </w:r>
      <w:r w:rsidR="00AE09A5" w:rsidRPr="00AE09A5">
        <w:t>&gt;</w:t>
      </w:r>
      <w:r w:rsidR="00AE09A5">
        <w:t xml:space="preserve"> </w:t>
      </w:r>
      <w:r w:rsidR="00AE09A5" w:rsidRPr="00AE09A5">
        <w:rPr>
          <w:b/>
          <w:bCs/>
        </w:rPr>
        <w:t>Users/AAA</w:t>
      </w:r>
      <w:r w:rsidR="00AE09A5">
        <w:t xml:space="preserve"> &gt; </w:t>
      </w:r>
      <w:r w:rsidR="00AE09A5" w:rsidRPr="00AE09A5">
        <w:rPr>
          <w:b/>
          <w:bCs/>
        </w:rPr>
        <w:t>User Accounts</w:t>
      </w:r>
      <w:r w:rsidR="00AE09A5">
        <w:t>.</w:t>
      </w:r>
    </w:p>
    <w:p w14:paraId="1F29B964" w14:textId="733AEA09" w:rsidR="004C41C5" w:rsidRPr="00AF307E" w:rsidRDefault="00AE09A5" w:rsidP="00E84A39">
      <w:pPr>
        <w:pStyle w:val="SubStepAlpha"/>
        <w:rPr>
          <w:rFonts w:cs="Arial"/>
          <w:color w:val="000000"/>
          <w:sz w:val="19"/>
          <w:szCs w:val="19"/>
        </w:rPr>
      </w:pPr>
      <w:r>
        <w:t>C</w:t>
      </w:r>
      <w:r w:rsidR="004C41C5">
        <w:t xml:space="preserve">lick </w:t>
      </w:r>
      <w:r w:rsidR="004C41C5" w:rsidRPr="00202A27">
        <w:rPr>
          <w:b/>
        </w:rPr>
        <w:t>Add</w:t>
      </w:r>
      <w:r w:rsidR="004C41C5">
        <w:t xml:space="preserve"> to open the </w:t>
      </w:r>
      <w:r w:rsidR="004C41C5" w:rsidRPr="00AE09A5">
        <w:rPr>
          <w:b/>
          <w:bCs/>
        </w:rPr>
        <w:t>Add User Account</w:t>
      </w:r>
      <w:r w:rsidR="004C41C5">
        <w:t xml:space="preserve"> </w:t>
      </w:r>
      <w:r>
        <w:t>dialog.</w:t>
      </w:r>
      <w:r w:rsidR="004C41C5" w:rsidRPr="00957D8E">
        <w:t xml:space="preserve"> </w:t>
      </w:r>
    </w:p>
    <w:p w14:paraId="1EB9E82E" w14:textId="77777777" w:rsidR="004C41C5" w:rsidRPr="00E325EB" w:rsidRDefault="004C41C5" w:rsidP="00E84A39">
      <w:pPr>
        <w:pStyle w:val="SubStepAlpha"/>
      </w:pPr>
      <w:r w:rsidRPr="00957D8E">
        <w:t xml:space="preserve">Create a new </w:t>
      </w:r>
      <w:r>
        <w:t xml:space="preserve">user named </w:t>
      </w:r>
      <w:r w:rsidRPr="00E325EB">
        <w:rPr>
          <w:b/>
        </w:rPr>
        <w:t>admin01</w:t>
      </w:r>
      <w:r>
        <w:t xml:space="preserve"> with a password of </w:t>
      </w:r>
      <w:r w:rsidRPr="00E325EB">
        <w:rPr>
          <w:b/>
        </w:rPr>
        <w:t xml:space="preserve">admin01pass </w:t>
      </w:r>
      <w:r w:rsidRPr="004C7A09">
        <w:t>and enter the password again to</w:t>
      </w:r>
      <w:r w:rsidRPr="00E325EB">
        <w:rPr>
          <w:b/>
        </w:rPr>
        <w:t xml:space="preserve"> </w:t>
      </w:r>
      <w:r w:rsidRPr="004C7A09">
        <w:t>c</w:t>
      </w:r>
      <w:r>
        <w:t xml:space="preserve">onfirm it. Allow this user </w:t>
      </w:r>
      <w:r w:rsidRPr="00E325EB">
        <w:rPr>
          <w:b/>
        </w:rPr>
        <w:t>Full access</w:t>
      </w:r>
      <w:r>
        <w:t xml:space="preserve"> (ASDM, SSH, Telnet, and console) and set the privilege level to </w:t>
      </w:r>
      <w:r w:rsidRPr="00E325EB">
        <w:rPr>
          <w:b/>
        </w:rPr>
        <w:t>15</w:t>
      </w:r>
      <w:r>
        <w:t>.</w:t>
      </w:r>
      <w:r w:rsidRPr="00E325E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5D0CDEB0" w14:textId="77777777" w:rsidR="004C41C5" w:rsidRPr="00940A68" w:rsidRDefault="004C41C5" w:rsidP="00E84A39">
      <w:pPr>
        <w:pStyle w:val="SubStepAlpha"/>
        <w:rPr>
          <w:rFonts w:cs="Arial"/>
          <w:color w:val="000000"/>
          <w:sz w:val="19"/>
          <w:szCs w:val="19"/>
        </w:rPr>
      </w:pPr>
      <w:r>
        <w:t xml:space="preserve">Click </w:t>
      </w:r>
      <w:r w:rsidRPr="00437C40">
        <w:rPr>
          <w:b/>
        </w:rPr>
        <w:t>OK</w:t>
      </w:r>
      <w:r>
        <w:t xml:space="preserve"> to add the user and return to the </w:t>
      </w:r>
      <w:r w:rsidRPr="00AE09A5">
        <w:rPr>
          <w:b/>
          <w:bCs/>
        </w:rPr>
        <w:t>User Accounts</w:t>
      </w:r>
      <w:r>
        <w:t xml:space="preserve"> window. Verify that the new entry is correct. </w:t>
      </w:r>
    </w:p>
    <w:p w14:paraId="51C7E5B2" w14:textId="77777777" w:rsidR="004C41C5" w:rsidRPr="00940A68" w:rsidRDefault="004C41C5" w:rsidP="00E84A39">
      <w:pPr>
        <w:pStyle w:val="SubStepAlpha"/>
        <w:rPr>
          <w:rFonts w:cs="Arial"/>
          <w:color w:val="000000"/>
          <w:sz w:val="19"/>
          <w:szCs w:val="19"/>
        </w:rPr>
      </w:pPr>
      <w:r>
        <w:t xml:space="preserve">Click </w:t>
      </w:r>
      <w:r w:rsidRPr="00437C40">
        <w:rPr>
          <w:b/>
        </w:rPr>
        <w:t>Apply</w:t>
      </w:r>
      <w:r>
        <w:t xml:space="preserve"> to send the command to the ASA.</w:t>
      </w:r>
    </w:p>
    <w:p w14:paraId="7CC3BCBF" w14:textId="477430BD" w:rsidR="004C41C5" w:rsidRPr="00BA234A" w:rsidRDefault="004C41C5" w:rsidP="00E84A39">
      <w:pPr>
        <w:pStyle w:val="SubStepAlpha"/>
        <w:rPr>
          <w:rFonts w:cs="Arial"/>
          <w:color w:val="000000"/>
          <w:sz w:val="19"/>
          <w:szCs w:val="19"/>
        </w:rPr>
      </w:pPr>
      <w:r>
        <w:t>Next</w:t>
      </w:r>
      <w:r w:rsidR="001168DE">
        <w:t>,</w:t>
      </w:r>
      <w:r>
        <w:t xml:space="preserve"> we will enable AAA access to the ASA. </w:t>
      </w:r>
      <w:r w:rsidR="00AE09A5">
        <w:t>From the</w:t>
      </w:r>
      <w:r w:rsidRPr="00BA234A">
        <w:rPr>
          <w:b/>
        </w:rPr>
        <w:t xml:space="preserve"> Users/AAA</w:t>
      </w:r>
      <w:r>
        <w:t xml:space="preserve"> </w:t>
      </w:r>
      <w:r w:rsidR="00AE09A5">
        <w:t xml:space="preserve">submenu, </w:t>
      </w:r>
      <w:r>
        <w:t xml:space="preserve">select </w:t>
      </w:r>
      <w:r>
        <w:rPr>
          <w:b/>
        </w:rPr>
        <w:t>AAA Access</w:t>
      </w:r>
      <w:r>
        <w:t>.</w:t>
      </w:r>
    </w:p>
    <w:p w14:paraId="7C2CD87B" w14:textId="77777777" w:rsidR="004C41C5" w:rsidRPr="00560F7C" w:rsidRDefault="004C41C5" w:rsidP="00E84A39">
      <w:pPr>
        <w:pStyle w:val="SubStepAlpha"/>
      </w:pPr>
      <w:r>
        <w:t xml:space="preserve">On the </w:t>
      </w:r>
      <w:r w:rsidRPr="00E325EB">
        <w:rPr>
          <w:b/>
        </w:rPr>
        <w:t>Authentication</w:t>
      </w:r>
      <w:r>
        <w:t xml:space="preserve"> tab, click the check boxes to require authentication for </w:t>
      </w:r>
      <w:r w:rsidRPr="00E325EB">
        <w:rPr>
          <w:b/>
        </w:rPr>
        <w:t>HTTP/ASDM</w:t>
      </w:r>
      <w:r>
        <w:t xml:space="preserve"> </w:t>
      </w:r>
      <w:r w:rsidRPr="001A7A6E">
        <w:t>and</w:t>
      </w:r>
      <w:r w:rsidRPr="00E325EB">
        <w:rPr>
          <w:b/>
        </w:rPr>
        <w:t xml:space="preserve"> SSH</w:t>
      </w:r>
      <w:r>
        <w:t xml:space="preserve"> connections using the </w:t>
      </w:r>
      <w:r w:rsidRPr="00E325EB">
        <w:rPr>
          <w:b/>
        </w:rPr>
        <w:t>LOCAL</w:t>
      </w:r>
      <w:r>
        <w:t xml:space="preserve"> server group to authenticate against.</w:t>
      </w:r>
    </w:p>
    <w:p w14:paraId="5F79D281" w14:textId="77777777" w:rsidR="004C41C5" w:rsidRPr="0091125B" w:rsidRDefault="004C41C5" w:rsidP="00E84A39">
      <w:pPr>
        <w:pStyle w:val="SubStepAlpha"/>
        <w:rPr>
          <w:rFonts w:cs="Arial"/>
          <w:color w:val="000000"/>
          <w:sz w:val="19"/>
          <w:szCs w:val="19"/>
        </w:rPr>
      </w:pPr>
      <w:r>
        <w:t xml:space="preserve">Click </w:t>
      </w:r>
      <w:r w:rsidRPr="0091125B">
        <w:rPr>
          <w:b/>
        </w:rPr>
        <w:t>Apply</w:t>
      </w:r>
      <w:r>
        <w:t xml:space="preserve"> to send the commands to the ASA.</w:t>
      </w:r>
    </w:p>
    <w:p w14:paraId="5F8D8763" w14:textId="77777777" w:rsidR="004C41C5" w:rsidRDefault="004C41C5" w:rsidP="004C41C5">
      <w:pPr>
        <w:pStyle w:val="BodyTextL50"/>
      </w:pPr>
      <w:r w:rsidRPr="002A0E64">
        <w:rPr>
          <w:b/>
        </w:rPr>
        <w:t>Note</w:t>
      </w:r>
      <w:r w:rsidRPr="002A0E64">
        <w:t>:</w:t>
      </w:r>
      <w:r>
        <w:t xml:space="preserve"> The next action you attempt within ASDM will require that you log in as </w:t>
      </w:r>
      <w:r w:rsidRPr="00C45D90">
        <w:rPr>
          <w:b/>
        </w:rPr>
        <w:t>admin</w:t>
      </w:r>
      <w:r>
        <w:rPr>
          <w:b/>
        </w:rPr>
        <w:t>01</w:t>
      </w:r>
      <w:r>
        <w:t xml:space="preserve"> with the password </w:t>
      </w:r>
      <w:r>
        <w:rPr>
          <w:b/>
        </w:rPr>
        <w:t>admin01pass</w:t>
      </w:r>
      <w:r>
        <w:t>.</w:t>
      </w:r>
    </w:p>
    <w:p w14:paraId="538FC9B7" w14:textId="77777777" w:rsidR="004C41C5" w:rsidRPr="00FE1BA8" w:rsidRDefault="004C41C5" w:rsidP="00E84A39">
      <w:pPr>
        <w:pStyle w:val="Heading3"/>
      </w:pPr>
      <w:r>
        <w:t>Test SSH access to the ASA.</w:t>
      </w:r>
    </w:p>
    <w:p w14:paraId="4E3A48C5" w14:textId="77777777" w:rsidR="004C41C5" w:rsidRPr="00961553" w:rsidRDefault="004C41C5" w:rsidP="00E84A39">
      <w:pPr>
        <w:pStyle w:val="SubStepAlpha"/>
        <w:rPr>
          <w:rFonts w:cs="Arial"/>
          <w:color w:val="000000"/>
          <w:sz w:val="19"/>
          <w:szCs w:val="19"/>
        </w:rPr>
      </w:pPr>
      <w:r>
        <w:t xml:space="preserve">Open </w:t>
      </w:r>
      <w:r w:rsidRPr="003D3CF3">
        <w:t>a SSH</w:t>
      </w:r>
      <w:r>
        <w:t xml:space="preserve"> client on PC-B, such as PuTTY, and connect to the ASA inside interface at IP address </w:t>
      </w:r>
      <w:r w:rsidRPr="00391EAE">
        <w:rPr>
          <w:b/>
        </w:rPr>
        <w:t>192.168.1.1</w:t>
      </w:r>
      <w:r>
        <w:t xml:space="preserve">. </w:t>
      </w:r>
    </w:p>
    <w:p w14:paraId="2D069EDC" w14:textId="77777777" w:rsidR="004C41C5" w:rsidRPr="00682A8B" w:rsidRDefault="004C41C5" w:rsidP="00E84A39">
      <w:pPr>
        <w:pStyle w:val="SubStepAlpha"/>
        <w:rPr>
          <w:rFonts w:cs="Arial"/>
          <w:color w:val="000000"/>
          <w:sz w:val="19"/>
          <w:szCs w:val="19"/>
        </w:rPr>
      </w:pPr>
      <w:r>
        <w:t xml:space="preserve">When prompted to log in, enter the user name </w:t>
      </w:r>
      <w:r w:rsidRPr="00C45D90">
        <w:rPr>
          <w:b/>
        </w:rPr>
        <w:t>admin</w:t>
      </w:r>
      <w:r>
        <w:rPr>
          <w:b/>
        </w:rPr>
        <w:t>01</w:t>
      </w:r>
      <w:r>
        <w:t xml:space="preserve"> and the password </w:t>
      </w:r>
      <w:r>
        <w:rPr>
          <w:b/>
        </w:rPr>
        <w:t>admin01pass</w:t>
      </w:r>
      <w:r>
        <w:t xml:space="preserve">. </w:t>
      </w:r>
      <w:r w:rsidRPr="00682A8B">
        <w:t>(</w:t>
      </w:r>
      <w:r w:rsidRPr="00D57766">
        <w:rPr>
          <w:b/>
        </w:rPr>
        <w:t>Note</w:t>
      </w:r>
      <w:r w:rsidRPr="00682A8B">
        <w:t>: If prompted, accept the security warning.)</w:t>
      </w:r>
    </w:p>
    <w:p w14:paraId="720929F9" w14:textId="77777777" w:rsidR="004C41C5" w:rsidRPr="00961553" w:rsidRDefault="004C41C5" w:rsidP="00E84A39">
      <w:pPr>
        <w:pStyle w:val="SubStepAlpha"/>
        <w:rPr>
          <w:rFonts w:cs="Arial"/>
          <w:color w:val="000000"/>
          <w:sz w:val="19"/>
          <w:szCs w:val="19"/>
        </w:rPr>
      </w:pPr>
      <w:r w:rsidRPr="00123586">
        <w:rPr>
          <w:rFonts w:cs="Arial"/>
          <w:color w:val="000000"/>
          <w:szCs w:val="20"/>
        </w:rPr>
        <w:t xml:space="preserve">From </w:t>
      </w:r>
      <w:r w:rsidRPr="00AC1F73">
        <w:rPr>
          <w:rFonts w:cs="Arial"/>
          <w:b/>
          <w:color w:val="000000"/>
          <w:szCs w:val="20"/>
        </w:rPr>
        <w:t>P</w:t>
      </w:r>
      <w:r w:rsidRPr="00AC1F73">
        <w:rPr>
          <w:b/>
          <w:szCs w:val="20"/>
        </w:rPr>
        <w:t>C-C</w:t>
      </w:r>
      <w:r>
        <w:t xml:space="preserve">, open </w:t>
      </w:r>
      <w:r w:rsidRPr="003D3CF3">
        <w:rPr>
          <w:noProof/>
        </w:rPr>
        <w:t>an SSH</w:t>
      </w:r>
      <w:r>
        <w:t xml:space="preserve"> client, such as PuTTY, and attempt to access the ASA outside interface at </w:t>
      </w:r>
      <w:r w:rsidRPr="00391EAE">
        <w:rPr>
          <w:b/>
        </w:rPr>
        <w:t>209.165.200.226</w:t>
      </w:r>
      <w:r>
        <w:t>.</w:t>
      </w:r>
    </w:p>
    <w:p w14:paraId="649C1D4E" w14:textId="77777777" w:rsidR="004C41C5" w:rsidRPr="0010495D" w:rsidRDefault="004C41C5" w:rsidP="00E84A39">
      <w:pPr>
        <w:pStyle w:val="SubStepAlpha"/>
        <w:rPr>
          <w:rFonts w:cs="Arial"/>
          <w:color w:val="000000"/>
          <w:sz w:val="19"/>
          <w:szCs w:val="19"/>
        </w:rPr>
      </w:pPr>
      <w:r>
        <w:t xml:space="preserve">When prompted to log in, enter the user name </w:t>
      </w:r>
      <w:r w:rsidRPr="00C45D90">
        <w:rPr>
          <w:b/>
        </w:rPr>
        <w:t>admin</w:t>
      </w:r>
      <w:r>
        <w:rPr>
          <w:b/>
        </w:rPr>
        <w:t>01</w:t>
      </w:r>
      <w:r>
        <w:t xml:space="preserve"> and the password </w:t>
      </w:r>
      <w:r>
        <w:rPr>
          <w:b/>
        </w:rPr>
        <w:t>admin01pass</w:t>
      </w:r>
      <w:r>
        <w:t>.</w:t>
      </w:r>
    </w:p>
    <w:p w14:paraId="541D303F" w14:textId="77777777" w:rsidR="004C41C5" w:rsidRPr="00961553" w:rsidRDefault="004C41C5" w:rsidP="00E84A39">
      <w:pPr>
        <w:pStyle w:val="SubStepAlpha"/>
        <w:rPr>
          <w:rFonts w:cs="Arial"/>
          <w:color w:val="000000"/>
          <w:sz w:val="19"/>
          <w:szCs w:val="19"/>
        </w:rPr>
      </w:pPr>
      <w:r>
        <w:t xml:space="preserve">After logging in to the ASA using SSH, enter the </w:t>
      </w:r>
      <w:r w:rsidRPr="00391EAE">
        <w:rPr>
          <w:b/>
        </w:rPr>
        <w:t>enable</w:t>
      </w:r>
      <w:r>
        <w:t xml:space="preserve"> command and provide the password </w:t>
      </w:r>
      <w:r>
        <w:rPr>
          <w:b/>
        </w:rPr>
        <w:t>cisco12345</w:t>
      </w:r>
      <w:r>
        <w:t>.</w:t>
      </w:r>
    </w:p>
    <w:p w14:paraId="7ED0C4D6" w14:textId="77777777" w:rsidR="004C41C5" w:rsidRPr="00230612" w:rsidRDefault="004C41C5" w:rsidP="00E84A39">
      <w:pPr>
        <w:pStyle w:val="SubStepAlpha"/>
        <w:rPr>
          <w:rFonts w:cs="Arial"/>
          <w:color w:val="000000"/>
          <w:sz w:val="19"/>
          <w:szCs w:val="19"/>
        </w:rPr>
      </w:pPr>
      <w:r>
        <w:t xml:space="preserve">Issue the </w:t>
      </w:r>
      <w:r w:rsidRPr="002A0E64">
        <w:rPr>
          <w:b/>
        </w:rPr>
        <w:t>show run</w:t>
      </w:r>
      <w:r>
        <w:t xml:space="preserve"> command to display the current configuration that you have created using ASDM.</w:t>
      </w:r>
    </w:p>
    <w:p w14:paraId="2A1C51C9" w14:textId="77777777" w:rsidR="004C41C5" w:rsidRPr="00AC5B3D" w:rsidRDefault="004C41C5" w:rsidP="004C41C5">
      <w:pPr>
        <w:pStyle w:val="BodyTextL50"/>
        <w:rPr>
          <w:rFonts w:cs="Arial"/>
          <w:color w:val="000000"/>
          <w:sz w:val="19"/>
          <w:szCs w:val="19"/>
        </w:rPr>
      </w:pPr>
      <w:r w:rsidRPr="00935001">
        <w:rPr>
          <w:b/>
        </w:rPr>
        <w:t>Note</w:t>
      </w:r>
      <w:r w:rsidRPr="00AB2750">
        <w:t xml:space="preserve">: </w:t>
      </w:r>
      <w:r>
        <w:t xml:space="preserve">The idle timeout for SSH could also be modified. You can change this setting by using the CLI </w:t>
      </w:r>
      <w:r w:rsidRPr="001A7A6E">
        <w:rPr>
          <w:b/>
        </w:rPr>
        <w:t>logging synchronous</w:t>
      </w:r>
      <w:r>
        <w:t xml:space="preserve"> command or go </w:t>
      </w:r>
      <w:r w:rsidRPr="00FD2D33">
        <w:t xml:space="preserve">to ASDM </w:t>
      </w:r>
      <w:r w:rsidRPr="00FD2D33">
        <w:rPr>
          <w:b/>
        </w:rPr>
        <w:t>Device Management</w:t>
      </w:r>
      <w:r w:rsidRPr="00A95490">
        <w:t xml:space="preserve"> &gt; </w:t>
      </w:r>
      <w:r w:rsidRPr="00FD2D33">
        <w:rPr>
          <w:b/>
        </w:rPr>
        <w:t xml:space="preserve">Management Access </w:t>
      </w:r>
      <w:r w:rsidRPr="00391EAE">
        <w:t>&gt;</w:t>
      </w:r>
      <w:r w:rsidRPr="00FD2D33">
        <w:rPr>
          <w:b/>
        </w:rPr>
        <w:t xml:space="preserve"> ASDM/HTTP/Telnet/SSH</w:t>
      </w:r>
      <w:r w:rsidRPr="00FD2D33">
        <w:t>.</w:t>
      </w:r>
    </w:p>
    <w:p w14:paraId="1B7A523B" w14:textId="77777777" w:rsidR="004C41C5" w:rsidRPr="00C45D90" w:rsidRDefault="004C41C5" w:rsidP="00E84A39">
      <w:pPr>
        <w:pStyle w:val="Heading3"/>
      </w:pPr>
      <w:r w:rsidRPr="00C45D90">
        <w:t>Modify the MPF application inspection policy.</w:t>
      </w:r>
    </w:p>
    <w:p w14:paraId="3EB15C7A" w14:textId="77777777" w:rsidR="004C41C5" w:rsidRDefault="004C41C5" w:rsidP="004C41C5">
      <w:pPr>
        <w:pStyle w:val="BodyTextL25"/>
      </w:pPr>
      <w:r w:rsidRPr="006B4F5A">
        <w:t xml:space="preserve">For application layer inspection, </w:t>
      </w:r>
      <w:r>
        <w:t>and</w:t>
      </w:r>
      <w:r w:rsidRPr="006B4F5A">
        <w:t xml:space="preserve"> other advanced options, the Cisco Modular Policy</w:t>
      </w:r>
      <w:r>
        <w:t xml:space="preserve"> </w:t>
      </w:r>
      <w:r w:rsidRPr="006B4F5A">
        <w:t xml:space="preserve">Framework </w:t>
      </w:r>
      <w:r>
        <w:t xml:space="preserve">(MPF) </w:t>
      </w:r>
      <w:r w:rsidRPr="006B4F5A">
        <w:t>is available on ASAs.</w:t>
      </w:r>
    </w:p>
    <w:p w14:paraId="35359341" w14:textId="5B82F294" w:rsidR="004C41C5" w:rsidRPr="00C772A6" w:rsidRDefault="004C41C5" w:rsidP="00E84A39">
      <w:pPr>
        <w:pStyle w:val="SubStepAlpha"/>
      </w:pPr>
      <w:r>
        <w:t xml:space="preserve">Verify if </w:t>
      </w:r>
      <w:r w:rsidRPr="00C772A6">
        <w:t>PC-B</w:t>
      </w:r>
      <w:r>
        <w:t xml:space="preserve"> can ping a destination host. From PC-B, </w:t>
      </w:r>
      <w:r w:rsidRPr="00961553">
        <w:rPr>
          <w:b/>
        </w:rPr>
        <w:t>ping</w:t>
      </w:r>
      <w:r>
        <w:t xml:space="preserve"> </w:t>
      </w:r>
      <w:r w:rsidRPr="00C772A6">
        <w:t xml:space="preserve">the external interface </w:t>
      </w:r>
      <w:r>
        <w:t xml:space="preserve">of R1 </w:t>
      </w:r>
      <w:r w:rsidR="00A95490">
        <w:t>G0/0/0</w:t>
      </w:r>
      <w:r w:rsidRPr="00C772A6">
        <w:t xml:space="preserve"> (</w:t>
      </w:r>
      <w:r w:rsidR="00A95490">
        <w:rPr>
          <w:b/>
        </w:rPr>
        <w:t>172.16.3.1</w:t>
      </w:r>
      <w:r w:rsidRPr="00C772A6">
        <w:t xml:space="preserve">). The pings should </w:t>
      </w:r>
      <w:r>
        <w:t>fail because the ASA default global inspection policy does not inspect ICMP and consequently, does not inside hosts ping outside hosts. To enable hosts on the internal network to ping external hosts and receive replies, ICMP traffic must be inspected</w:t>
      </w:r>
      <w:r w:rsidRPr="00C772A6">
        <w:t>.</w:t>
      </w:r>
    </w:p>
    <w:p w14:paraId="635F03C5" w14:textId="40BB1CB0" w:rsidR="004C41C5" w:rsidRDefault="004C41C5" w:rsidP="00E84A39">
      <w:pPr>
        <w:pStyle w:val="SubStepAlpha"/>
      </w:pPr>
      <w:r>
        <w:t xml:space="preserve">On the </w:t>
      </w:r>
      <w:r w:rsidRPr="00447C25">
        <w:rPr>
          <w:b/>
        </w:rPr>
        <w:t>Configuration</w:t>
      </w:r>
      <w:r>
        <w:t xml:space="preserve"> screen</w:t>
      </w:r>
      <w:r w:rsidR="00A95490">
        <w:t xml:space="preserve">, click </w:t>
      </w:r>
      <w:r w:rsidR="00A95490" w:rsidRPr="00A95490">
        <w:rPr>
          <w:b/>
          <w:bCs/>
        </w:rPr>
        <w:t>Firewall</w:t>
      </w:r>
      <w:r>
        <w:t>.</w:t>
      </w:r>
      <w:r w:rsidRPr="00682A8B">
        <w:t xml:space="preserve"> </w:t>
      </w:r>
      <w:r>
        <w:t xml:space="preserve">If prompted, authenticate using </w:t>
      </w:r>
      <w:r w:rsidRPr="00437C40">
        <w:t>the username</w:t>
      </w:r>
      <w:r>
        <w:rPr>
          <w:b/>
        </w:rPr>
        <w:t xml:space="preserve"> </w:t>
      </w:r>
      <w:r w:rsidRPr="00C45D90">
        <w:rPr>
          <w:b/>
        </w:rPr>
        <w:t>admin</w:t>
      </w:r>
      <w:r>
        <w:rPr>
          <w:b/>
        </w:rPr>
        <w:t>01</w:t>
      </w:r>
      <w:r>
        <w:t xml:space="preserve"> with the password </w:t>
      </w:r>
      <w:r>
        <w:rPr>
          <w:b/>
        </w:rPr>
        <w:t>admin01pass</w:t>
      </w:r>
      <w:r>
        <w:t>.</w:t>
      </w:r>
    </w:p>
    <w:p w14:paraId="4F2090A1" w14:textId="77777777" w:rsidR="004C41C5" w:rsidRPr="005E74DC" w:rsidRDefault="004C41C5" w:rsidP="00E84A39">
      <w:pPr>
        <w:pStyle w:val="SubStepAlpha"/>
      </w:pPr>
      <w:r>
        <w:t xml:space="preserve">Click </w:t>
      </w:r>
      <w:r w:rsidRPr="005E74DC">
        <w:rPr>
          <w:b/>
        </w:rPr>
        <w:t xml:space="preserve">Service Policy Rules </w:t>
      </w:r>
      <w:r w:rsidRPr="00961553">
        <w:t xml:space="preserve">to display the current </w:t>
      </w:r>
      <w:r>
        <w:t>policies</w:t>
      </w:r>
      <w:r w:rsidRPr="00961553">
        <w:t xml:space="preserve"> enabled on the</w:t>
      </w:r>
      <w:r w:rsidRPr="005E74DC">
        <w:rPr>
          <w:b/>
        </w:rPr>
        <w:t xml:space="preserve"> </w:t>
      </w:r>
      <w:r w:rsidRPr="00961553">
        <w:t>ASA</w:t>
      </w:r>
      <w:r>
        <w:t>.</w:t>
      </w:r>
    </w:p>
    <w:p w14:paraId="2F595831" w14:textId="697B4B1C" w:rsidR="004C41C5" w:rsidRDefault="00A95490" w:rsidP="00E84A39">
      <w:pPr>
        <w:pStyle w:val="SubStepAlpha"/>
      </w:pPr>
      <w:r>
        <w:t>To enable ICMP</w:t>
      </w:r>
      <w:r w:rsidR="004C41C5">
        <w:t xml:space="preserve">, select the </w:t>
      </w:r>
      <w:r w:rsidR="004C41C5" w:rsidRPr="00C45D90">
        <w:rPr>
          <w:b/>
        </w:rPr>
        <w:t>inspection</w:t>
      </w:r>
      <w:r w:rsidR="004C41C5">
        <w:rPr>
          <w:b/>
        </w:rPr>
        <w:t>_</w:t>
      </w:r>
      <w:r w:rsidR="004C41C5" w:rsidRPr="00C45D90">
        <w:rPr>
          <w:b/>
        </w:rPr>
        <w:t>default</w:t>
      </w:r>
      <w:r w:rsidR="004C41C5">
        <w:t xml:space="preserve"> policy</w:t>
      </w:r>
      <w:r>
        <w:t>,</w:t>
      </w:r>
      <w:r w:rsidR="004C41C5">
        <w:t xml:space="preserve"> and</w:t>
      </w:r>
      <w:r>
        <w:t xml:space="preserve"> then</w:t>
      </w:r>
      <w:r w:rsidR="004C41C5">
        <w:t xml:space="preserve"> click </w:t>
      </w:r>
      <w:r w:rsidR="004C41C5" w:rsidRPr="00C772A6">
        <w:rPr>
          <w:b/>
        </w:rPr>
        <w:t>Edit</w:t>
      </w:r>
      <w:r>
        <w:t xml:space="preserve">. The </w:t>
      </w:r>
      <w:r w:rsidR="004C41C5" w:rsidRPr="00A95490">
        <w:rPr>
          <w:b/>
          <w:bCs/>
        </w:rPr>
        <w:t>Edit Service Policy Rule</w:t>
      </w:r>
      <w:r>
        <w:t xml:space="preserve"> dialog opens</w:t>
      </w:r>
      <w:r w:rsidR="004C41C5">
        <w:t>.</w:t>
      </w:r>
    </w:p>
    <w:p w14:paraId="11991244" w14:textId="77777777" w:rsidR="004C41C5" w:rsidRDefault="004C41C5" w:rsidP="00E84A39">
      <w:pPr>
        <w:pStyle w:val="SubStepAlpha"/>
      </w:pPr>
      <w:r>
        <w:t xml:space="preserve">Click the </w:t>
      </w:r>
      <w:r w:rsidRPr="00C772A6">
        <w:rPr>
          <w:b/>
        </w:rPr>
        <w:t>Rule Actions</w:t>
      </w:r>
      <w:r>
        <w:t xml:space="preserve"> tab and select the </w:t>
      </w:r>
      <w:r w:rsidRPr="00C772A6">
        <w:rPr>
          <w:b/>
        </w:rPr>
        <w:t>ICMP</w:t>
      </w:r>
      <w:r>
        <w:t xml:space="preserve"> check box. Do not change the other default protocols that are checked. </w:t>
      </w:r>
    </w:p>
    <w:p w14:paraId="385E729A" w14:textId="77777777" w:rsidR="004C41C5" w:rsidRPr="00584258" w:rsidRDefault="004C41C5" w:rsidP="00E84A39">
      <w:pPr>
        <w:pStyle w:val="SubStepAlpha"/>
      </w:pPr>
      <w:r>
        <w:t xml:space="preserve">Click </w:t>
      </w:r>
      <w:r w:rsidRPr="00682A8B">
        <w:rPr>
          <w:b/>
        </w:rPr>
        <w:t>OK</w:t>
      </w:r>
      <w:r>
        <w:t xml:space="preserve"> and then </w:t>
      </w:r>
      <w:r w:rsidRPr="00682A8B">
        <w:rPr>
          <w:b/>
        </w:rPr>
        <w:t>Apply</w:t>
      </w:r>
      <w:r>
        <w:t xml:space="preserve"> to send the commands to the ASA. If prompted, log in as </w:t>
      </w:r>
      <w:r w:rsidRPr="00682A8B">
        <w:rPr>
          <w:b/>
        </w:rPr>
        <w:t>admin01</w:t>
      </w:r>
      <w:r>
        <w:t xml:space="preserve"> with the password </w:t>
      </w:r>
      <w:r w:rsidRPr="00682A8B">
        <w:rPr>
          <w:b/>
        </w:rPr>
        <w:t>admin01pass</w:t>
      </w:r>
      <w:r>
        <w:t>.</w:t>
      </w:r>
    </w:p>
    <w:p w14:paraId="1A5F44C1" w14:textId="6E1A0758" w:rsidR="004C41C5" w:rsidRPr="00C772A6" w:rsidRDefault="004C41C5" w:rsidP="00E84A39">
      <w:pPr>
        <w:pStyle w:val="SubStepAlpha"/>
      </w:pPr>
      <w:r w:rsidRPr="00C772A6">
        <w:t xml:space="preserve">From PC-B, </w:t>
      </w:r>
      <w:r w:rsidRPr="004C7A09">
        <w:rPr>
          <w:b/>
        </w:rPr>
        <w:t>ping</w:t>
      </w:r>
      <w:r w:rsidRPr="00C772A6">
        <w:t xml:space="preserve"> the external interface </w:t>
      </w:r>
      <w:r>
        <w:t xml:space="preserve">of R1 </w:t>
      </w:r>
      <w:r w:rsidR="00A95490">
        <w:t>G0/0/0</w:t>
      </w:r>
      <w:r w:rsidRPr="00C772A6">
        <w:t xml:space="preserve"> (</w:t>
      </w:r>
      <w:r w:rsidR="00A95490">
        <w:rPr>
          <w:b/>
        </w:rPr>
        <w:t>172.16.3.1</w:t>
      </w:r>
      <w:r w:rsidRPr="00C772A6">
        <w:t>). The pings should be successful.</w:t>
      </w:r>
    </w:p>
    <w:p w14:paraId="53DD6C8A" w14:textId="77777777" w:rsidR="004C41C5" w:rsidRPr="004C41C5" w:rsidRDefault="004C41C5" w:rsidP="004C41C5">
      <w:pPr>
        <w:pStyle w:val="Heading2"/>
      </w:pPr>
      <w:r w:rsidRPr="004C41C5">
        <w:t>Configure DMZ, Static NAT, and ACLs</w:t>
      </w:r>
    </w:p>
    <w:p w14:paraId="7099CE76" w14:textId="77777777" w:rsidR="004C41C5" w:rsidRDefault="004C41C5" w:rsidP="004C41C5">
      <w:pPr>
        <w:pStyle w:val="BodyTextL25"/>
      </w:pPr>
      <w:r w:rsidRPr="00813AC1">
        <w:t xml:space="preserve">In Part </w:t>
      </w:r>
      <w:r>
        <w:t>3</w:t>
      </w:r>
      <w:r w:rsidRPr="00813AC1">
        <w:t xml:space="preserve">, you configured address translation using PAT for the inside network. In this part, you </w:t>
      </w:r>
      <w:r>
        <w:t xml:space="preserve">will </w:t>
      </w:r>
      <w:r w:rsidRPr="00813AC1">
        <w:t>create a DMZ on the ASA, configure static NAT to a DMZ server</w:t>
      </w:r>
      <w:r>
        <w:t>,</w:t>
      </w:r>
      <w:r w:rsidRPr="00813AC1">
        <w:t xml:space="preserve"> and apply </w:t>
      </w:r>
      <w:r>
        <w:t xml:space="preserve">an </w:t>
      </w:r>
      <w:r w:rsidRPr="00813AC1">
        <w:t>ACL to control access to the server.</w:t>
      </w:r>
    </w:p>
    <w:p w14:paraId="57926706" w14:textId="77777777" w:rsidR="004C41C5" w:rsidRPr="00FE1BA8" w:rsidRDefault="004C41C5" w:rsidP="00E84A39">
      <w:pPr>
        <w:pStyle w:val="Heading3"/>
      </w:pPr>
      <w:r>
        <w:t>Configure the ASA DMZ on interface G1/3.</w:t>
      </w:r>
    </w:p>
    <w:p w14:paraId="26872939" w14:textId="5BD3AAB7" w:rsidR="004C41C5" w:rsidRPr="00BD4934" w:rsidRDefault="004C41C5" w:rsidP="004C41C5">
      <w:pPr>
        <w:pStyle w:val="BodyTextL25"/>
      </w:pPr>
      <w:r w:rsidRPr="00BD4934">
        <w:t>In this step</w:t>
      </w:r>
      <w:r>
        <w:t>,</w:t>
      </w:r>
      <w:r w:rsidRPr="00BD4934">
        <w:t xml:space="preserve"> you will </w:t>
      </w:r>
      <w:r>
        <w:t xml:space="preserve">configure the G1/3 interface, name it </w:t>
      </w:r>
      <w:r w:rsidR="00A95490">
        <w:rPr>
          <w:b/>
        </w:rPr>
        <w:t>DMZ</w:t>
      </w:r>
      <w:r w:rsidRPr="00BD4934">
        <w:t xml:space="preserve">, set the security level to </w:t>
      </w:r>
      <w:r w:rsidRPr="003D3CF3">
        <w:rPr>
          <w:b/>
        </w:rPr>
        <w:t>70</w:t>
      </w:r>
      <w:r w:rsidRPr="003D3CF3">
        <w:t>,</w:t>
      </w:r>
      <w:r w:rsidRPr="00BD4934">
        <w:t xml:space="preserve"> and limit communication from this interface to the </w:t>
      </w:r>
      <w:r w:rsidR="00A95490">
        <w:t>INSIDE</w:t>
      </w:r>
      <w:r w:rsidRPr="00BD4934">
        <w:t xml:space="preserve"> interface</w:t>
      </w:r>
      <w:r>
        <w:t xml:space="preserve"> G1/2</w:t>
      </w:r>
      <w:r w:rsidRPr="00BD4934">
        <w:t>.</w:t>
      </w:r>
    </w:p>
    <w:p w14:paraId="3BD9176D" w14:textId="1983E7F5" w:rsidR="004C41C5" w:rsidRPr="005E74DC" w:rsidRDefault="004C41C5" w:rsidP="00A95490">
      <w:pPr>
        <w:pStyle w:val="SubStepAlpha"/>
      </w:pPr>
      <w:r>
        <w:t xml:space="preserve">From </w:t>
      </w:r>
      <w:r w:rsidRPr="00BD4934">
        <w:t xml:space="preserve">the </w:t>
      </w:r>
      <w:r w:rsidRPr="00A95490">
        <w:rPr>
          <w:b/>
          <w:bCs/>
        </w:rPr>
        <w:t>Configuration</w:t>
      </w:r>
      <w:r w:rsidRPr="00BD4934">
        <w:t xml:space="preserve"> </w:t>
      </w:r>
      <w:r>
        <w:t xml:space="preserve">screen, select </w:t>
      </w:r>
      <w:r w:rsidRPr="00A95490">
        <w:rPr>
          <w:b/>
          <w:bCs/>
        </w:rPr>
        <w:t>Device Setup</w:t>
      </w:r>
      <w:r w:rsidR="00A95490">
        <w:t xml:space="preserve"> &gt; </w:t>
      </w:r>
      <w:r w:rsidRPr="00A95490">
        <w:rPr>
          <w:b/>
          <w:bCs/>
        </w:rPr>
        <w:t>Interface Settings</w:t>
      </w:r>
      <w:r w:rsidR="00A95490">
        <w:t xml:space="preserve"> &gt; </w:t>
      </w:r>
      <w:r w:rsidR="00A95490" w:rsidRPr="00A95490">
        <w:rPr>
          <w:b/>
          <w:bCs/>
        </w:rPr>
        <w:t>Interfaces</w:t>
      </w:r>
      <w:r w:rsidRPr="00D56432">
        <w:t>.</w:t>
      </w:r>
      <w:r w:rsidRPr="00C255A1">
        <w:t xml:space="preserve"> </w:t>
      </w:r>
      <w:r>
        <w:t xml:space="preserve">Currently, only the </w:t>
      </w:r>
      <w:r w:rsidR="00A95490">
        <w:t>INSIDE</w:t>
      </w:r>
      <w:r w:rsidRPr="00BD4934">
        <w:t xml:space="preserve"> (</w:t>
      </w:r>
      <w:r>
        <w:t>G1/2</w:t>
      </w:r>
      <w:r w:rsidRPr="003D3CF3">
        <w:rPr>
          <w:noProof/>
        </w:rPr>
        <w:t>)</w:t>
      </w:r>
      <w:r w:rsidRPr="00BD4934">
        <w:t xml:space="preserve"> and </w:t>
      </w:r>
      <w:r w:rsidR="00A95490">
        <w:t>OUTSIDE</w:t>
      </w:r>
      <w:r w:rsidRPr="00BD4934">
        <w:t xml:space="preserve"> (</w:t>
      </w:r>
      <w:r>
        <w:t>G1/1</w:t>
      </w:r>
      <w:r w:rsidRPr="00BD4934">
        <w:t xml:space="preserve">) interfaces </w:t>
      </w:r>
      <w:r>
        <w:t>are configured</w:t>
      </w:r>
      <w:r w:rsidRPr="00BD4934">
        <w:t>.</w:t>
      </w:r>
    </w:p>
    <w:p w14:paraId="126475D6" w14:textId="19792CDA" w:rsidR="004C41C5" w:rsidRDefault="004C41C5" w:rsidP="00E84A39">
      <w:pPr>
        <w:pStyle w:val="SubStepAlpha"/>
      </w:pPr>
      <w:r>
        <w:t xml:space="preserve">Select the </w:t>
      </w:r>
      <w:r w:rsidRPr="005E74DC">
        <w:rPr>
          <w:b/>
        </w:rPr>
        <w:t>GigabitEthernet1/3</w:t>
      </w:r>
      <w:r>
        <w:t xml:space="preserve"> interface and c</w:t>
      </w:r>
      <w:r w:rsidRPr="00BD4934">
        <w:t xml:space="preserve">lick </w:t>
      </w:r>
      <w:r>
        <w:rPr>
          <w:b/>
        </w:rPr>
        <w:t>Edit</w:t>
      </w:r>
      <w:r>
        <w:t>.</w:t>
      </w:r>
    </w:p>
    <w:p w14:paraId="33093FED" w14:textId="45C2CDD8" w:rsidR="004C41C5" w:rsidRDefault="004C41C5" w:rsidP="00E84A39">
      <w:pPr>
        <w:pStyle w:val="SubStepAlpha"/>
      </w:pPr>
      <w:r w:rsidRPr="00AA1135">
        <w:t xml:space="preserve">In the </w:t>
      </w:r>
      <w:r w:rsidRPr="00A95490">
        <w:rPr>
          <w:b/>
          <w:bCs/>
        </w:rPr>
        <w:t>Edit Interface</w:t>
      </w:r>
      <w:r w:rsidRPr="00AA1135">
        <w:t xml:space="preserve"> dialog box, </w:t>
      </w:r>
      <w:r>
        <w:t xml:space="preserve">enter </w:t>
      </w:r>
      <w:r w:rsidR="00A95490">
        <w:rPr>
          <w:b/>
        </w:rPr>
        <w:t>DMZ</w:t>
      </w:r>
      <w:r>
        <w:t xml:space="preserve"> as the </w:t>
      </w:r>
      <w:r w:rsidRPr="00A95490">
        <w:rPr>
          <w:b/>
          <w:bCs/>
        </w:rPr>
        <w:t>Interface Name</w:t>
      </w:r>
      <w:r>
        <w:t xml:space="preserve">. Enter </w:t>
      </w:r>
      <w:r w:rsidRPr="005778C4">
        <w:rPr>
          <w:b/>
        </w:rPr>
        <w:t xml:space="preserve">70 </w:t>
      </w:r>
      <w:r>
        <w:t xml:space="preserve">in the </w:t>
      </w:r>
      <w:r w:rsidRPr="00A95490">
        <w:rPr>
          <w:b/>
          <w:bCs/>
        </w:rPr>
        <w:t>Security Level</w:t>
      </w:r>
      <w:r>
        <w:t xml:space="preserve"> field. Select the </w:t>
      </w:r>
      <w:r w:rsidRPr="005778C4">
        <w:rPr>
          <w:b/>
        </w:rPr>
        <w:t>Enable Interface</w:t>
      </w:r>
      <w:r>
        <w:t xml:space="preserve"> checkbox. E</w:t>
      </w:r>
      <w:r w:rsidRPr="000B4BDC">
        <w:t xml:space="preserve">nsure that the </w:t>
      </w:r>
      <w:r w:rsidRPr="005778C4">
        <w:rPr>
          <w:b/>
        </w:rPr>
        <w:t>Use Static IP</w:t>
      </w:r>
      <w:r w:rsidRPr="00510E45">
        <w:t xml:space="preserve"> </w:t>
      </w:r>
      <w:r w:rsidRPr="006513B9">
        <w:t xml:space="preserve">option </w:t>
      </w:r>
      <w:r w:rsidRPr="000F0765">
        <w:t xml:space="preserve">is selected and enter an IP address of </w:t>
      </w:r>
      <w:r w:rsidRPr="005778C4">
        <w:rPr>
          <w:b/>
        </w:rPr>
        <w:t>192.168.2.1</w:t>
      </w:r>
      <w:r w:rsidRPr="000F0765">
        <w:t xml:space="preserve"> with a subnet mask of </w:t>
      </w:r>
      <w:r w:rsidRPr="005778C4">
        <w:rPr>
          <w:b/>
        </w:rPr>
        <w:t>255.255.255.0</w:t>
      </w:r>
      <w:r w:rsidRPr="000F0765">
        <w:t>.</w:t>
      </w:r>
      <w:r>
        <w:t xml:space="preserve"> C</w:t>
      </w:r>
      <w:r w:rsidRPr="00C52FF0">
        <w:t xml:space="preserve">lick </w:t>
      </w:r>
      <w:r w:rsidRPr="005778C4">
        <w:rPr>
          <w:b/>
        </w:rPr>
        <w:t>OK</w:t>
      </w:r>
      <w:r>
        <w:t xml:space="preserve"> to continue.</w:t>
      </w:r>
    </w:p>
    <w:p w14:paraId="04E62EE2" w14:textId="713F00C4" w:rsidR="004C41C5" w:rsidRDefault="004C41C5" w:rsidP="00E84A39">
      <w:pPr>
        <w:pStyle w:val="SubStepAlpha"/>
      </w:pPr>
      <w:r>
        <w:t xml:space="preserve">If a </w:t>
      </w:r>
      <w:r w:rsidRPr="00A95490">
        <w:rPr>
          <w:b/>
          <w:bCs/>
        </w:rPr>
        <w:t>Security Level Change</w:t>
      </w:r>
      <w:r>
        <w:t xml:space="preserve"> window is displayed, </w:t>
      </w:r>
      <w:r w:rsidR="00A95490">
        <w:t xml:space="preserve">read the warning and </w:t>
      </w:r>
      <w:r>
        <w:t xml:space="preserve">click </w:t>
      </w:r>
      <w:r w:rsidRPr="00944A3A">
        <w:rPr>
          <w:b/>
        </w:rPr>
        <w:t>OK</w:t>
      </w:r>
      <w:r>
        <w:t xml:space="preserve"> to continue. </w:t>
      </w:r>
      <w:r w:rsidR="00A95490">
        <w:t>In the list of interfaces, v</w:t>
      </w:r>
      <w:r>
        <w:t xml:space="preserve">erify that G1/3 is enabled and configured with the correct name, security level, and IP address. </w:t>
      </w:r>
    </w:p>
    <w:p w14:paraId="0DA14808" w14:textId="5050E60A" w:rsidR="004C41C5" w:rsidRDefault="004C41C5" w:rsidP="00E84A39">
      <w:pPr>
        <w:pStyle w:val="SubStepAlpha"/>
      </w:pPr>
      <w:r>
        <w:t xml:space="preserve">Select the checkbox </w:t>
      </w:r>
      <w:r w:rsidRPr="007353C3">
        <w:rPr>
          <w:b/>
          <w:bCs/>
        </w:rPr>
        <w:t>Enable traffic between two or more interfaces which are configured with the same security levels</w:t>
      </w:r>
      <w:r>
        <w:t xml:space="preserve">. Click </w:t>
      </w:r>
      <w:r w:rsidRPr="007353C3">
        <w:rPr>
          <w:b/>
          <w:bCs/>
        </w:rPr>
        <w:t>Apply</w:t>
      </w:r>
      <w:r>
        <w:t xml:space="preserve"> to </w:t>
      </w:r>
      <w:r w:rsidR="007353C3">
        <w:t>send the configuration to the ASA</w:t>
      </w:r>
      <w:r>
        <w:t>.</w:t>
      </w:r>
    </w:p>
    <w:p w14:paraId="7F5509A8" w14:textId="77777777" w:rsidR="004C41C5" w:rsidRPr="00FE1BA8" w:rsidRDefault="004C41C5" w:rsidP="00E84A39">
      <w:pPr>
        <w:pStyle w:val="Heading3"/>
      </w:pPr>
      <w:r>
        <w:t>Configure the DMZ server and static NAT.</w:t>
      </w:r>
    </w:p>
    <w:p w14:paraId="7C607F6B" w14:textId="12AD1079" w:rsidR="004C41C5" w:rsidRPr="00C27469" w:rsidRDefault="004C41C5" w:rsidP="004C41C5">
      <w:pPr>
        <w:pStyle w:val="BodyTextL25"/>
      </w:pPr>
      <w:r w:rsidRPr="00C27469">
        <w:t xml:space="preserve">To accommodate the addition of a DMZ and a web server, you will use another address from the ISP range assigned, 209.165.200.224/29 (.224-.231). R1 </w:t>
      </w:r>
      <w:r>
        <w:t>G</w:t>
      </w:r>
      <w:r w:rsidRPr="00C27469">
        <w:t>0/0</w:t>
      </w:r>
      <w:r w:rsidR="007353C3">
        <w:t>/1</w:t>
      </w:r>
      <w:r w:rsidRPr="00C27469">
        <w:t xml:space="preserve"> and the ASA </w:t>
      </w:r>
      <w:r w:rsidR="007353C3">
        <w:t>OUTSIDE</w:t>
      </w:r>
      <w:r w:rsidRPr="00C27469">
        <w:t xml:space="preserve"> interface are already using 209.165.200.225 and .226. You will use public address </w:t>
      </w:r>
      <w:r w:rsidRPr="00391EAE">
        <w:rPr>
          <w:b/>
        </w:rPr>
        <w:t>209.165.200.227</w:t>
      </w:r>
      <w:r w:rsidRPr="00C27469">
        <w:t xml:space="preserve"> and static NAT to provide address translation access to the server.</w:t>
      </w:r>
    </w:p>
    <w:p w14:paraId="1D0522C9" w14:textId="39F7FF02" w:rsidR="004C41C5" w:rsidRDefault="007353C3" w:rsidP="00E84A39">
      <w:pPr>
        <w:pStyle w:val="SubStepAlpha"/>
      </w:pPr>
      <w:r>
        <w:t xml:space="preserve">From </w:t>
      </w:r>
      <w:r w:rsidRPr="00BD4934">
        <w:t xml:space="preserve">the </w:t>
      </w:r>
      <w:r w:rsidRPr="00A95490">
        <w:rPr>
          <w:b/>
          <w:bCs/>
        </w:rPr>
        <w:t>Configuration</w:t>
      </w:r>
      <w:r w:rsidRPr="00BD4934">
        <w:t xml:space="preserve"> </w:t>
      </w:r>
      <w:r>
        <w:t xml:space="preserve">screen, select </w:t>
      </w:r>
      <w:r w:rsidR="004C41C5" w:rsidRPr="00391EAE">
        <w:rPr>
          <w:b/>
        </w:rPr>
        <w:t>Firewall</w:t>
      </w:r>
      <w:r w:rsidR="004C41C5" w:rsidRPr="00584258">
        <w:t xml:space="preserve"> </w:t>
      </w:r>
      <w:r>
        <w:t>&gt;</w:t>
      </w:r>
      <w:r w:rsidR="004C41C5" w:rsidRPr="00C27469">
        <w:t xml:space="preserve"> </w:t>
      </w:r>
      <w:r w:rsidR="004C41C5" w:rsidRPr="00C27469">
        <w:rPr>
          <w:b/>
        </w:rPr>
        <w:t>Public Servers</w:t>
      </w:r>
      <w:r>
        <w:t>.</w:t>
      </w:r>
    </w:p>
    <w:p w14:paraId="691436AF" w14:textId="77777777" w:rsidR="004C41C5" w:rsidRDefault="004C41C5" w:rsidP="00E84A39">
      <w:pPr>
        <w:pStyle w:val="SubStepAlpha"/>
      </w:pPr>
      <w:r>
        <w:t>C</w:t>
      </w:r>
      <w:r w:rsidRPr="00C27469">
        <w:t xml:space="preserve">lick </w:t>
      </w:r>
      <w:r w:rsidRPr="00C27469">
        <w:rPr>
          <w:b/>
        </w:rPr>
        <w:t>Add</w:t>
      </w:r>
      <w:r w:rsidRPr="00C27469">
        <w:t xml:space="preserve"> to define the DMZ server and services offered. </w:t>
      </w:r>
    </w:p>
    <w:p w14:paraId="4782C438" w14:textId="5671142A" w:rsidR="004C41C5" w:rsidRPr="005778C4" w:rsidRDefault="004C41C5" w:rsidP="00E84A39">
      <w:pPr>
        <w:pStyle w:val="SubStepAlpha"/>
      </w:pPr>
      <w:r w:rsidRPr="00C27469">
        <w:t xml:space="preserve">In the </w:t>
      </w:r>
      <w:r w:rsidRPr="007353C3">
        <w:rPr>
          <w:b/>
          <w:bCs/>
        </w:rPr>
        <w:t>Add Public Server</w:t>
      </w:r>
      <w:r w:rsidRPr="00C27469">
        <w:t xml:space="preserve"> dialog box, </w:t>
      </w:r>
      <w:r w:rsidR="007353C3">
        <w:t>the</w:t>
      </w:r>
      <w:r w:rsidRPr="00C27469">
        <w:t xml:space="preserve"> </w:t>
      </w:r>
      <w:r w:rsidRPr="007353C3">
        <w:rPr>
          <w:b/>
          <w:bCs/>
        </w:rPr>
        <w:t>Private Interface</w:t>
      </w:r>
      <w:r w:rsidRPr="00C27469">
        <w:t xml:space="preserve"> </w:t>
      </w:r>
      <w:r w:rsidR="007353C3">
        <w:t>should already be set as</w:t>
      </w:r>
      <w:r w:rsidRPr="00C27469">
        <w:t xml:space="preserve"> </w:t>
      </w:r>
      <w:r w:rsidR="007353C3">
        <w:rPr>
          <w:b/>
        </w:rPr>
        <w:t>DMZ</w:t>
      </w:r>
      <w:r w:rsidR="007353C3">
        <w:t>. Set</w:t>
      </w:r>
      <w:r w:rsidRPr="00C27469">
        <w:t xml:space="preserve"> the</w:t>
      </w:r>
      <w:r w:rsidRPr="00584258">
        <w:t xml:space="preserve"> </w:t>
      </w:r>
      <w:r w:rsidRPr="007353C3">
        <w:rPr>
          <w:b/>
          <w:bCs/>
        </w:rPr>
        <w:t>Public Interface</w:t>
      </w:r>
      <w:r w:rsidRPr="00C27469">
        <w:t xml:space="preserve"> as </w:t>
      </w:r>
      <w:r w:rsidR="007353C3">
        <w:rPr>
          <w:b/>
        </w:rPr>
        <w:t>OUTSIDE</w:t>
      </w:r>
      <w:r w:rsidRPr="00E00B52">
        <w:t>,</w:t>
      </w:r>
      <w:r w:rsidRPr="00C27469">
        <w:t xml:space="preserve"> and the </w:t>
      </w:r>
      <w:r w:rsidRPr="007353C3">
        <w:rPr>
          <w:b/>
          <w:bCs/>
        </w:rPr>
        <w:t>Public IP Address</w:t>
      </w:r>
      <w:r w:rsidRPr="00C27469">
        <w:rPr>
          <w:b/>
        </w:rPr>
        <w:t xml:space="preserve"> </w:t>
      </w:r>
      <w:r w:rsidRPr="00C27469">
        <w:t>as</w:t>
      </w:r>
      <w:r w:rsidRPr="00C27469">
        <w:rPr>
          <w:b/>
        </w:rPr>
        <w:t xml:space="preserve"> 209.165.200.227</w:t>
      </w:r>
      <w:r w:rsidRPr="00C27469">
        <w:t>.</w:t>
      </w:r>
    </w:p>
    <w:p w14:paraId="7EAE80B7" w14:textId="77777777" w:rsidR="004C41C5" w:rsidRDefault="004C41C5" w:rsidP="00E84A39">
      <w:pPr>
        <w:pStyle w:val="SubStepAlpha"/>
      </w:pPr>
      <w:r w:rsidRPr="00C27469">
        <w:t xml:space="preserve">Click the ellipsis button to the right of </w:t>
      </w:r>
      <w:r w:rsidRPr="007353C3">
        <w:rPr>
          <w:b/>
          <w:bCs/>
        </w:rPr>
        <w:t>Private IP Address</w:t>
      </w:r>
      <w:r>
        <w:t xml:space="preserve"> to open the </w:t>
      </w:r>
      <w:r w:rsidRPr="007353C3">
        <w:rPr>
          <w:b/>
          <w:bCs/>
        </w:rPr>
        <w:t>Browse Private IP Address</w:t>
      </w:r>
      <w:r w:rsidRPr="00C27469">
        <w:t xml:space="preserve"> window</w:t>
      </w:r>
      <w:r>
        <w:t>.</w:t>
      </w:r>
    </w:p>
    <w:p w14:paraId="078CEDA9" w14:textId="3C383BAC" w:rsidR="004C41C5" w:rsidRDefault="004C41C5" w:rsidP="00E84A39">
      <w:pPr>
        <w:pStyle w:val="SubStepAlpha"/>
      </w:pPr>
      <w:r>
        <w:t>C</w:t>
      </w:r>
      <w:r w:rsidRPr="00C27469">
        <w:t xml:space="preserve">lick </w:t>
      </w:r>
      <w:r w:rsidRPr="00C27469">
        <w:rPr>
          <w:b/>
        </w:rPr>
        <w:t>Add</w:t>
      </w:r>
      <w:r w:rsidRPr="00C27469">
        <w:t xml:space="preserve"> to </w:t>
      </w:r>
      <w:r w:rsidR="007353C3">
        <w:t xml:space="preserve">open the </w:t>
      </w:r>
      <w:r w:rsidR="007353C3" w:rsidRPr="007353C3">
        <w:rPr>
          <w:b/>
          <w:bCs/>
        </w:rPr>
        <w:t xml:space="preserve">Add </w:t>
      </w:r>
      <w:r w:rsidRPr="007353C3">
        <w:rPr>
          <w:b/>
          <w:bCs/>
        </w:rPr>
        <w:t>Network Object</w:t>
      </w:r>
      <w:r w:rsidR="007353C3">
        <w:t xml:space="preserve"> dialog box</w:t>
      </w:r>
      <w:r w:rsidRPr="00C27469">
        <w:t xml:space="preserve">. </w:t>
      </w:r>
    </w:p>
    <w:p w14:paraId="44862591" w14:textId="3D6F6DED" w:rsidR="004C41C5" w:rsidRDefault="004C41C5" w:rsidP="00E84A39">
      <w:pPr>
        <w:pStyle w:val="SubStepAlpha"/>
      </w:pPr>
      <w:r w:rsidRPr="00C27469">
        <w:t xml:space="preserve">Enter the name </w:t>
      </w:r>
      <w:r w:rsidRPr="00902386">
        <w:rPr>
          <w:b/>
        </w:rPr>
        <w:t>DMZ-</w:t>
      </w:r>
      <w:r w:rsidR="007353C3">
        <w:rPr>
          <w:b/>
        </w:rPr>
        <w:t>SERVER</w:t>
      </w:r>
      <w:r w:rsidRPr="00C27469">
        <w:t xml:space="preserve">, </w:t>
      </w:r>
      <w:r>
        <w:t xml:space="preserve">select </w:t>
      </w:r>
      <w:r w:rsidRPr="00902386">
        <w:rPr>
          <w:b/>
        </w:rPr>
        <w:t>Host</w:t>
      </w:r>
      <w:r>
        <w:t xml:space="preserve"> from the </w:t>
      </w:r>
      <w:r w:rsidRPr="007353C3">
        <w:rPr>
          <w:b/>
          <w:bCs/>
        </w:rPr>
        <w:t>Type</w:t>
      </w:r>
      <w:r>
        <w:t xml:space="preserve"> menu</w:t>
      </w:r>
      <w:r w:rsidRPr="00902386">
        <w:rPr>
          <w:b/>
        </w:rPr>
        <w:t>,</w:t>
      </w:r>
      <w:r w:rsidRPr="00C27469">
        <w:t xml:space="preserve"> </w:t>
      </w:r>
      <w:r>
        <w:t xml:space="preserve">enter </w:t>
      </w:r>
      <w:r w:rsidRPr="00C27469">
        <w:t>the</w:t>
      </w:r>
      <w:r>
        <w:t xml:space="preserve"> </w:t>
      </w:r>
      <w:r w:rsidRPr="00C85D5C">
        <w:t xml:space="preserve">IP </w:t>
      </w:r>
      <w:r>
        <w:t>A</w:t>
      </w:r>
      <w:r w:rsidRPr="00C85D5C">
        <w:t>ddress</w:t>
      </w:r>
      <w:r w:rsidRPr="00C27469">
        <w:t xml:space="preserve"> </w:t>
      </w:r>
      <w:r w:rsidRPr="00902386">
        <w:rPr>
          <w:b/>
        </w:rPr>
        <w:t>192.168.2.3</w:t>
      </w:r>
      <w:r>
        <w:t xml:space="preserve">, and a </w:t>
      </w:r>
      <w:r w:rsidRPr="007353C3">
        <w:rPr>
          <w:b/>
          <w:bCs/>
        </w:rPr>
        <w:t>Description</w:t>
      </w:r>
      <w:r>
        <w:t xml:space="preserve"> of </w:t>
      </w:r>
      <w:r w:rsidRPr="00902386">
        <w:rPr>
          <w:b/>
        </w:rPr>
        <w:t>PC-A</w:t>
      </w:r>
      <w:r w:rsidRPr="00C27469">
        <w:t>.</w:t>
      </w:r>
      <w:r>
        <w:t xml:space="preserve"> Click </w:t>
      </w:r>
      <w:r>
        <w:rPr>
          <w:b/>
        </w:rPr>
        <w:t>OK</w:t>
      </w:r>
      <w:r>
        <w:t xml:space="preserve"> to continue.</w:t>
      </w:r>
    </w:p>
    <w:p w14:paraId="695BF5DA" w14:textId="49511033" w:rsidR="004C41C5" w:rsidRDefault="004C41C5" w:rsidP="00E84A39">
      <w:pPr>
        <w:pStyle w:val="SubStepAlpha"/>
      </w:pPr>
      <w:r>
        <w:t xml:space="preserve">From the </w:t>
      </w:r>
      <w:r w:rsidRPr="007353C3">
        <w:rPr>
          <w:b/>
          <w:bCs/>
        </w:rPr>
        <w:t>Browse Private IP Address</w:t>
      </w:r>
      <w:r w:rsidRPr="00C27469">
        <w:t xml:space="preserve"> </w:t>
      </w:r>
      <w:r>
        <w:t xml:space="preserve">window, click </w:t>
      </w:r>
      <w:r w:rsidR="007353C3">
        <w:t xml:space="preserve">the plus sign next to </w:t>
      </w:r>
      <w:r w:rsidRPr="007353C3">
        <w:rPr>
          <w:b/>
          <w:bCs/>
        </w:rPr>
        <w:t>Network Objects</w:t>
      </w:r>
      <w:r>
        <w:t xml:space="preserve"> to expand it. </w:t>
      </w:r>
      <w:r w:rsidR="00024D67">
        <w:t xml:space="preserve">Double-click the </w:t>
      </w:r>
      <w:r w:rsidR="00024D67" w:rsidRPr="00024D67">
        <w:rPr>
          <w:b/>
          <w:bCs/>
        </w:rPr>
        <w:t>DMZ-SERVER</w:t>
      </w:r>
      <w:r w:rsidR="00024D67">
        <w:t xml:space="preserve"> to add it as </w:t>
      </w:r>
      <w:r w:rsidR="007353C3">
        <w:t>the</w:t>
      </w:r>
      <w:r>
        <w:t xml:space="preserve"> </w:t>
      </w:r>
      <w:r w:rsidRPr="007353C3">
        <w:rPr>
          <w:b/>
          <w:bCs/>
        </w:rPr>
        <w:t>Selected Private IP Address</w:t>
      </w:r>
      <w:r>
        <w:t>.</w:t>
      </w:r>
    </w:p>
    <w:p w14:paraId="53C6FCCD" w14:textId="1D369848" w:rsidR="004C41C5" w:rsidRDefault="004C41C5" w:rsidP="001151E1">
      <w:pPr>
        <w:pStyle w:val="SubStepAlpha"/>
      </w:pPr>
      <w:r>
        <w:t xml:space="preserve">Click </w:t>
      </w:r>
      <w:r w:rsidRPr="00024D67">
        <w:rPr>
          <w:b/>
        </w:rPr>
        <w:t>OK</w:t>
      </w:r>
      <w:r>
        <w:t>.</w:t>
      </w:r>
      <w:r w:rsidRPr="00C27469">
        <w:t xml:space="preserve"> You will return to the </w:t>
      </w:r>
      <w:r w:rsidRPr="00024D67">
        <w:rPr>
          <w:b/>
          <w:bCs/>
        </w:rPr>
        <w:t>Add Public Server</w:t>
      </w:r>
      <w:r w:rsidRPr="00C27469">
        <w:t xml:space="preserve"> dialog</w:t>
      </w:r>
      <w:r>
        <w:t xml:space="preserve"> box.</w:t>
      </w:r>
      <w:r w:rsidR="00024D67">
        <w:t xml:space="preserve"> C</w:t>
      </w:r>
      <w:r w:rsidRPr="007208B4">
        <w:t xml:space="preserve">lick the ellipsis button to the right of </w:t>
      </w:r>
      <w:r w:rsidRPr="00024D67">
        <w:rPr>
          <w:b/>
          <w:bCs/>
        </w:rPr>
        <w:t>Private Service</w:t>
      </w:r>
      <w:r w:rsidRPr="00661539">
        <w:t>.</w:t>
      </w:r>
      <w:r w:rsidRPr="00944A3A">
        <w:t xml:space="preserve"> </w:t>
      </w:r>
    </w:p>
    <w:p w14:paraId="23D560C4" w14:textId="200DBBFB" w:rsidR="004C41C5" w:rsidRDefault="004C41C5" w:rsidP="00024D67">
      <w:pPr>
        <w:pStyle w:val="SubStepAlpha"/>
      </w:pPr>
      <w:r w:rsidRPr="007208B4">
        <w:t xml:space="preserve">In the </w:t>
      </w:r>
      <w:r w:rsidRPr="00024D67">
        <w:rPr>
          <w:b/>
          <w:bCs/>
        </w:rPr>
        <w:t>Browse Private Service</w:t>
      </w:r>
      <w:r w:rsidRPr="007208B4">
        <w:t xml:space="preserve"> window, </w:t>
      </w:r>
      <w:r>
        <w:t xml:space="preserve">you will </w:t>
      </w:r>
      <w:r w:rsidRPr="007208B4">
        <w:t>double</w:t>
      </w:r>
      <w:r>
        <w:t>-</w:t>
      </w:r>
      <w:r w:rsidRPr="007208B4">
        <w:t xml:space="preserve">click </w:t>
      </w:r>
      <w:r>
        <w:t xml:space="preserve">various services to select them and add them to the Public Service field. Double-click </w:t>
      </w:r>
      <w:r w:rsidRPr="007208B4">
        <w:t xml:space="preserve">the following services: </w:t>
      </w:r>
      <w:r w:rsidRPr="009847CD">
        <w:rPr>
          <w:b/>
        </w:rPr>
        <w:t>tcp/</w:t>
      </w:r>
      <w:r>
        <w:rPr>
          <w:b/>
        </w:rPr>
        <w:t>ftp</w:t>
      </w:r>
      <w:r w:rsidRPr="00935001">
        <w:t>,</w:t>
      </w:r>
      <w:r w:rsidRPr="009847CD">
        <w:rPr>
          <w:b/>
        </w:rPr>
        <w:t xml:space="preserve"> tcp/</w:t>
      </w:r>
      <w:r>
        <w:rPr>
          <w:b/>
        </w:rPr>
        <w:t>http</w:t>
      </w:r>
      <w:r w:rsidRPr="00935001">
        <w:t>,</w:t>
      </w:r>
      <w:r w:rsidRPr="009847CD">
        <w:rPr>
          <w:b/>
        </w:rPr>
        <w:t xml:space="preserve"> </w:t>
      </w:r>
      <w:r w:rsidRPr="003D3CF3">
        <w:rPr>
          <w:b/>
        </w:rPr>
        <w:t>icmp/echo</w:t>
      </w:r>
      <w:r>
        <w:rPr>
          <w:b/>
          <w:noProof/>
        </w:rPr>
        <w:t>,</w:t>
      </w:r>
      <w:r w:rsidRPr="007208B4">
        <w:t xml:space="preserve"> and </w:t>
      </w:r>
      <w:r w:rsidRPr="009847CD">
        <w:rPr>
          <w:b/>
        </w:rPr>
        <w:t>icmp/echo-reply</w:t>
      </w:r>
      <w:r w:rsidRPr="007208B4">
        <w:t xml:space="preserve"> (</w:t>
      </w:r>
      <w:r w:rsidRPr="00944A3A">
        <w:rPr>
          <w:b/>
        </w:rPr>
        <w:t>Note</w:t>
      </w:r>
      <w:r>
        <w:t xml:space="preserve">: </w:t>
      </w:r>
      <w:r w:rsidRPr="007208B4">
        <w:t xml:space="preserve">scroll down to see all services). </w:t>
      </w:r>
    </w:p>
    <w:p w14:paraId="4BEDF1DB" w14:textId="1F26A8D6" w:rsidR="004C41C5" w:rsidRDefault="004C41C5" w:rsidP="00E84A39">
      <w:pPr>
        <w:pStyle w:val="SubStepAlpha"/>
      </w:pPr>
      <w:r w:rsidRPr="007208B4">
        <w:t xml:space="preserve">Click </w:t>
      </w:r>
      <w:r w:rsidRPr="00E6760F">
        <w:rPr>
          <w:b/>
        </w:rPr>
        <w:t>OK</w:t>
      </w:r>
      <w:r w:rsidRPr="007208B4">
        <w:t xml:space="preserve"> to continue and return to the </w:t>
      </w:r>
      <w:r w:rsidRPr="00024D67">
        <w:rPr>
          <w:b/>
          <w:bCs/>
        </w:rPr>
        <w:t>Add Public Server</w:t>
      </w:r>
      <w:r w:rsidRPr="00E00B52">
        <w:t xml:space="preserve"> </w:t>
      </w:r>
      <w:r w:rsidRPr="007208B4">
        <w:t>dialog</w:t>
      </w:r>
      <w:r w:rsidR="00024D67">
        <w:t xml:space="preserve"> box</w:t>
      </w:r>
      <w:r w:rsidRPr="007208B4">
        <w:t>.</w:t>
      </w:r>
    </w:p>
    <w:p w14:paraId="0264304F" w14:textId="77777777" w:rsidR="004C41C5" w:rsidRDefault="004C41C5" w:rsidP="004C41C5">
      <w:pPr>
        <w:pStyle w:val="BodyTextL50"/>
      </w:pPr>
      <w:r w:rsidRPr="00935001">
        <w:rPr>
          <w:b/>
        </w:rPr>
        <w:t>Note</w:t>
      </w:r>
      <w:r w:rsidRPr="00524B1E">
        <w:t>:</w:t>
      </w:r>
      <w:r w:rsidRPr="007208B4">
        <w:t xml:space="preserve"> You can specify Public service</w:t>
      </w:r>
      <w:r>
        <w:t>s</w:t>
      </w:r>
      <w:r w:rsidRPr="007208B4">
        <w:t xml:space="preserve"> if </w:t>
      </w:r>
      <w:r>
        <w:t xml:space="preserve">they are </w:t>
      </w:r>
      <w:r w:rsidRPr="007208B4">
        <w:t xml:space="preserve">different </w:t>
      </w:r>
      <w:r>
        <w:t>from</w:t>
      </w:r>
      <w:r w:rsidRPr="007208B4">
        <w:t xml:space="preserve"> the Private services, using the option on this screen.</w:t>
      </w:r>
    </w:p>
    <w:p w14:paraId="0E1246B3" w14:textId="1ECFE284" w:rsidR="004C41C5" w:rsidRDefault="004C41C5" w:rsidP="00E84A39">
      <w:pPr>
        <w:pStyle w:val="SubStepAlpha"/>
      </w:pPr>
      <w:r>
        <w:t xml:space="preserve">Click </w:t>
      </w:r>
      <w:r w:rsidRPr="002D3FD3">
        <w:rPr>
          <w:b/>
        </w:rPr>
        <w:t>OK</w:t>
      </w:r>
      <w:r w:rsidR="00024D67">
        <w:t>, and then click</w:t>
      </w:r>
      <w:r>
        <w:t xml:space="preserve"> </w:t>
      </w:r>
      <w:r w:rsidRPr="00E6760F">
        <w:rPr>
          <w:b/>
        </w:rPr>
        <w:t>Apply</w:t>
      </w:r>
      <w:r>
        <w:t xml:space="preserve"> to </w:t>
      </w:r>
      <w:r w:rsidR="00024D67">
        <w:t>send the configuration to the ASA</w:t>
      </w:r>
      <w:r>
        <w:t>.</w:t>
      </w:r>
      <w:r w:rsidR="00024D67">
        <w:t xml:space="preserve"> Re-authenticate if necessary.</w:t>
      </w:r>
    </w:p>
    <w:p w14:paraId="6E2F006A" w14:textId="77777777" w:rsidR="004C41C5" w:rsidRPr="00524B1E" w:rsidRDefault="004C41C5" w:rsidP="00E84A39">
      <w:pPr>
        <w:pStyle w:val="Heading3"/>
      </w:pPr>
      <w:r>
        <w:t>View the DMZ Access Rule generated by ASDM.</w:t>
      </w:r>
    </w:p>
    <w:p w14:paraId="1C2FD5FA" w14:textId="77777777" w:rsidR="004C41C5" w:rsidRDefault="004C41C5" w:rsidP="004C41C5">
      <w:pPr>
        <w:pStyle w:val="BodyTextL25"/>
      </w:pPr>
      <w:r>
        <w:t xml:space="preserve">After the creation of the DMZ server object and selection of services, ASDM automatically generates an </w:t>
      </w:r>
      <w:r w:rsidRPr="00F964D5">
        <w:t>Access Rule</w:t>
      </w:r>
      <w:r>
        <w:t xml:space="preserve"> (ACL) to permit the appropriate access to the server and applies it to the outside interface in the incoming direction.</w:t>
      </w:r>
    </w:p>
    <w:p w14:paraId="723087D9" w14:textId="4E3E476B" w:rsidR="004C41C5" w:rsidRDefault="002D192A" w:rsidP="004C41C5">
      <w:pPr>
        <w:pStyle w:val="BodyTextL25"/>
      </w:pPr>
      <w:r>
        <w:t>To view this ACL, in the</w:t>
      </w:r>
      <w:r w:rsidR="004C41C5" w:rsidRPr="00DD0CDD">
        <w:t xml:space="preserve"> </w:t>
      </w:r>
      <w:r w:rsidR="004C41C5" w:rsidRPr="00DA0A21">
        <w:rPr>
          <w:b/>
        </w:rPr>
        <w:t>Firewall</w:t>
      </w:r>
      <w:r w:rsidR="004C41C5" w:rsidRPr="00DD0CDD">
        <w:t xml:space="preserve"> </w:t>
      </w:r>
      <w:r>
        <w:t xml:space="preserve">menu, select </w:t>
      </w:r>
      <w:r w:rsidRPr="002D192A">
        <w:rPr>
          <w:b/>
          <w:bCs/>
        </w:rPr>
        <w:t>Access Rules</w:t>
      </w:r>
      <w:r w:rsidR="004C41C5">
        <w:t xml:space="preserve">. It appears as an </w:t>
      </w:r>
      <w:r>
        <w:t>OUTSIDE</w:t>
      </w:r>
      <w:r w:rsidR="004C41C5">
        <w:t xml:space="preserve"> incoming rule. You can select the rule and use the horizontal scroll bar to see all of the components.</w:t>
      </w:r>
    </w:p>
    <w:p w14:paraId="4AD87A3B" w14:textId="77777777" w:rsidR="004C41C5" w:rsidRPr="00813AC1" w:rsidRDefault="004C41C5" w:rsidP="004C41C5">
      <w:pPr>
        <w:pStyle w:val="BodyTextL25"/>
      </w:pPr>
      <w:r w:rsidRPr="00935001">
        <w:rPr>
          <w:b/>
        </w:rPr>
        <w:t>Note</w:t>
      </w:r>
      <w:r w:rsidRPr="00DD0CDD">
        <w:t>:</w:t>
      </w:r>
      <w:r>
        <w:t xml:space="preserve"> You can also see the commands generated by using the </w:t>
      </w:r>
      <w:r w:rsidRPr="00935001">
        <w:rPr>
          <w:b/>
        </w:rPr>
        <w:t>Tools</w:t>
      </w:r>
      <w:r w:rsidRPr="00DD0CDD">
        <w:t xml:space="preserve"> &gt; </w:t>
      </w:r>
      <w:r w:rsidRPr="00935001">
        <w:rPr>
          <w:b/>
        </w:rPr>
        <w:t>Command Line Interface</w:t>
      </w:r>
      <w:r>
        <w:t xml:space="preserve"> and entering the </w:t>
      </w:r>
      <w:r w:rsidRPr="00DD0CDD">
        <w:rPr>
          <w:b/>
        </w:rPr>
        <w:t>show run</w:t>
      </w:r>
      <w:r w:rsidRPr="00EA103F">
        <w:t xml:space="preserve"> </w:t>
      </w:r>
      <w:r>
        <w:t>command.</w:t>
      </w:r>
    </w:p>
    <w:p w14:paraId="6DD60093" w14:textId="77777777" w:rsidR="004C41C5" w:rsidRPr="00DD0CDD" w:rsidRDefault="004C41C5" w:rsidP="00E84A39">
      <w:pPr>
        <w:pStyle w:val="Heading3"/>
      </w:pPr>
      <w:r>
        <w:t>Test access to the DMZ server from the outside network.</w:t>
      </w:r>
    </w:p>
    <w:p w14:paraId="45E0EAC2" w14:textId="77777777" w:rsidR="004C41C5" w:rsidRPr="00813AC1" w:rsidRDefault="004C41C5" w:rsidP="00E84A39">
      <w:pPr>
        <w:pStyle w:val="SubStepAlpha"/>
      </w:pPr>
      <w:r w:rsidRPr="00813AC1">
        <w:t>From PC-C</w:t>
      </w:r>
      <w:r>
        <w:t>,</w:t>
      </w:r>
      <w:r w:rsidRPr="00813AC1">
        <w:t xml:space="preserve"> ping the IP address of the static NAT public server address (</w:t>
      </w:r>
      <w:r w:rsidRPr="00391EAE">
        <w:rPr>
          <w:b/>
        </w:rPr>
        <w:t>209.165.200.227</w:t>
      </w:r>
      <w:r w:rsidRPr="00C41900">
        <w:t>)</w:t>
      </w:r>
      <w:r w:rsidRPr="00813AC1">
        <w:t>. The pings should be successful.</w:t>
      </w:r>
    </w:p>
    <w:p w14:paraId="609AE8EB" w14:textId="77777777" w:rsidR="004C41C5" w:rsidRPr="00813AC1" w:rsidRDefault="004C41C5" w:rsidP="00E84A39">
      <w:pPr>
        <w:pStyle w:val="SubStepAlpha"/>
      </w:pPr>
      <w:r w:rsidRPr="008A5799">
        <w:t>Ping</w:t>
      </w:r>
      <w:r w:rsidRPr="00813AC1">
        <w:t xml:space="preserve"> the DMZ server (PC-A) internal </w:t>
      </w:r>
      <w:r>
        <w:t xml:space="preserve">IP </w:t>
      </w:r>
      <w:r w:rsidRPr="00813AC1">
        <w:t xml:space="preserve">address </w:t>
      </w:r>
      <w:r w:rsidRPr="00391EAE">
        <w:rPr>
          <w:b/>
        </w:rPr>
        <w:t>192.168.2.3</w:t>
      </w:r>
      <w:r w:rsidRPr="00813AC1">
        <w:t xml:space="preserve"> from inside network host PC-B. The pings should be successful</w:t>
      </w:r>
      <w:r>
        <w:t>. This is b</w:t>
      </w:r>
      <w:r w:rsidRPr="00813AC1">
        <w:t>ecause the ASA inside interface</w:t>
      </w:r>
      <w:r>
        <w:t xml:space="preserve"> G1/2</w:t>
      </w:r>
      <w:r w:rsidRPr="00813AC1">
        <w:t xml:space="preserve"> is set to security level 100 (the highest) and the DMZ interface </w:t>
      </w:r>
      <w:r>
        <w:t>G1/3</w:t>
      </w:r>
      <w:r w:rsidRPr="00813AC1">
        <w:t xml:space="preserve"> is set to 70.</w:t>
      </w:r>
    </w:p>
    <w:p w14:paraId="31E67469" w14:textId="77777777" w:rsidR="004C41C5" w:rsidRPr="00813AC1" w:rsidRDefault="004C41C5" w:rsidP="00E84A39">
      <w:pPr>
        <w:pStyle w:val="SubStepAlpha"/>
      </w:pPr>
      <w:r w:rsidRPr="00813AC1">
        <w:t xml:space="preserve">Try to ping from the DMZ server PC-A to PC-B at </w:t>
      </w:r>
      <w:r>
        <w:t xml:space="preserve">the </w:t>
      </w:r>
      <w:r w:rsidRPr="00813AC1">
        <w:t xml:space="preserve">IP address </w:t>
      </w:r>
      <w:r w:rsidRPr="002D3FD3">
        <w:rPr>
          <w:b/>
        </w:rPr>
        <w:t>192.168.1.3</w:t>
      </w:r>
      <w:r w:rsidRPr="00813AC1">
        <w:t>. The pings should not be successful</w:t>
      </w:r>
      <w:r>
        <w:t xml:space="preserve">. The reason the </w:t>
      </w:r>
      <w:r w:rsidRPr="00813AC1">
        <w:t>DMZ server cannot ping PC-B on the inside network</w:t>
      </w:r>
      <w:r>
        <w:t xml:space="preserve"> </w:t>
      </w:r>
      <w:r w:rsidRPr="00813AC1">
        <w:t>is</w:t>
      </w:r>
      <w:r>
        <w:t xml:space="preserve"> because</w:t>
      </w:r>
      <w:r w:rsidRPr="00813AC1">
        <w:t xml:space="preserve"> the DMZ interface </w:t>
      </w:r>
      <w:r>
        <w:t>G1/3</w:t>
      </w:r>
      <w:r w:rsidRPr="00813AC1">
        <w:t xml:space="preserve"> ha</w:t>
      </w:r>
      <w:r>
        <w:t>s</w:t>
      </w:r>
      <w:r w:rsidRPr="00813AC1">
        <w:t xml:space="preserve"> a lower security leve</w:t>
      </w:r>
      <w:r>
        <w:t>l than the inside interface.</w:t>
      </w:r>
      <w:r w:rsidRPr="00813AC1">
        <w:t xml:space="preserve"> </w:t>
      </w:r>
    </w:p>
    <w:p w14:paraId="358F433B" w14:textId="77777777" w:rsidR="004C41C5" w:rsidRPr="00A0041E" w:rsidRDefault="004C41C5" w:rsidP="004C41C5">
      <w:pPr>
        <w:pStyle w:val="Heading1"/>
      </w:pPr>
      <w:r>
        <w:t>Reflection</w:t>
      </w:r>
    </w:p>
    <w:p w14:paraId="5413074C" w14:textId="77777777" w:rsidR="004C41C5" w:rsidRDefault="004C41C5" w:rsidP="004C41C5">
      <w:pPr>
        <w:pStyle w:val="ReflectionQ"/>
        <w:keepNext w:val="0"/>
      </w:pPr>
      <w:r w:rsidRPr="00A0041E">
        <w:t xml:space="preserve">What are some </w:t>
      </w:r>
      <w:r>
        <w:t xml:space="preserve">of the </w:t>
      </w:r>
      <w:r w:rsidRPr="00A0041E">
        <w:t xml:space="preserve">benefits </w:t>
      </w:r>
      <w:r>
        <w:t>of</w:t>
      </w:r>
      <w:r w:rsidRPr="00A0041E">
        <w:t xml:space="preserve"> using ASDM over the CLI?</w:t>
      </w:r>
    </w:p>
    <w:p w14:paraId="2CB7F513" w14:textId="1BD7CBA7" w:rsidR="004C41C5" w:rsidRDefault="00E84A39" w:rsidP="00E84A39">
      <w:pPr>
        <w:pStyle w:val="AnswerLineL25"/>
      </w:pPr>
      <w:r>
        <w:t>Type your answers here.</w:t>
      </w:r>
    </w:p>
    <w:p w14:paraId="7A9C5D13" w14:textId="77777777" w:rsidR="004C41C5" w:rsidRDefault="004C41C5" w:rsidP="004C41C5">
      <w:pPr>
        <w:pStyle w:val="ReflectionQ"/>
        <w:keepNext w:val="0"/>
      </w:pPr>
      <w:r w:rsidRPr="00A0041E">
        <w:t xml:space="preserve">What are some </w:t>
      </w:r>
      <w:r>
        <w:t xml:space="preserve">of the </w:t>
      </w:r>
      <w:r w:rsidRPr="00A0041E">
        <w:t xml:space="preserve">benefits </w:t>
      </w:r>
      <w:r>
        <w:t>of</w:t>
      </w:r>
      <w:r w:rsidRPr="00A0041E">
        <w:t xml:space="preserve"> using the CLI over ASDM?</w:t>
      </w:r>
    </w:p>
    <w:p w14:paraId="7408F420" w14:textId="2BFBB0AF" w:rsidR="004C41C5" w:rsidRDefault="00E84A39" w:rsidP="00E84A39">
      <w:pPr>
        <w:pStyle w:val="AnswerLineL25"/>
      </w:pPr>
      <w:r>
        <w:t>Type your answers here.</w:t>
      </w:r>
    </w:p>
    <w:p w14:paraId="4F97437E" w14:textId="77777777" w:rsidR="00033D4A" w:rsidRPr="004C0909" w:rsidRDefault="00033D4A" w:rsidP="00033D4A">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033D4A" w14:paraId="2071134A" w14:textId="77777777" w:rsidTr="006B7D01">
        <w:trPr>
          <w:cnfStyle w:val="100000000000" w:firstRow="1" w:lastRow="0" w:firstColumn="0" w:lastColumn="0" w:oddVBand="0" w:evenVBand="0" w:oddHBand="0" w:evenHBand="0" w:firstRowFirstColumn="0" w:firstRowLastColumn="0" w:lastRowFirstColumn="0" w:lastRowLastColumn="0"/>
        </w:trPr>
        <w:tc>
          <w:tcPr>
            <w:tcW w:w="1530" w:type="dxa"/>
          </w:tcPr>
          <w:p w14:paraId="790514DB" w14:textId="77777777" w:rsidR="00033D4A" w:rsidRPr="00763D8B" w:rsidRDefault="00033D4A" w:rsidP="006B7D01">
            <w:pPr>
              <w:pStyle w:val="TableHeading"/>
            </w:pPr>
            <w:r w:rsidRPr="00763D8B">
              <w:t>Router Model</w:t>
            </w:r>
          </w:p>
        </w:tc>
        <w:tc>
          <w:tcPr>
            <w:tcW w:w="2250" w:type="dxa"/>
          </w:tcPr>
          <w:p w14:paraId="52FE1ED4" w14:textId="77777777" w:rsidR="00033D4A" w:rsidRPr="00763D8B" w:rsidRDefault="00033D4A" w:rsidP="006B7D01">
            <w:pPr>
              <w:pStyle w:val="TableHeading"/>
            </w:pPr>
            <w:r w:rsidRPr="00763D8B">
              <w:t>Ethernet Interface #1</w:t>
            </w:r>
          </w:p>
        </w:tc>
        <w:tc>
          <w:tcPr>
            <w:tcW w:w="2250" w:type="dxa"/>
          </w:tcPr>
          <w:p w14:paraId="79F17BDC" w14:textId="77777777" w:rsidR="00033D4A" w:rsidRPr="00763D8B" w:rsidRDefault="00033D4A" w:rsidP="006B7D01">
            <w:pPr>
              <w:pStyle w:val="TableHeading"/>
            </w:pPr>
            <w:r w:rsidRPr="00763D8B">
              <w:t>Ethernet Interface #2</w:t>
            </w:r>
          </w:p>
        </w:tc>
        <w:tc>
          <w:tcPr>
            <w:tcW w:w="2070" w:type="dxa"/>
          </w:tcPr>
          <w:p w14:paraId="4029A6C0" w14:textId="77777777" w:rsidR="00033D4A" w:rsidRPr="00763D8B" w:rsidRDefault="00033D4A" w:rsidP="006B7D01">
            <w:pPr>
              <w:pStyle w:val="TableHeading"/>
            </w:pPr>
            <w:r w:rsidRPr="00763D8B">
              <w:t>Serial Interface #1</w:t>
            </w:r>
          </w:p>
        </w:tc>
        <w:tc>
          <w:tcPr>
            <w:tcW w:w="2160" w:type="dxa"/>
          </w:tcPr>
          <w:p w14:paraId="18EEE919" w14:textId="77777777" w:rsidR="00033D4A" w:rsidRPr="00763D8B" w:rsidRDefault="00033D4A" w:rsidP="006B7D01">
            <w:pPr>
              <w:pStyle w:val="TableHeading"/>
            </w:pPr>
            <w:r w:rsidRPr="00763D8B">
              <w:t>Serial Interface #2</w:t>
            </w:r>
          </w:p>
        </w:tc>
      </w:tr>
      <w:tr w:rsidR="00033D4A" w14:paraId="03AEBC69" w14:textId="77777777" w:rsidTr="006B7D01">
        <w:tc>
          <w:tcPr>
            <w:tcW w:w="1530" w:type="dxa"/>
          </w:tcPr>
          <w:p w14:paraId="2CFDC1FE" w14:textId="77777777" w:rsidR="00033D4A" w:rsidRPr="008B4F81" w:rsidRDefault="00033D4A" w:rsidP="006B7D01">
            <w:pPr>
              <w:pStyle w:val="TableText"/>
              <w:rPr>
                <w:rStyle w:val="DnTnobold"/>
              </w:rPr>
            </w:pPr>
            <w:r w:rsidRPr="008B4F81">
              <w:rPr>
                <w:rStyle w:val="DnTnobold"/>
              </w:rPr>
              <w:t>1900</w:t>
            </w:r>
          </w:p>
        </w:tc>
        <w:tc>
          <w:tcPr>
            <w:tcW w:w="2250" w:type="dxa"/>
          </w:tcPr>
          <w:p w14:paraId="1E080B63" w14:textId="77777777" w:rsidR="00033D4A" w:rsidRPr="008B4F81" w:rsidRDefault="00033D4A" w:rsidP="006B7D01">
            <w:pPr>
              <w:pStyle w:val="TableText"/>
              <w:rPr>
                <w:rStyle w:val="DnTnobold"/>
              </w:rPr>
            </w:pPr>
            <w:r w:rsidRPr="008B4F81">
              <w:rPr>
                <w:rStyle w:val="DnTnobold"/>
              </w:rPr>
              <w:t>Gigabit Ethernet 0/0 (G0/0)</w:t>
            </w:r>
          </w:p>
        </w:tc>
        <w:tc>
          <w:tcPr>
            <w:tcW w:w="2250" w:type="dxa"/>
          </w:tcPr>
          <w:p w14:paraId="35A98DD6" w14:textId="77777777" w:rsidR="00033D4A" w:rsidRPr="008B4F81" w:rsidRDefault="00033D4A" w:rsidP="006B7D01">
            <w:pPr>
              <w:pStyle w:val="TableText"/>
              <w:rPr>
                <w:rStyle w:val="DnTnobold"/>
              </w:rPr>
            </w:pPr>
            <w:r w:rsidRPr="008B4F81">
              <w:rPr>
                <w:rStyle w:val="DnTnobold"/>
              </w:rPr>
              <w:t>Gigabit Ethernet 0/1 (G0/1)</w:t>
            </w:r>
          </w:p>
        </w:tc>
        <w:tc>
          <w:tcPr>
            <w:tcW w:w="2070" w:type="dxa"/>
          </w:tcPr>
          <w:p w14:paraId="44B31F69" w14:textId="77777777" w:rsidR="00033D4A" w:rsidRPr="008B4F81" w:rsidRDefault="00033D4A" w:rsidP="006B7D01">
            <w:pPr>
              <w:pStyle w:val="TableText"/>
              <w:rPr>
                <w:rStyle w:val="DnTnobold"/>
              </w:rPr>
            </w:pPr>
            <w:r w:rsidRPr="008B4F81">
              <w:rPr>
                <w:rStyle w:val="DnTnobold"/>
              </w:rPr>
              <w:t>Serial 0/0/0 (S0/0/0)</w:t>
            </w:r>
          </w:p>
        </w:tc>
        <w:tc>
          <w:tcPr>
            <w:tcW w:w="2160" w:type="dxa"/>
          </w:tcPr>
          <w:p w14:paraId="26C8E2BA" w14:textId="77777777" w:rsidR="00033D4A" w:rsidRPr="008B4F81" w:rsidRDefault="00033D4A" w:rsidP="006B7D01">
            <w:pPr>
              <w:pStyle w:val="TableText"/>
              <w:rPr>
                <w:rStyle w:val="DnTnobold"/>
              </w:rPr>
            </w:pPr>
            <w:r w:rsidRPr="008B4F81">
              <w:rPr>
                <w:rStyle w:val="DnTnobold"/>
              </w:rPr>
              <w:t>Serial 0/0/1 (S0/0/1)</w:t>
            </w:r>
          </w:p>
        </w:tc>
      </w:tr>
      <w:tr w:rsidR="00033D4A" w14:paraId="7B558E27" w14:textId="77777777" w:rsidTr="006B7D01">
        <w:tc>
          <w:tcPr>
            <w:tcW w:w="1530" w:type="dxa"/>
          </w:tcPr>
          <w:p w14:paraId="617EBC85" w14:textId="77777777" w:rsidR="00033D4A" w:rsidRPr="008B4F81" w:rsidRDefault="00033D4A" w:rsidP="006B7D01">
            <w:pPr>
              <w:pStyle w:val="TableText"/>
              <w:rPr>
                <w:rStyle w:val="DnTnobold"/>
              </w:rPr>
            </w:pPr>
            <w:r w:rsidRPr="008B4F81">
              <w:rPr>
                <w:rStyle w:val="DnTnobold"/>
              </w:rPr>
              <w:t>2900</w:t>
            </w:r>
          </w:p>
        </w:tc>
        <w:tc>
          <w:tcPr>
            <w:tcW w:w="2250" w:type="dxa"/>
          </w:tcPr>
          <w:p w14:paraId="561312E1" w14:textId="77777777" w:rsidR="00033D4A" w:rsidRPr="008B4F81" w:rsidRDefault="00033D4A" w:rsidP="006B7D01">
            <w:pPr>
              <w:pStyle w:val="TableText"/>
              <w:rPr>
                <w:rStyle w:val="DnTnobold"/>
              </w:rPr>
            </w:pPr>
            <w:r w:rsidRPr="008B4F81">
              <w:rPr>
                <w:rStyle w:val="DnTnobold"/>
              </w:rPr>
              <w:t>Gigabit Ethernet 0/0 (G0/0)</w:t>
            </w:r>
          </w:p>
        </w:tc>
        <w:tc>
          <w:tcPr>
            <w:tcW w:w="2250" w:type="dxa"/>
          </w:tcPr>
          <w:p w14:paraId="34C83667" w14:textId="77777777" w:rsidR="00033D4A" w:rsidRPr="008B4F81" w:rsidRDefault="00033D4A" w:rsidP="006B7D01">
            <w:pPr>
              <w:pStyle w:val="TableText"/>
              <w:rPr>
                <w:rStyle w:val="DnTnobold"/>
              </w:rPr>
            </w:pPr>
            <w:r w:rsidRPr="008B4F81">
              <w:rPr>
                <w:rStyle w:val="DnTnobold"/>
              </w:rPr>
              <w:t>Gigabit Ethernet 0/1 (G0/1)</w:t>
            </w:r>
          </w:p>
        </w:tc>
        <w:tc>
          <w:tcPr>
            <w:tcW w:w="2070" w:type="dxa"/>
          </w:tcPr>
          <w:p w14:paraId="7FDBE023" w14:textId="77777777" w:rsidR="00033D4A" w:rsidRPr="008B4F81" w:rsidRDefault="00033D4A" w:rsidP="006B7D01">
            <w:pPr>
              <w:pStyle w:val="TableText"/>
              <w:rPr>
                <w:rStyle w:val="DnTnobold"/>
              </w:rPr>
            </w:pPr>
            <w:r w:rsidRPr="008B4F81">
              <w:rPr>
                <w:rStyle w:val="DnTnobold"/>
              </w:rPr>
              <w:t>Serial 0/0/0 (S0/0/0)</w:t>
            </w:r>
          </w:p>
        </w:tc>
        <w:tc>
          <w:tcPr>
            <w:tcW w:w="2160" w:type="dxa"/>
          </w:tcPr>
          <w:p w14:paraId="31328CF0" w14:textId="77777777" w:rsidR="00033D4A" w:rsidRPr="008B4F81" w:rsidRDefault="00033D4A" w:rsidP="006B7D01">
            <w:pPr>
              <w:pStyle w:val="TableText"/>
              <w:rPr>
                <w:rStyle w:val="DnTnobold"/>
              </w:rPr>
            </w:pPr>
            <w:r w:rsidRPr="008B4F81">
              <w:rPr>
                <w:rStyle w:val="DnTnobold"/>
              </w:rPr>
              <w:t>Serial 0/0/1 (S0/0/1)</w:t>
            </w:r>
          </w:p>
        </w:tc>
      </w:tr>
      <w:tr w:rsidR="00033D4A" w14:paraId="44460D08" w14:textId="77777777" w:rsidTr="006B7D01">
        <w:tc>
          <w:tcPr>
            <w:tcW w:w="1530" w:type="dxa"/>
          </w:tcPr>
          <w:p w14:paraId="1C3B6C80" w14:textId="77777777" w:rsidR="00033D4A" w:rsidRPr="008B4F81" w:rsidRDefault="00033D4A" w:rsidP="006B7D01">
            <w:pPr>
              <w:pStyle w:val="TableText"/>
              <w:rPr>
                <w:rStyle w:val="DnTnobold"/>
              </w:rPr>
            </w:pPr>
            <w:r w:rsidRPr="008B4F81">
              <w:rPr>
                <w:rStyle w:val="DnTnobold"/>
              </w:rPr>
              <w:t>4221</w:t>
            </w:r>
          </w:p>
        </w:tc>
        <w:tc>
          <w:tcPr>
            <w:tcW w:w="2250" w:type="dxa"/>
          </w:tcPr>
          <w:p w14:paraId="2EBE2791" w14:textId="77777777" w:rsidR="00033D4A" w:rsidRPr="008B4F81" w:rsidRDefault="00033D4A" w:rsidP="006B7D01">
            <w:pPr>
              <w:pStyle w:val="TableText"/>
              <w:rPr>
                <w:rStyle w:val="DnTnobold"/>
              </w:rPr>
            </w:pPr>
            <w:r w:rsidRPr="008B4F81">
              <w:rPr>
                <w:rStyle w:val="DnTnobold"/>
              </w:rPr>
              <w:t>Gigabit Ethernet 0/0/0 (G0/0/0)</w:t>
            </w:r>
          </w:p>
        </w:tc>
        <w:tc>
          <w:tcPr>
            <w:tcW w:w="2250" w:type="dxa"/>
          </w:tcPr>
          <w:p w14:paraId="5000C0F0" w14:textId="77777777" w:rsidR="00033D4A" w:rsidRPr="008B4F81" w:rsidRDefault="00033D4A" w:rsidP="006B7D01">
            <w:pPr>
              <w:pStyle w:val="TableText"/>
              <w:rPr>
                <w:rStyle w:val="DnTnobold"/>
              </w:rPr>
            </w:pPr>
            <w:r w:rsidRPr="008B4F81">
              <w:rPr>
                <w:rStyle w:val="DnTnobold"/>
              </w:rPr>
              <w:t>Gigabit Ethernet 0/0/1 (G0/0/1)</w:t>
            </w:r>
          </w:p>
        </w:tc>
        <w:tc>
          <w:tcPr>
            <w:tcW w:w="2070" w:type="dxa"/>
          </w:tcPr>
          <w:p w14:paraId="47F69A2B" w14:textId="77777777" w:rsidR="00033D4A" w:rsidRPr="008B4F81" w:rsidRDefault="00033D4A" w:rsidP="006B7D01">
            <w:pPr>
              <w:pStyle w:val="TableText"/>
              <w:rPr>
                <w:rStyle w:val="DnTnobold"/>
              </w:rPr>
            </w:pPr>
            <w:r w:rsidRPr="008B4F81">
              <w:rPr>
                <w:rStyle w:val="DnTnobold"/>
              </w:rPr>
              <w:t>Serial 0/1/0 (S0/1/0)</w:t>
            </w:r>
          </w:p>
        </w:tc>
        <w:tc>
          <w:tcPr>
            <w:tcW w:w="2160" w:type="dxa"/>
          </w:tcPr>
          <w:p w14:paraId="5A853B70" w14:textId="77777777" w:rsidR="00033D4A" w:rsidRPr="008B4F81" w:rsidRDefault="00033D4A" w:rsidP="006B7D01">
            <w:pPr>
              <w:pStyle w:val="TableText"/>
              <w:rPr>
                <w:rStyle w:val="DnTnobold"/>
              </w:rPr>
            </w:pPr>
            <w:r w:rsidRPr="008B4F81">
              <w:rPr>
                <w:rStyle w:val="DnTnobold"/>
              </w:rPr>
              <w:t>Serial 0/1/1 (S0/1/1)</w:t>
            </w:r>
          </w:p>
        </w:tc>
      </w:tr>
      <w:tr w:rsidR="00033D4A" w14:paraId="1B2E652A" w14:textId="77777777" w:rsidTr="006B7D01">
        <w:tc>
          <w:tcPr>
            <w:tcW w:w="1530" w:type="dxa"/>
          </w:tcPr>
          <w:p w14:paraId="4E6EC179" w14:textId="77777777" w:rsidR="00033D4A" w:rsidRPr="008B4F81" w:rsidRDefault="00033D4A" w:rsidP="006B7D01">
            <w:pPr>
              <w:pStyle w:val="TableText"/>
              <w:rPr>
                <w:rStyle w:val="DnTnobold"/>
              </w:rPr>
            </w:pPr>
            <w:r w:rsidRPr="008B4F81">
              <w:rPr>
                <w:rStyle w:val="DnTnobold"/>
              </w:rPr>
              <w:t>4300</w:t>
            </w:r>
          </w:p>
        </w:tc>
        <w:tc>
          <w:tcPr>
            <w:tcW w:w="2250" w:type="dxa"/>
          </w:tcPr>
          <w:p w14:paraId="0A01296F" w14:textId="77777777" w:rsidR="00033D4A" w:rsidRPr="008B4F81" w:rsidRDefault="00033D4A" w:rsidP="006B7D01">
            <w:pPr>
              <w:pStyle w:val="TableText"/>
              <w:rPr>
                <w:rStyle w:val="DnTnobold"/>
              </w:rPr>
            </w:pPr>
            <w:r w:rsidRPr="008B4F81">
              <w:rPr>
                <w:rStyle w:val="DnTnobold"/>
              </w:rPr>
              <w:t>Gigabit Ethernet 0/0/0 (G0/0/0)</w:t>
            </w:r>
          </w:p>
        </w:tc>
        <w:tc>
          <w:tcPr>
            <w:tcW w:w="2250" w:type="dxa"/>
          </w:tcPr>
          <w:p w14:paraId="699F3F12" w14:textId="77777777" w:rsidR="00033D4A" w:rsidRPr="008B4F81" w:rsidRDefault="00033D4A" w:rsidP="006B7D01">
            <w:pPr>
              <w:pStyle w:val="TableText"/>
              <w:rPr>
                <w:rStyle w:val="DnTnobold"/>
              </w:rPr>
            </w:pPr>
            <w:r w:rsidRPr="008B4F81">
              <w:rPr>
                <w:rStyle w:val="DnTnobold"/>
              </w:rPr>
              <w:t>Gigabit Ethernet 0/0/1 (G0/0/1)</w:t>
            </w:r>
          </w:p>
        </w:tc>
        <w:tc>
          <w:tcPr>
            <w:tcW w:w="2070" w:type="dxa"/>
          </w:tcPr>
          <w:p w14:paraId="1D4374C6" w14:textId="77777777" w:rsidR="00033D4A" w:rsidRPr="008B4F81" w:rsidRDefault="00033D4A" w:rsidP="006B7D01">
            <w:pPr>
              <w:pStyle w:val="TableText"/>
              <w:rPr>
                <w:rStyle w:val="DnTnobold"/>
              </w:rPr>
            </w:pPr>
            <w:r w:rsidRPr="008B4F81">
              <w:rPr>
                <w:rStyle w:val="DnTnobold"/>
              </w:rPr>
              <w:t>Serial 0/1/0 (S0/1/0)</w:t>
            </w:r>
          </w:p>
        </w:tc>
        <w:tc>
          <w:tcPr>
            <w:tcW w:w="2160" w:type="dxa"/>
          </w:tcPr>
          <w:p w14:paraId="3FE3A499" w14:textId="77777777" w:rsidR="00033D4A" w:rsidRPr="008B4F81" w:rsidRDefault="00033D4A" w:rsidP="006B7D01">
            <w:pPr>
              <w:pStyle w:val="TableText"/>
              <w:rPr>
                <w:rStyle w:val="DnTnobold"/>
              </w:rPr>
            </w:pPr>
            <w:r w:rsidRPr="008B4F81">
              <w:rPr>
                <w:rStyle w:val="DnTnobold"/>
              </w:rPr>
              <w:t>Serial 0/1/1 (S0/1/1)</w:t>
            </w:r>
          </w:p>
        </w:tc>
      </w:tr>
    </w:tbl>
    <w:p w14:paraId="5DEBBF18" w14:textId="77777777" w:rsidR="00033D4A" w:rsidRDefault="00033D4A" w:rsidP="00033D4A">
      <w:pPr>
        <w:pStyle w:val="ConfigWindow"/>
      </w:pPr>
      <w:r>
        <w:t>Blank Line, No additional information</w:t>
      </w:r>
    </w:p>
    <w:p w14:paraId="380ED675" w14:textId="7FA1405F" w:rsidR="00033D4A" w:rsidRDefault="00033D4A" w:rsidP="00033D4A">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82F7F69" w14:textId="3013DAFA" w:rsidR="00F951F7" w:rsidRPr="00F951F7" w:rsidRDefault="00F951F7" w:rsidP="00F951F7">
      <w:pPr>
        <w:pStyle w:val="ConfigWindow"/>
      </w:pPr>
      <w:r>
        <w:t>end of document</w:t>
      </w:r>
    </w:p>
    <w:sectPr w:rsidR="00F951F7" w:rsidRPr="00F951F7"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7E1E84" w14:textId="77777777" w:rsidR="00A540C1" w:rsidRDefault="00A540C1" w:rsidP="00710659">
      <w:pPr>
        <w:spacing w:after="0" w:line="240" w:lineRule="auto"/>
      </w:pPr>
      <w:r>
        <w:separator/>
      </w:r>
    </w:p>
    <w:p w14:paraId="3D659DD2" w14:textId="77777777" w:rsidR="00A540C1" w:rsidRDefault="00A540C1"/>
  </w:endnote>
  <w:endnote w:type="continuationSeparator" w:id="0">
    <w:p w14:paraId="6C2285FC" w14:textId="77777777" w:rsidR="00A540C1" w:rsidRDefault="00A540C1" w:rsidP="00710659">
      <w:pPr>
        <w:spacing w:after="0" w:line="240" w:lineRule="auto"/>
      </w:pPr>
      <w:r>
        <w:continuationSeparator/>
      </w:r>
    </w:p>
    <w:p w14:paraId="037B0013" w14:textId="77777777" w:rsidR="00A540C1" w:rsidRDefault="00A540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EA9BEA" w14:textId="5B28D685" w:rsidR="00C02089" w:rsidRPr="00882B63" w:rsidRDefault="00C0208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BF421A">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9AA12" w14:textId="76F72B07" w:rsidR="00C02089" w:rsidRPr="00882B63" w:rsidRDefault="00C0208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BF421A">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C8F94F" w14:textId="77777777" w:rsidR="00A540C1" w:rsidRDefault="00A540C1" w:rsidP="00710659">
      <w:pPr>
        <w:spacing w:after="0" w:line="240" w:lineRule="auto"/>
      </w:pPr>
      <w:r>
        <w:separator/>
      </w:r>
    </w:p>
    <w:p w14:paraId="3C1135A6" w14:textId="77777777" w:rsidR="00A540C1" w:rsidRDefault="00A540C1"/>
  </w:footnote>
  <w:footnote w:type="continuationSeparator" w:id="0">
    <w:p w14:paraId="791AD6B7" w14:textId="77777777" w:rsidR="00A540C1" w:rsidRDefault="00A540C1" w:rsidP="00710659">
      <w:pPr>
        <w:spacing w:after="0" w:line="240" w:lineRule="auto"/>
      </w:pPr>
      <w:r>
        <w:continuationSeparator/>
      </w:r>
    </w:p>
    <w:p w14:paraId="15AC22E5" w14:textId="77777777" w:rsidR="00A540C1" w:rsidRDefault="00A540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41E7900977D14CCC96B2E0F24D6190C6"/>
      </w:placeholder>
      <w:dataBinding w:prefixMappings="xmlns:ns0='http://purl.org/dc/elements/1.1/' xmlns:ns1='http://schemas.openxmlformats.org/package/2006/metadata/core-properties' " w:xpath="/ns1:coreProperties[1]/ns0:title[1]" w:storeItemID="{6C3C8BC8-F283-45AE-878A-BAB7291924A1}"/>
      <w:text/>
    </w:sdtPr>
    <w:sdtEndPr/>
    <w:sdtContent>
      <w:p w14:paraId="6A4C9DC1" w14:textId="1142DF79" w:rsidR="00C02089" w:rsidRDefault="00D555CC" w:rsidP="008402F2">
        <w:pPr>
          <w:pStyle w:val="PageHead"/>
        </w:pPr>
        <w:r>
          <w:t>Lab - Configure ASA Basic Settings and Firewall Using ASDM</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AE350E" w14:textId="77777777" w:rsidR="00C02089" w:rsidRDefault="00C02089" w:rsidP="006C3FCF">
    <w:pPr>
      <w:ind w:left="-288"/>
    </w:pPr>
    <w:r>
      <w:rPr>
        <w:noProof/>
      </w:rPr>
      <w:drawing>
        <wp:inline distT="0" distB="0" distL="0" distR="0" wp14:anchorId="7BE5B6B3" wp14:editId="369EF0A2">
          <wp:extent cx="2587752" cy="804672"/>
          <wp:effectExtent l="0" t="0" r="3175" b="0"/>
          <wp:docPr id="1" name="Picture 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621E50"/>
    <w:multiLevelType w:val="hybridMultilevel"/>
    <w:tmpl w:val="4752A19E"/>
    <w:lvl w:ilvl="0" w:tplc="68A02216">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5"/>
  </w:num>
  <w:num w:numId="4">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7"/>
    <w:lvlOverride w:ilvl="0">
      <w:lvl w:ilvl="0">
        <w:start w:val="1"/>
        <w:numFmt w:val="decimal"/>
        <w:lvlText w:val="Part %1:"/>
        <w:lvlJc w:val="left"/>
        <w:pPr>
          <w:tabs>
            <w:tab w:val="num" w:pos="1152"/>
          </w:tabs>
          <w:ind w:left="1152" w:hanging="792"/>
        </w:pPr>
        <w:rPr>
          <w:rFonts w:hint="default"/>
        </w:rPr>
      </w:lvl>
    </w:lvlOverride>
  </w:num>
  <w:num w:numId="9">
    <w:abstractNumId w:val="3"/>
  </w:num>
  <w:num w:numId="10">
    <w:abstractNumId w:val="1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9"/>
  </w:num>
  <w:num w:numId="14">
    <w:abstractNumId w:val="8"/>
  </w:num>
  <w:num w:numId="15">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6"/>
  </w:num>
  <w:num w:numId="17">
    <w:abstractNumId w:val="2"/>
  </w:num>
  <w:num w:numId="18">
    <w:abstractNumId w:val="6"/>
  </w:num>
  <w:num w:numId="19">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0">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1">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2">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5">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8">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0">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3">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4">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7">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C5"/>
    <w:rsid w:val="00001BDF"/>
    <w:rsid w:val="0000380F"/>
    <w:rsid w:val="00004175"/>
    <w:rsid w:val="000059C9"/>
    <w:rsid w:val="00012C22"/>
    <w:rsid w:val="0001362B"/>
    <w:rsid w:val="000160F7"/>
    <w:rsid w:val="00016D5B"/>
    <w:rsid w:val="00016F30"/>
    <w:rsid w:val="0002047C"/>
    <w:rsid w:val="00021B9A"/>
    <w:rsid w:val="000242D6"/>
    <w:rsid w:val="00024D67"/>
    <w:rsid w:val="00024EE5"/>
    <w:rsid w:val="000309A9"/>
    <w:rsid w:val="00033D4A"/>
    <w:rsid w:val="00041AF6"/>
    <w:rsid w:val="00044E62"/>
    <w:rsid w:val="00050BA4"/>
    <w:rsid w:val="00050C6F"/>
    <w:rsid w:val="0005141D"/>
    <w:rsid w:val="00051738"/>
    <w:rsid w:val="0005242B"/>
    <w:rsid w:val="00052548"/>
    <w:rsid w:val="00060696"/>
    <w:rsid w:val="00062D89"/>
    <w:rsid w:val="00067A67"/>
    <w:rsid w:val="00070C16"/>
    <w:rsid w:val="00075EA9"/>
    <w:rsid w:val="000769CF"/>
    <w:rsid w:val="00080AD8"/>
    <w:rsid w:val="000815D8"/>
    <w:rsid w:val="00084C99"/>
    <w:rsid w:val="0008539B"/>
    <w:rsid w:val="00085CC6"/>
    <w:rsid w:val="00087D0F"/>
    <w:rsid w:val="00090C07"/>
    <w:rsid w:val="0009147A"/>
    <w:rsid w:val="00091E8D"/>
    <w:rsid w:val="0009378D"/>
    <w:rsid w:val="00097163"/>
    <w:rsid w:val="000A22C8"/>
    <w:rsid w:val="000B2344"/>
    <w:rsid w:val="000B7DE5"/>
    <w:rsid w:val="000C2118"/>
    <w:rsid w:val="000C333E"/>
    <w:rsid w:val="000C33EA"/>
    <w:rsid w:val="000C5EF2"/>
    <w:rsid w:val="000C6425"/>
    <w:rsid w:val="000C6E6E"/>
    <w:rsid w:val="000C7B7D"/>
    <w:rsid w:val="000D55B4"/>
    <w:rsid w:val="000E65F0"/>
    <w:rsid w:val="000F072C"/>
    <w:rsid w:val="000F2074"/>
    <w:rsid w:val="000F31D7"/>
    <w:rsid w:val="000F6743"/>
    <w:rsid w:val="001006C2"/>
    <w:rsid w:val="00101BE8"/>
    <w:rsid w:val="00103388"/>
    <w:rsid w:val="00103401"/>
    <w:rsid w:val="00103A44"/>
    <w:rsid w:val="00103D36"/>
    <w:rsid w:val="0010436E"/>
    <w:rsid w:val="00107B2B"/>
    <w:rsid w:val="00112AC5"/>
    <w:rsid w:val="001133DD"/>
    <w:rsid w:val="001151E1"/>
    <w:rsid w:val="001168DE"/>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1839"/>
    <w:rsid w:val="001A2694"/>
    <w:rsid w:val="001A3CC7"/>
    <w:rsid w:val="001A67A4"/>
    <w:rsid w:val="001A69AC"/>
    <w:rsid w:val="001B2462"/>
    <w:rsid w:val="001B61D3"/>
    <w:rsid w:val="001B67D8"/>
    <w:rsid w:val="001B6F95"/>
    <w:rsid w:val="001C05A1"/>
    <w:rsid w:val="001C1D9E"/>
    <w:rsid w:val="001C5998"/>
    <w:rsid w:val="001C5BCD"/>
    <w:rsid w:val="001C7C3B"/>
    <w:rsid w:val="001D13B5"/>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470BF"/>
    <w:rsid w:val="002506CF"/>
    <w:rsid w:val="0025107F"/>
    <w:rsid w:val="00255AAD"/>
    <w:rsid w:val="00260CD4"/>
    <w:rsid w:val="002639D8"/>
    <w:rsid w:val="00265F77"/>
    <w:rsid w:val="00266C83"/>
    <w:rsid w:val="00270FCC"/>
    <w:rsid w:val="002768DC"/>
    <w:rsid w:val="0028593E"/>
    <w:rsid w:val="00294C8F"/>
    <w:rsid w:val="002A0B2E"/>
    <w:rsid w:val="002A0DC1"/>
    <w:rsid w:val="002A6C56"/>
    <w:rsid w:val="002C04C4"/>
    <w:rsid w:val="002C090C"/>
    <w:rsid w:val="002C1243"/>
    <w:rsid w:val="002C1815"/>
    <w:rsid w:val="002C475E"/>
    <w:rsid w:val="002C5882"/>
    <w:rsid w:val="002C6AD6"/>
    <w:rsid w:val="002D192A"/>
    <w:rsid w:val="002D6C2A"/>
    <w:rsid w:val="002D7A86"/>
    <w:rsid w:val="002E5D93"/>
    <w:rsid w:val="002F2E1C"/>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76F"/>
    <w:rsid w:val="003D6EF1"/>
    <w:rsid w:val="003E5BE5"/>
    <w:rsid w:val="003F18D1"/>
    <w:rsid w:val="003F20EC"/>
    <w:rsid w:val="003F4F0E"/>
    <w:rsid w:val="003F6096"/>
    <w:rsid w:val="003F6E06"/>
    <w:rsid w:val="004034A1"/>
    <w:rsid w:val="00403C7A"/>
    <w:rsid w:val="004057A6"/>
    <w:rsid w:val="00406554"/>
    <w:rsid w:val="00407755"/>
    <w:rsid w:val="00410238"/>
    <w:rsid w:val="0041293B"/>
    <w:rsid w:val="004131B0"/>
    <w:rsid w:val="00414D90"/>
    <w:rsid w:val="00416C42"/>
    <w:rsid w:val="00416E6D"/>
    <w:rsid w:val="00417EC1"/>
    <w:rsid w:val="00422476"/>
    <w:rsid w:val="0042298C"/>
    <w:rsid w:val="0042385C"/>
    <w:rsid w:val="00426FA5"/>
    <w:rsid w:val="00431654"/>
    <w:rsid w:val="00434926"/>
    <w:rsid w:val="00443ACE"/>
    <w:rsid w:val="00444217"/>
    <w:rsid w:val="004475FB"/>
    <w:rsid w:val="004478F4"/>
    <w:rsid w:val="00450F7A"/>
    <w:rsid w:val="00452C6D"/>
    <w:rsid w:val="00454AE1"/>
    <w:rsid w:val="00455E0B"/>
    <w:rsid w:val="0045724D"/>
    <w:rsid w:val="00457934"/>
    <w:rsid w:val="00462B9F"/>
    <w:rsid w:val="004648E1"/>
    <w:rsid w:val="004659EE"/>
    <w:rsid w:val="004669CA"/>
    <w:rsid w:val="00473E34"/>
    <w:rsid w:val="0047591A"/>
    <w:rsid w:val="00476BA9"/>
    <w:rsid w:val="00481650"/>
    <w:rsid w:val="004876E5"/>
    <w:rsid w:val="00490807"/>
    <w:rsid w:val="004919C6"/>
    <w:rsid w:val="004936C2"/>
    <w:rsid w:val="0049379C"/>
    <w:rsid w:val="004A1CA0"/>
    <w:rsid w:val="004A22E9"/>
    <w:rsid w:val="004A4ACD"/>
    <w:rsid w:val="004A506C"/>
    <w:rsid w:val="004A5BC5"/>
    <w:rsid w:val="004B023D"/>
    <w:rsid w:val="004C0909"/>
    <w:rsid w:val="004C3F97"/>
    <w:rsid w:val="004C41C5"/>
    <w:rsid w:val="004C7F6C"/>
    <w:rsid w:val="004D01F2"/>
    <w:rsid w:val="004D2CED"/>
    <w:rsid w:val="004D3339"/>
    <w:rsid w:val="004D353F"/>
    <w:rsid w:val="004D36D7"/>
    <w:rsid w:val="004D682B"/>
    <w:rsid w:val="004D7C5F"/>
    <w:rsid w:val="004E6152"/>
    <w:rsid w:val="004E7065"/>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181E"/>
    <w:rsid w:val="00536277"/>
    <w:rsid w:val="00536F43"/>
    <w:rsid w:val="00542616"/>
    <w:rsid w:val="005468C1"/>
    <w:rsid w:val="005510BA"/>
    <w:rsid w:val="005538C8"/>
    <w:rsid w:val="00554B4E"/>
    <w:rsid w:val="00556C02"/>
    <w:rsid w:val="00561BB2"/>
    <w:rsid w:val="00563249"/>
    <w:rsid w:val="005701F6"/>
    <w:rsid w:val="00570A65"/>
    <w:rsid w:val="005762B1"/>
    <w:rsid w:val="00580456"/>
    <w:rsid w:val="00580E73"/>
    <w:rsid w:val="00580FA9"/>
    <w:rsid w:val="00592329"/>
    <w:rsid w:val="00593386"/>
    <w:rsid w:val="00596998"/>
    <w:rsid w:val="0059790F"/>
    <w:rsid w:val="005A4017"/>
    <w:rsid w:val="005A6E62"/>
    <w:rsid w:val="005A70FA"/>
    <w:rsid w:val="005A7882"/>
    <w:rsid w:val="005B2FB3"/>
    <w:rsid w:val="005C6A5B"/>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272A"/>
    <w:rsid w:val="006034CB"/>
    <w:rsid w:val="00603503"/>
    <w:rsid w:val="006039A8"/>
    <w:rsid w:val="00603C52"/>
    <w:rsid w:val="00610BFE"/>
    <w:rsid w:val="006131CE"/>
    <w:rsid w:val="0061336B"/>
    <w:rsid w:val="00617D6E"/>
    <w:rsid w:val="00620ED5"/>
    <w:rsid w:val="00622D61"/>
    <w:rsid w:val="00624198"/>
    <w:rsid w:val="00630CB0"/>
    <w:rsid w:val="00636ACC"/>
    <w:rsid w:val="00636C28"/>
    <w:rsid w:val="006428E5"/>
    <w:rsid w:val="00644958"/>
    <w:rsid w:val="006513FB"/>
    <w:rsid w:val="00655BD7"/>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23"/>
    <w:rsid w:val="00710659"/>
    <w:rsid w:val="0071147A"/>
    <w:rsid w:val="0071185D"/>
    <w:rsid w:val="00715D18"/>
    <w:rsid w:val="00721E01"/>
    <w:rsid w:val="007222AD"/>
    <w:rsid w:val="00724C36"/>
    <w:rsid w:val="007267CF"/>
    <w:rsid w:val="00731289"/>
    <w:rsid w:val="00731F3F"/>
    <w:rsid w:val="00733BAB"/>
    <w:rsid w:val="007353C3"/>
    <w:rsid w:val="0073604C"/>
    <w:rsid w:val="007436BF"/>
    <w:rsid w:val="007443E9"/>
    <w:rsid w:val="00745DCE"/>
    <w:rsid w:val="007467DA"/>
    <w:rsid w:val="00747F8F"/>
    <w:rsid w:val="00753D89"/>
    <w:rsid w:val="00753DDA"/>
    <w:rsid w:val="00754A6E"/>
    <w:rsid w:val="007550F9"/>
    <w:rsid w:val="007553D8"/>
    <w:rsid w:val="007556D3"/>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4C99"/>
    <w:rsid w:val="00810E4B"/>
    <w:rsid w:val="00814BAA"/>
    <w:rsid w:val="00816F0C"/>
    <w:rsid w:val="0082211C"/>
    <w:rsid w:val="00824295"/>
    <w:rsid w:val="00827A65"/>
    <w:rsid w:val="00830473"/>
    <w:rsid w:val="008313F3"/>
    <w:rsid w:val="00831714"/>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AE6"/>
    <w:rsid w:val="0089532C"/>
    <w:rsid w:val="00896165"/>
    <w:rsid w:val="00896681"/>
    <w:rsid w:val="008A0118"/>
    <w:rsid w:val="008A2749"/>
    <w:rsid w:val="008A3A90"/>
    <w:rsid w:val="008A4BEB"/>
    <w:rsid w:val="008B06D4"/>
    <w:rsid w:val="008B4F20"/>
    <w:rsid w:val="008B4F81"/>
    <w:rsid w:val="008B68E7"/>
    <w:rsid w:val="008B7FFD"/>
    <w:rsid w:val="008C286A"/>
    <w:rsid w:val="008C2920"/>
    <w:rsid w:val="008C4307"/>
    <w:rsid w:val="008C513F"/>
    <w:rsid w:val="008D1B2C"/>
    <w:rsid w:val="008D23DF"/>
    <w:rsid w:val="008D73BF"/>
    <w:rsid w:val="008D7F09"/>
    <w:rsid w:val="008E00D5"/>
    <w:rsid w:val="008E395E"/>
    <w:rsid w:val="008E5B64"/>
    <w:rsid w:val="008E7DAA"/>
    <w:rsid w:val="008F0094"/>
    <w:rsid w:val="008F03EF"/>
    <w:rsid w:val="008F340F"/>
    <w:rsid w:val="00901E42"/>
    <w:rsid w:val="00903523"/>
    <w:rsid w:val="009038B7"/>
    <w:rsid w:val="00906281"/>
    <w:rsid w:val="0090659A"/>
    <w:rsid w:val="00907866"/>
    <w:rsid w:val="00911080"/>
    <w:rsid w:val="00912500"/>
    <w:rsid w:val="0091350B"/>
    <w:rsid w:val="00915986"/>
    <w:rsid w:val="00917624"/>
    <w:rsid w:val="00917826"/>
    <w:rsid w:val="009203DE"/>
    <w:rsid w:val="00926CB2"/>
    <w:rsid w:val="00930386"/>
    <w:rsid w:val="009309F5"/>
    <w:rsid w:val="00933237"/>
    <w:rsid w:val="00933F28"/>
    <w:rsid w:val="009400C3"/>
    <w:rsid w:val="00941AB6"/>
    <w:rsid w:val="00942299"/>
    <w:rsid w:val="009453F7"/>
    <w:rsid w:val="00946667"/>
    <w:rsid w:val="009476C0"/>
    <w:rsid w:val="00952D7A"/>
    <w:rsid w:val="009615A5"/>
    <w:rsid w:val="00963E34"/>
    <w:rsid w:val="00964DFA"/>
    <w:rsid w:val="00970A69"/>
    <w:rsid w:val="0098155C"/>
    <w:rsid w:val="00981CCA"/>
    <w:rsid w:val="00983B77"/>
    <w:rsid w:val="00996053"/>
    <w:rsid w:val="00996EDB"/>
    <w:rsid w:val="009978F0"/>
    <w:rsid w:val="00997E71"/>
    <w:rsid w:val="009A0B2F"/>
    <w:rsid w:val="009A1CF4"/>
    <w:rsid w:val="009A37D7"/>
    <w:rsid w:val="009A3FCF"/>
    <w:rsid w:val="009A4E17"/>
    <w:rsid w:val="009A6955"/>
    <w:rsid w:val="009A69DB"/>
    <w:rsid w:val="009B0697"/>
    <w:rsid w:val="009B341C"/>
    <w:rsid w:val="009B366B"/>
    <w:rsid w:val="009B3B0F"/>
    <w:rsid w:val="009B5747"/>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F8A"/>
    <w:rsid w:val="00A33890"/>
    <w:rsid w:val="00A33DBE"/>
    <w:rsid w:val="00A34E7F"/>
    <w:rsid w:val="00A405D1"/>
    <w:rsid w:val="00A46F0A"/>
    <w:rsid w:val="00A46F25"/>
    <w:rsid w:val="00A47CC2"/>
    <w:rsid w:val="00A502BA"/>
    <w:rsid w:val="00A540C1"/>
    <w:rsid w:val="00A55F01"/>
    <w:rsid w:val="00A60146"/>
    <w:rsid w:val="00A601A9"/>
    <w:rsid w:val="00A60F6F"/>
    <w:rsid w:val="00A622C4"/>
    <w:rsid w:val="00A6283D"/>
    <w:rsid w:val="00A65C97"/>
    <w:rsid w:val="00A676FF"/>
    <w:rsid w:val="00A73EBA"/>
    <w:rsid w:val="00A754B4"/>
    <w:rsid w:val="00A76665"/>
    <w:rsid w:val="00A76749"/>
    <w:rsid w:val="00A807C1"/>
    <w:rsid w:val="00A82658"/>
    <w:rsid w:val="00A83374"/>
    <w:rsid w:val="00A915F6"/>
    <w:rsid w:val="00A92D22"/>
    <w:rsid w:val="00A95490"/>
    <w:rsid w:val="00A96172"/>
    <w:rsid w:val="00A96D52"/>
    <w:rsid w:val="00A97C5F"/>
    <w:rsid w:val="00AA049F"/>
    <w:rsid w:val="00AB0D6A"/>
    <w:rsid w:val="00AB43B3"/>
    <w:rsid w:val="00AB49B9"/>
    <w:rsid w:val="00AB501D"/>
    <w:rsid w:val="00AB758A"/>
    <w:rsid w:val="00AC027E"/>
    <w:rsid w:val="00AC05AB"/>
    <w:rsid w:val="00AC1E7E"/>
    <w:rsid w:val="00AC507D"/>
    <w:rsid w:val="00AC50CD"/>
    <w:rsid w:val="00AC66E4"/>
    <w:rsid w:val="00AD0118"/>
    <w:rsid w:val="00AD04F2"/>
    <w:rsid w:val="00AD4578"/>
    <w:rsid w:val="00AD68E9"/>
    <w:rsid w:val="00AD761F"/>
    <w:rsid w:val="00AE09A5"/>
    <w:rsid w:val="00AE56C0"/>
    <w:rsid w:val="00AF77B0"/>
    <w:rsid w:val="00AF7ACC"/>
    <w:rsid w:val="00B00914"/>
    <w:rsid w:val="00B02A8E"/>
    <w:rsid w:val="00B052EE"/>
    <w:rsid w:val="00B1081F"/>
    <w:rsid w:val="00B2496B"/>
    <w:rsid w:val="00B27499"/>
    <w:rsid w:val="00B3010D"/>
    <w:rsid w:val="00B35151"/>
    <w:rsid w:val="00B377B7"/>
    <w:rsid w:val="00B433F2"/>
    <w:rsid w:val="00B4440F"/>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3BFA"/>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E7476"/>
    <w:rsid w:val="00BF04E8"/>
    <w:rsid w:val="00BF16BF"/>
    <w:rsid w:val="00BF421A"/>
    <w:rsid w:val="00BF4D1F"/>
    <w:rsid w:val="00BF76BE"/>
    <w:rsid w:val="00C02089"/>
    <w:rsid w:val="00C02A73"/>
    <w:rsid w:val="00C063D2"/>
    <w:rsid w:val="00C06F79"/>
    <w:rsid w:val="00C07FD9"/>
    <w:rsid w:val="00C10955"/>
    <w:rsid w:val="00C11C4D"/>
    <w:rsid w:val="00C162C0"/>
    <w:rsid w:val="00C1712C"/>
    <w:rsid w:val="00C20634"/>
    <w:rsid w:val="00C212E0"/>
    <w:rsid w:val="00C23E16"/>
    <w:rsid w:val="00C27E37"/>
    <w:rsid w:val="00C32713"/>
    <w:rsid w:val="00C351B8"/>
    <w:rsid w:val="00C410D9"/>
    <w:rsid w:val="00C41EDF"/>
    <w:rsid w:val="00C44A19"/>
    <w:rsid w:val="00C44DB7"/>
    <w:rsid w:val="00C4510A"/>
    <w:rsid w:val="00C477C2"/>
    <w:rsid w:val="00C47F2E"/>
    <w:rsid w:val="00C52BA6"/>
    <w:rsid w:val="00C55DB0"/>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2172"/>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3799"/>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1BEB"/>
    <w:rsid w:val="00CF26E3"/>
    <w:rsid w:val="00CF5D31"/>
    <w:rsid w:val="00CF5F3B"/>
    <w:rsid w:val="00CF7733"/>
    <w:rsid w:val="00CF791A"/>
    <w:rsid w:val="00D00513"/>
    <w:rsid w:val="00D00D7D"/>
    <w:rsid w:val="00D028F3"/>
    <w:rsid w:val="00D030AE"/>
    <w:rsid w:val="00D10DDA"/>
    <w:rsid w:val="00D10DDD"/>
    <w:rsid w:val="00D12356"/>
    <w:rsid w:val="00D139C8"/>
    <w:rsid w:val="00D17F81"/>
    <w:rsid w:val="00D22A6C"/>
    <w:rsid w:val="00D2758C"/>
    <w:rsid w:val="00D275CA"/>
    <w:rsid w:val="00D2789B"/>
    <w:rsid w:val="00D345AB"/>
    <w:rsid w:val="00D41566"/>
    <w:rsid w:val="00D452F4"/>
    <w:rsid w:val="00D458EC"/>
    <w:rsid w:val="00D501B0"/>
    <w:rsid w:val="00D52582"/>
    <w:rsid w:val="00D531D0"/>
    <w:rsid w:val="00D53FF1"/>
    <w:rsid w:val="00D555CC"/>
    <w:rsid w:val="00D56A0E"/>
    <w:rsid w:val="00D57AD3"/>
    <w:rsid w:val="00D608CC"/>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12B"/>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D35E1"/>
    <w:rsid w:val="00DD43EA"/>
    <w:rsid w:val="00DE185A"/>
    <w:rsid w:val="00DE6F44"/>
    <w:rsid w:val="00DF0238"/>
    <w:rsid w:val="00DF1B58"/>
    <w:rsid w:val="00E009DA"/>
    <w:rsid w:val="00E037D9"/>
    <w:rsid w:val="00E04927"/>
    <w:rsid w:val="00E049C4"/>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C87"/>
    <w:rsid w:val="00E67A6E"/>
    <w:rsid w:val="00E70096"/>
    <w:rsid w:val="00E71B43"/>
    <w:rsid w:val="00E75E88"/>
    <w:rsid w:val="00E81612"/>
    <w:rsid w:val="00E82BD7"/>
    <w:rsid w:val="00E84A39"/>
    <w:rsid w:val="00E859E3"/>
    <w:rsid w:val="00E87D18"/>
    <w:rsid w:val="00E87D62"/>
    <w:rsid w:val="00E90597"/>
    <w:rsid w:val="00E9515A"/>
    <w:rsid w:val="00E97333"/>
    <w:rsid w:val="00EA486E"/>
    <w:rsid w:val="00EA4FA3"/>
    <w:rsid w:val="00EB001B"/>
    <w:rsid w:val="00EB1AD5"/>
    <w:rsid w:val="00EB3082"/>
    <w:rsid w:val="00EB6C33"/>
    <w:rsid w:val="00EC1DEA"/>
    <w:rsid w:val="00EC6F62"/>
    <w:rsid w:val="00ED2EA2"/>
    <w:rsid w:val="00ED6019"/>
    <w:rsid w:val="00ED7830"/>
    <w:rsid w:val="00ED79B8"/>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08C"/>
    <w:rsid w:val="00F4135D"/>
    <w:rsid w:val="00F41F1B"/>
    <w:rsid w:val="00F46BD9"/>
    <w:rsid w:val="00F60BE0"/>
    <w:rsid w:val="00F6280E"/>
    <w:rsid w:val="00F666EC"/>
    <w:rsid w:val="00F7050A"/>
    <w:rsid w:val="00F75533"/>
    <w:rsid w:val="00F75B01"/>
    <w:rsid w:val="00F8036D"/>
    <w:rsid w:val="00F809DC"/>
    <w:rsid w:val="00F86EB0"/>
    <w:rsid w:val="00F951F7"/>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D13F2"/>
  <w15:docId w15:val="{0EA63BBC-A1D0-4797-977A-C2DA9C1A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B4F8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6B9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F77B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E5D93"/>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87D0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3"/>
      </w:numPr>
    </w:pPr>
  </w:style>
  <w:style w:type="numbering" w:customStyle="1" w:styleId="LabList">
    <w:name w:val="Lab List"/>
    <w:basedOn w:val="NoList"/>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Subject">
    <w:name w:val="annotation subject"/>
    <w:basedOn w:val="Normal"/>
    <w:next w:val="Normal"/>
    <w:link w:val="CommentSubjectChar"/>
    <w:uiPriority w:val="99"/>
    <w:semiHidden/>
    <w:unhideWhenUsed/>
    <w:rsid w:val="00E84A39"/>
    <w:rPr>
      <w:b/>
      <w:bCs/>
      <w:sz w:val="20"/>
      <w:szCs w:val="20"/>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D6B9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DnT">
    <w:name w:val="Heading 2 Gray DnT"/>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87D0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6026BE"/>
    <w:rPr>
      <w:rFonts w:ascii="Arial" w:hAnsi="Arial"/>
      <w:b/>
      <w:sz w:val="20"/>
    </w:rPr>
  </w:style>
  <w:style w:type="character" w:customStyle="1" w:styleId="DnTnobold">
    <w:name w:val="DnT no bold"/>
    <w:basedOn w:val="DefaultParagraphFont"/>
    <w:uiPriority w:val="1"/>
    <w:rsid w:val="008B4F81"/>
  </w:style>
  <w:style w:type="character" w:customStyle="1" w:styleId="LabSectionGray">
    <w:name w:val="Lab Section Gray"/>
    <w:uiPriority w:val="1"/>
    <w:qFormat/>
    <w:rsid w:val="004C41C5"/>
    <w:rPr>
      <w:rFonts w:ascii="Arial" w:hAnsi="Arial"/>
      <w:sz w:val="24"/>
      <w:bdr w:val="none" w:sz="0" w:space="0" w:color="auto"/>
      <w:shd w:val="clear" w:color="auto" w:fill="BFBFBF"/>
    </w:rPr>
  </w:style>
  <w:style w:type="numbering" w:customStyle="1" w:styleId="PartStepSubStepList">
    <w:name w:val="Part_Step_SubStep_List"/>
    <w:basedOn w:val="NoList"/>
    <w:uiPriority w:val="99"/>
    <w:rsid w:val="004C41C5"/>
    <w:pPr>
      <w:numPr>
        <w:numId w:val="16"/>
      </w:numPr>
    </w:pPr>
  </w:style>
  <w:style w:type="character" w:customStyle="1" w:styleId="Heading3Char1">
    <w:name w:val="Heading 3 Char1"/>
    <w:semiHidden/>
    <w:rsid w:val="004C41C5"/>
    <w:rPr>
      <w:rFonts w:eastAsia="Times New Roman"/>
      <w:b/>
      <w:bCs/>
      <w:sz w:val="26"/>
      <w:szCs w:val="26"/>
    </w:rPr>
  </w:style>
  <w:style w:type="character" w:styleId="Hyperlink">
    <w:name w:val="Hyperlink"/>
    <w:unhideWhenUsed/>
    <w:rsid w:val="004C41C5"/>
    <w:rPr>
      <w:color w:val="0000FF"/>
      <w:u w:val="single"/>
    </w:rPr>
  </w:style>
  <w:style w:type="paragraph" w:styleId="Revision">
    <w:name w:val="Revision"/>
    <w:hidden/>
    <w:uiPriority w:val="99"/>
    <w:semiHidden/>
    <w:rsid w:val="004C41C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1E7900977D14CCC96B2E0F24D6190C6"/>
        <w:category>
          <w:name w:val="General"/>
          <w:gallery w:val="placeholder"/>
        </w:category>
        <w:types>
          <w:type w:val="bbPlcHdr"/>
        </w:types>
        <w:behaviors>
          <w:behavior w:val="content"/>
        </w:behaviors>
        <w:guid w:val="{12F7EA2E-BB51-49F1-8418-FD6063D7C7AF}"/>
      </w:docPartPr>
      <w:docPartBody>
        <w:p w:rsidR="00E509C2" w:rsidRDefault="009C4AC9">
          <w:pPr>
            <w:pStyle w:val="41E7900977D14CCC96B2E0F24D6190C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C9"/>
    <w:rsid w:val="00034538"/>
    <w:rsid w:val="00136B55"/>
    <w:rsid w:val="001C5D34"/>
    <w:rsid w:val="003F6B72"/>
    <w:rsid w:val="0041371F"/>
    <w:rsid w:val="006C0D39"/>
    <w:rsid w:val="0078243B"/>
    <w:rsid w:val="0082035F"/>
    <w:rsid w:val="00886D3D"/>
    <w:rsid w:val="0093711F"/>
    <w:rsid w:val="009614A8"/>
    <w:rsid w:val="009C4AC9"/>
    <w:rsid w:val="00AB5667"/>
    <w:rsid w:val="00B53192"/>
    <w:rsid w:val="00BE4721"/>
    <w:rsid w:val="00C15EB7"/>
    <w:rsid w:val="00E50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1E7900977D14CCC96B2E0F24D6190C6">
    <w:name w:val="41E7900977D14CCC96B2E0F24D6190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16</TotalTime>
  <Pages>1</Pages>
  <Words>4635</Words>
  <Characters>26422</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Lab - Configure ASA 5506-X Basic Settings and Firewall Using ASDM</vt:lpstr>
    </vt:vector>
  </TitlesOfParts>
  <Company>Cisco Systems, Inc.</Company>
  <LinksUpToDate>false</LinksUpToDate>
  <CharactersWithSpaces>30996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ASA Basic Settings and Firewall Using ASDM</dc:title>
  <dc:creator>SP</dc:creator>
  <dc:description>2019</dc:description>
  <cp:lastModifiedBy>DH</cp:lastModifiedBy>
  <cp:revision>17</cp:revision>
  <cp:lastPrinted>2021-03-09T17:59:00Z</cp:lastPrinted>
  <dcterms:created xsi:type="dcterms:W3CDTF">2021-03-06T00:27:00Z</dcterms:created>
  <dcterms:modified xsi:type="dcterms:W3CDTF">2021-03-11T18:05:00Z</dcterms:modified>
</cp:coreProperties>
</file>