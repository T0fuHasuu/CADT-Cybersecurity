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712A" w14:textId="0EA42E94" w:rsidR="004D36D7" w:rsidRPr="00FD4A68" w:rsidRDefault="00000000" w:rsidP="00B47940">
      <w:pPr>
        <w:pStyle w:val="Title"/>
        <w:rPr>
          <w:rStyle w:val="LabTitleInstVersred"/>
          <w:b/>
          <w:color w:val="auto"/>
        </w:rPr>
      </w:pPr>
      <w:sdt>
        <w:sdtPr>
          <w:rPr>
            <w:b w:val="0"/>
            <w:color w:val="EE0000"/>
          </w:rPr>
          <w:alias w:val="Title"/>
          <w:tag w:val=""/>
          <w:id w:val="-487021785"/>
          <w:placeholder>
            <w:docPart w:val="9F615484DCEA42F9BE6416F3DB25D42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55B60" w:rsidRPr="00E55B60">
            <w:t>Lab - Configure STP Security</w:t>
          </w:r>
          <w:r w:rsidR="00352BB5">
            <w:t xml:space="preserve"> </w:t>
          </w:r>
          <w:proofErr w:type="gramStart"/>
          <w:r w:rsidR="00352BB5">
            <w:t>( THY</w:t>
          </w:r>
          <w:proofErr w:type="gramEnd"/>
          <w:r w:rsidR="00352BB5">
            <w:t xml:space="preserve"> </w:t>
          </w:r>
          <w:proofErr w:type="gramStart"/>
          <w:r w:rsidR="00352BB5">
            <w:t>DAYUTH )</w:t>
          </w:r>
          <w:proofErr w:type="gramEnd"/>
        </w:sdtContent>
      </w:sdt>
    </w:p>
    <w:p w14:paraId="761D6F74" w14:textId="77777777" w:rsidR="009A4354" w:rsidRPr="00B66F8A" w:rsidRDefault="009A4354" w:rsidP="00C307E8">
      <w:pPr>
        <w:pStyle w:val="Heading1"/>
      </w:pPr>
      <w:r w:rsidRPr="00B66F8A">
        <w:t>Topology</w:t>
      </w:r>
    </w:p>
    <w:p w14:paraId="0E10A656" w14:textId="5A48825B" w:rsidR="0035566F" w:rsidRPr="00B66F8A" w:rsidRDefault="00352BB5" w:rsidP="009A4354">
      <w:pPr>
        <w:pStyle w:val="Visual"/>
        <w:rPr>
          <w:noProof/>
        </w:rPr>
      </w:pPr>
      <w:r w:rsidRPr="00352BB5">
        <w:rPr>
          <w:noProof/>
        </w:rPr>
        <w:drawing>
          <wp:inline distT="0" distB="0" distL="0" distR="0" wp14:anchorId="2ABDC86F" wp14:editId="4DBF08F7">
            <wp:extent cx="2410161" cy="3848637"/>
            <wp:effectExtent l="0" t="0" r="9525" b="0"/>
            <wp:docPr id="20424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66630" name=""/>
                    <pic:cNvPicPr/>
                  </pic:nvPicPr>
                  <pic:blipFill>
                    <a:blip r:embed="rId8"/>
                    <a:stretch>
                      <a:fillRect/>
                    </a:stretch>
                  </pic:blipFill>
                  <pic:spPr>
                    <a:xfrm>
                      <a:off x="0" y="0"/>
                      <a:ext cx="2410161" cy="3848637"/>
                    </a:xfrm>
                    <a:prstGeom prst="rect">
                      <a:avLst/>
                    </a:prstGeom>
                  </pic:spPr>
                </pic:pic>
              </a:graphicData>
            </a:graphic>
          </wp:inline>
        </w:drawing>
      </w:r>
    </w:p>
    <w:p w14:paraId="618D31E6" w14:textId="30F2C634" w:rsidR="009A4354" w:rsidRPr="00BB73FF" w:rsidRDefault="009A4354" w:rsidP="0035566F">
      <w:pPr>
        <w:pStyle w:val="Heading1"/>
      </w:pPr>
      <w:r w:rsidRPr="00BB73FF">
        <w:t>Addressing Table</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default gateway and switch port."/>
      </w:tblPr>
      <w:tblGrid>
        <w:gridCol w:w="1272"/>
        <w:gridCol w:w="1635"/>
        <w:gridCol w:w="1725"/>
        <w:gridCol w:w="1816"/>
        <w:gridCol w:w="1816"/>
        <w:gridCol w:w="1816"/>
      </w:tblGrid>
      <w:tr w:rsidR="009A4354" w14:paraId="797E9827" w14:textId="77777777" w:rsidTr="00C307E8">
        <w:trPr>
          <w:cantSplit/>
          <w:tblHeader/>
          <w:jc w:val="center"/>
        </w:trPr>
        <w:tc>
          <w:tcPr>
            <w:tcW w:w="127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0C02A89" w14:textId="77777777" w:rsidR="009A4354" w:rsidRPr="00E87D62" w:rsidRDefault="009A4354" w:rsidP="009A4354">
            <w:pPr>
              <w:pStyle w:val="TableHeading"/>
            </w:pPr>
            <w:r w:rsidRPr="00E87D62">
              <w:t>Device</w:t>
            </w:r>
          </w:p>
        </w:tc>
        <w:tc>
          <w:tcPr>
            <w:tcW w:w="16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2C8569" w14:textId="77777777" w:rsidR="009A4354" w:rsidRPr="00E87D62" w:rsidRDefault="009A4354" w:rsidP="009A4354">
            <w:pPr>
              <w:pStyle w:val="TableHeading"/>
            </w:pPr>
            <w:r w:rsidRPr="00E87D62">
              <w:t>Interface</w:t>
            </w:r>
          </w:p>
        </w:tc>
        <w:tc>
          <w:tcPr>
            <w:tcW w:w="17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206FD77" w14:textId="77777777" w:rsidR="009A4354" w:rsidRPr="00E87D62" w:rsidRDefault="009A4354" w:rsidP="009A4354">
            <w:pPr>
              <w:pStyle w:val="TableHeading"/>
            </w:pPr>
            <w:r w:rsidRPr="00E87D62">
              <w:t>IP Address</w:t>
            </w:r>
          </w:p>
        </w:tc>
        <w:tc>
          <w:tcPr>
            <w:tcW w:w="18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687E2" w14:textId="77777777" w:rsidR="009A4354" w:rsidRPr="00E87D62" w:rsidRDefault="009A4354" w:rsidP="009A4354">
            <w:pPr>
              <w:pStyle w:val="TableHeading"/>
            </w:pPr>
            <w:r w:rsidRPr="00E87D62">
              <w:t>Subnet Mask</w:t>
            </w:r>
          </w:p>
        </w:tc>
        <w:tc>
          <w:tcPr>
            <w:tcW w:w="18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407D825" w14:textId="77777777" w:rsidR="009A4354" w:rsidRPr="00E87D62" w:rsidRDefault="009A4354" w:rsidP="009A4354">
            <w:pPr>
              <w:pStyle w:val="TableHeading"/>
            </w:pPr>
            <w:r w:rsidRPr="00E87D62">
              <w:t>Default Gateway</w:t>
            </w:r>
          </w:p>
        </w:tc>
        <w:tc>
          <w:tcPr>
            <w:tcW w:w="18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2BFBE4A0" w14:textId="77777777" w:rsidR="009A4354" w:rsidRPr="00E87D62" w:rsidRDefault="009A4354" w:rsidP="009A4354">
            <w:pPr>
              <w:pStyle w:val="TableHeading"/>
            </w:pPr>
            <w:r>
              <w:t>Switch Port</w:t>
            </w:r>
          </w:p>
        </w:tc>
      </w:tr>
      <w:tr w:rsidR="009A4354" w14:paraId="5102F418" w14:textId="77777777" w:rsidTr="00C307E8">
        <w:trPr>
          <w:cantSplit/>
          <w:jc w:val="center"/>
        </w:trPr>
        <w:tc>
          <w:tcPr>
            <w:tcW w:w="1272" w:type="dxa"/>
            <w:vAlign w:val="center"/>
          </w:tcPr>
          <w:p w14:paraId="089FFBB2" w14:textId="77777777" w:rsidR="009A4354" w:rsidRPr="00C307E8" w:rsidRDefault="009A4354" w:rsidP="009A4354">
            <w:pPr>
              <w:pStyle w:val="TableText"/>
              <w:rPr>
                <w:rStyle w:val="DnTnobold"/>
              </w:rPr>
            </w:pPr>
            <w:r w:rsidRPr="00C307E8">
              <w:rPr>
                <w:rStyle w:val="DnTnobold"/>
              </w:rPr>
              <w:t>R1</w:t>
            </w:r>
          </w:p>
        </w:tc>
        <w:tc>
          <w:tcPr>
            <w:tcW w:w="1635" w:type="dxa"/>
            <w:vAlign w:val="bottom"/>
          </w:tcPr>
          <w:p w14:paraId="7C8781F3" w14:textId="6B65E845" w:rsidR="009A4354" w:rsidRPr="00C307E8" w:rsidRDefault="009A4354" w:rsidP="009A4354">
            <w:pPr>
              <w:pStyle w:val="TableText"/>
              <w:rPr>
                <w:rStyle w:val="DnTnobold"/>
              </w:rPr>
            </w:pPr>
            <w:r w:rsidRPr="00C307E8">
              <w:rPr>
                <w:rStyle w:val="DnTnobold"/>
              </w:rPr>
              <w:t>G0/</w:t>
            </w:r>
            <w:r w:rsidR="005F0FC5">
              <w:rPr>
                <w:rStyle w:val="DnTnobold"/>
              </w:rPr>
              <w:t>0/</w:t>
            </w:r>
            <w:r w:rsidRPr="00C307E8">
              <w:rPr>
                <w:rStyle w:val="DnTnobold"/>
              </w:rPr>
              <w:t>1</w:t>
            </w:r>
          </w:p>
        </w:tc>
        <w:tc>
          <w:tcPr>
            <w:tcW w:w="1725" w:type="dxa"/>
            <w:vAlign w:val="bottom"/>
          </w:tcPr>
          <w:p w14:paraId="75914082" w14:textId="77777777" w:rsidR="009A4354" w:rsidRPr="00E87D62" w:rsidRDefault="009A4354" w:rsidP="009A4354">
            <w:pPr>
              <w:pStyle w:val="TableText"/>
            </w:pPr>
            <w:r w:rsidRPr="00E87D62">
              <w:t>192.168.1.1</w:t>
            </w:r>
          </w:p>
        </w:tc>
        <w:tc>
          <w:tcPr>
            <w:tcW w:w="1816" w:type="dxa"/>
            <w:vAlign w:val="bottom"/>
          </w:tcPr>
          <w:p w14:paraId="6064B788" w14:textId="77777777" w:rsidR="009A4354" w:rsidRPr="00E87D62" w:rsidRDefault="009A4354" w:rsidP="009A4354">
            <w:pPr>
              <w:pStyle w:val="TableText"/>
            </w:pPr>
            <w:r w:rsidRPr="00E87D62">
              <w:t>255.255.255.0</w:t>
            </w:r>
          </w:p>
        </w:tc>
        <w:tc>
          <w:tcPr>
            <w:tcW w:w="1816" w:type="dxa"/>
            <w:vAlign w:val="bottom"/>
          </w:tcPr>
          <w:p w14:paraId="12E1C370" w14:textId="77777777" w:rsidR="009A4354" w:rsidRPr="00E87D62" w:rsidRDefault="009A4354" w:rsidP="009A4354">
            <w:pPr>
              <w:pStyle w:val="TableText"/>
            </w:pPr>
            <w:r w:rsidRPr="00E87D62">
              <w:t>N/A</w:t>
            </w:r>
          </w:p>
        </w:tc>
        <w:tc>
          <w:tcPr>
            <w:tcW w:w="1816" w:type="dxa"/>
          </w:tcPr>
          <w:p w14:paraId="7A1349CB" w14:textId="77777777" w:rsidR="009A4354" w:rsidRPr="00C307E8" w:rsidRDefault="009A4354" w:rsidP="009A4354">
            <w:pPr>
              <w:pStyle w:val="TableText"/>
              <w:rPr>
                <w:rStyle w:val="DnTnobold"/>
              </w:rPr>
            </w:pPr>
            <w:r w:rsidRPr="00C307E8">
              <w:rPr>
                <w:rStyle w:val="DnTnobold"/>
              </w:rPr>
              <w:t>S1 F0/5</w:t>
            </w:r>
          </w:p>
        </w:tc>
      </w:tr>
      <w:tr w:rsidR="009A4354" w14:paraId="17B2ED23" w14:textId="77777777" w:rsidTr="00C307E8">
        <w:trPr>
          <w:cantSplit/>
          <w:jc w:val="center"/>
        </w:trPr>
        <w:tc>
          <w:tcPr>
            <w:tcW w:w="1272" w:type="dxa"/>
            <w:vAlign w:val="center"/>
          </w:tcPr>
          <w:p w14:paraId="795B2697" w14:textId="77777777" w:rsidR="009A4354" w:rsidRPr="00C307E8" w:rsidRDefault="009A4354" w:rsidP="009A4354">
            <w:pPr>
              <w:pStyle w:val="TableText"/>
              <w:rPr>
                <w:rStyle w:val="DnTnobold"/>
              </w:rPr>
            </w:pPr>
            <w:r w:rsidRPr="00C307E8">
              <w:rPr>
                <w:rStyle w:val="DnTnobold"/>
              </w:rPr>
              <w:t>S1</w:t>
            </w:r>
          </w:p>
        </w:tc>
        <w:tc>
          <w:tcPr>
            <w:tcW w:w="1635" w:type="dxa"/>
            <w:vAlign w:val="bottom"/>
          </w:tcPr>
          <w:p w14:paraId="38E461F2" w14:textId="77777777" w:rsidR="009A4354" w:rsidRPr="00C307E8" w:rsidRDefault="009A4354" w:rsidP="009A4354">
            <w:pPr>
              <w:pStyle w:val="TableText"/>
              <w:rPr>
                <w:rStyle w:val="DnTnobold"/>
              </w:rPr>
            </w:pPr>
            <w:r w:rsidRPr="00C307E8">
              <w:rPr>
                <w:rStyle w:val="DnTnobold"/>
              </w:rPr>
              <w:t>VLAN 1</w:t>
            </w:r>
          </w:p>
        </w:tc>
        <w:tc>
          <w:tcPr>
            <w:tcW w:w="1725" w:type="dxa"/>
            <w:vAlign w:val="bottom"/>
          </w:tcPr>
          <w:p w14:paraId="2C8E5AC1" w14:textId="77777777" w:rsidR="009A4354" w:rsidRPr="00E87D62" w:rsidRDefault="009A4354" w:rsidP="009A4354">
            <w:pPr>
              <w:pStyle w:val="TableText"/>
            </w:pPr>
            <w:r>
              <w:t>192.168.1.2</w:t>
            </w:r>
          </w:p>
        </w:tc>
        <w:tc>
          <w:tcPr>
            <w:tcW w:w="1816" w:type="dxa"/>
            <w:vAlign w:val="bottom"/>
          </w:tcPr>
          <w:p w14:paraId="6C3C6FC8" w14:textId="77777777" w:rsidR="009A4354" w:rsidRPr="00E87D62" w:rsidRDefault="009A4354" w:rsidP="009A4354">
            <w:pPr>
              <w:pStyle w:val="TableText"/>
            </w:pPr>
            <w:r w:rsidRPr="00E87D62">
              <w:t>255.255.255.0</w:t>
            </w:r>
          </w:p>
        </w:tc>
        <w:tc>
          <w:tcPr>
            <w:tcW w:w="1816" w:type="dxa"/>
            <w:vAlign w:val="bottom"/>
          </w:tcPr>
          <w:p w14:paraId="65994B68" w14:textId="77777777" w:rsidR="009A4354" w:rsidRPr="00E87D62" w:rsidRDefault="009A4354" w:rsidP="009A4354">
            <w:pPr>
              <w:pStyle w:val="TableText"/>
            </w:pPr>
            <w:r w:rsidRPr="00E87D62">
              <w:t>N/A</w:t>
            </w:r>
          </w:p>
        </w:tc>
        <w:tc>
          <w:tcPr>
            <w:tcW w:w="1816" w:type="dxa"/>
          </w:tcPr>
          <w:p w14:paraId="44EEC972" w14:textId="77777777" w:rsidR="009A4354" w:rsidRPr="00C307E8" w:rsidRDefault="009A4354" w:rsidP="009A4354">
            <w:pPr>
              <w:pStyle w:val="TableText"/>
              <w:rPr>
                <w:rStyle w:val="DnTnobold"/>
              </w:rPr>
            </w:pPr>
            <w:r w:rsidRPr="00C307E8">
              <w:rPr>
                <w:rStyle w:val="DnTnobold"/>
              </w:rPr>
              <w:t>N/A</w:t>
            </w:r>
          </w:p>
        </w:tc>
      </w:tr>
      <w:tr w:rsidR="009A4354" w14:paraId="33AD1A0B" w14:textId="77777777" w:rsidTr="00C307E8">
        <w:trPr>
          <w:cantSplit/>
          <w:jc w:val="center"/>
        </w:trPr>
        <w:tc>
          <w:tcPr>
            <w:tcW w:w="1272" w:type="dxa"/>
            <w:vAlign w:val="bottom"/>
          </w:tcPr>
          <w:p w14:paraId="46401F92" w14:textId="77777777" w:rsidR="009A4354" w:rsidRPr="00C307E8" w:rsidRDefault="009A4354" w:rsidP="009A4354">
            <w:pPr>
              <w:pStyle w:val="TableText"/>
              <w:rPr>
                <w:rStyle w:val="DnTnobold"/>
              </w:rPr>
            </w:pPr>
            <w:r w:rsidRPr="00C307E8">
              <w:rPr>
                <w:rStyle w:val="DnTnobold"/>
              </w:rPr>
              <w:t>S2</w:t>
            </w:r>
          </w:p>
        </w:tc>
        <w:tc>
          <w:tcPr>
            <w:tcW w:w="1635" w:type="dxa"/>
            <w:vAlign w:val="bottom"/>
          </w:tcPr>
          <w:p w14:paraId="2508054C" w14:textId="77777777" w:rsidR="009A4354" w:rsidRPr="00C307E8" w:rsidRDefault="009A4354" w:rsidP="009A4354">
            <w:pPr>
              <w:pStyle w:val="TableText"/>
              <w:rPr>
                <w:rStyle w:val="DnTnobold"/>
              </w:rPr>
            </w:pPr>
            <w:r w:rsidRPr="00C307E8">
              <w:rPr>
                <w:rStyle w:val="DnTnobold"/>
              </w:rPr>
              <w:t>VLAN 1</w:t>
            </w:r>
          </w:p>
        </w:tc>
        <w:tc>
          <w:tcPr>
            <w:tcW w:w="1725" w:type="dxa"/>
            <w:vAlign w:val="bottom"/>
          </w:tcPr>
          <w:p w14:paraId="3FC0059B" w14:textId="77777777" w:rsidR="009A4354" w:rsidRPr="00E87D62" w:rsidRDefault="009A4354" w:rsidP="009A4354">
            <w:pPr>
              <w:pStyle w:val="TableText"/>
            </w:pPr>
            <w:r>
              <w:t>192.168.1.3</w:t>
            </w:r>
          </w:p>
        </w:tc>
        <w:tc>
          <w:tcPr>
            <w:tcW w:w="1816" w:type="dxa"/>
            <w:vAlign w:val="bottom"/>
          </w:tcPr>
          <w:p w14:paraId="44A3F2B6" w14:textId="77777777" w:rsidR="009A4354" w:rsidRPr="00E87D62" w:rsidRDefault="009A4354" w:rsidP="009A4354">
            <w:pPr>
              <w:pStyle w:val="TableText"/>
            </w:pPr>
            <w:r>
              <w:t>255.255.255.0</w:t>
            </w:r>
          </w:p>
        </w:tc>
        <w:tc>
          <w:tcPr>
            <w:tcW w:w="1816" w:type="dxa"/>
            <w:vAlign w:val="bottom"/>
          </w:tcPr>
          <w:p w14:paraId="60A2FD11" w14:textId="77777777" w:rsidR="009A4354" w:rsidRPr="00E87D62" w:rsidRDefault="009A4354" w:rsidP="009A4354">
            <w:pPr>
              <w:pStyle w:val="TableText"/>
            </w:pPr>
            <w:r w:rsidRPr="00E87D62">
              <w:t>N/A</w:t>
            </w:r>
          </w:p>
        </w:tc>
        <w:tc>
          <w:tcPr>
            <w:tcW w:w="1816" w:type="dxa"/>
          </w:tcPr>
          <w:p w14:paraId="67D363EB" w14:textId="77777777" w:rsidR="009A4354" w:rsidRPr="00C307E8" w:rsidRDefault="009A4354" w:rsidP="009A4354">
            <w:pPr>
              <w:pStyle w:val="TableText"/>
              <w:rPr>
                <w:rStyle w:val="DnTnobold"/>
              </w:rPr>
            </w:pPr>
            <w:r w:rsidRPr="00C307E8">
              <w:rPr>
                <w:rStyle w:val="DnTnobold"/>
              </w:rPr>
              <w:t>N/A</w:t>
            </w:r>
          </w:p>
        </w:tc>
      </w:tr>
      <w:tr w:rsidR="009A4354" w14:paraId="063D478A" w14:textId="77777777" w:rsidTr="00C307E8">
        <w:trPr>
          <w:cantSplit/>
          <w:jc w:val="center"/>
        </w:trPr>
        <w:tc>
          <w:tcPr>
            <w:tcW w:w="1272" w:type="dxa"/>
            <w:vAlign w:val="bottom"/>
          </w:tcPr>
          <w:p w14:paraId="12CCF283" w14:textId="77777777" w:rsidR="009A4354" w:rsidRPr="00C307E8" w:rsidRDefault="009A4354" w:rsidP="009A4354">
            <w:pPr>
              <w:pStyle w:val="TableText"/>
              <w:rPr>
                <w:rStyle w:val="DnTnobold"/>
              </w:rPr>
            </w:pPr>
            <w:r w:rsidRPr="00C307E8">
              <w:rPr>
                <w:rStyle w:val="DnTnobold"/>
              </w:rPr>
              <w:t>PC-A</w:t>
            </w:r>
          </w:p>
        </w:tc>
        <w:tc>
          <w:tcPr>
            <w:tcW w:w="1635" w:type="dxa"/>
            <w:vAlign w:val="bottom"/>
          </w:tcPr>
          <w:p w14:paraId="5B804F40" w14:textId="77777777" w:rsidR="009A4354" w:rsidRPr="00C307E8" w:rsidRDefault="009A4354" w:rsidP="009A4354">
            <w:pPr>
              <w:pStyle w:val="TableText"/>
              <w:rPr>
                <w:rStyle w:val="DnTnobold"/>
              </w:rPr>
            </w:pPr>
            <w:r w:rsidRPr="00C307E8">
              <w:rPr>
                <w:rStyle w:val="DnTnobold"/>
              </w:rPr>
              <w:t>NIC</w:t>
            </w:r>
          </w:p>
        </w:tc>
        <w:tc>
          <w:tcPr>
            <w:tcW w:w="1725" w:type="dxa"/>
            <w:vAlign w:val="bottom"/>
          </w:tcPr>
          <w:p w14:paraId="646D24E9" w14:textId="77777777" w:rsidR="009A4354" w:rsidRPr="00E87D62" w:rsidRDefault="009A4354" w:rsidP="009A4354">
            <w:pPr>
              <w:pStyle w:val="TableText"/>
            </w:pPr>
            <w:r>
              <w:t>192.168.1.10</w:t>
            </w:r>
          </w:p>
        </w:tc>
        <w:tc>
          <w:tcPr>
            <w:tcW w:w="1816" w:type="dxa"/>
            <w:vAlign w:val="bottom"/>
          </w:tcPr>
          <w:p w14:paraId="4A2DF69B" w14:textId="77777777" w:rsidR="009A4354" w:rsidRPr="00E87D62" w:rsidRDefault="009A4354" w:rsidP="009A4354">
            <w:pPr>
              <w:pStyle w:val="TableText"/>
            </w:pPr>
            <w:r>
              <w:t>255.255.255.0</w:t>
            </w:r>
          </w:p>
        </w:tc>
        <w:tc>
          <w:tcPr>
            <w:tcW w:w="1816" w:type="dxa"/>
            <w:vAlign w:val="bottom"/>
          </w:tcPr>
          <w:p w14:paraId="605A6ABA" w14:textId="77777777" w:rsidR="009A4354" w:rsidRPr="00E87D62" w:rsidRDefault="009A4354" w:rsidP="009A4354">
            <w:pPr>
              <w:pStyle w:val="TableText"/>
            </w:pPr>
            <w:r w:rsidRPr="00E87D62">
              <w:t>192.168.1.1</w:t>
            </w:r>
          </w:p>
        </w:tc>
        <w:tc>
          <w:tcPr>
            <w:tcW w:w="1816" w:type="dxa"/>
          </w:tcPr>
          <w:p w14:paraId="07BD5A49" w14:textId="77777777" w:rsidR="009A4354" w:rsidRPr="00C307E8" w:rsidRDefault="009A4354" w:rsidP="009A4354">
            <w:pPr>
              <w:pStyle w:val="TableText"/>
              <w:rPr>
                <w:rStyle w:val="DnTnobold"/>
              </w:rPr>
            </w:pPr>
            <w:r w:rsidRPr="00C307E8">
              <w:rPr>
                <w:rStyle w:val="DnTnobold"/>
              </w:rPr>
              <w:t>S1 F0/6</w:t>
            </w:r>
          </w:p>
        </w:tc>
      </w:tr>
      <w:tr w:rsidR="009A4354" w14:paraId="0A308E2B" w14:textId="77777777" w:rsidTr="00C307E8">
        <w:trPr>
          <w:cantSplit/>
          <w:jc w:val="center"/>
        </w:trPr>
        <w:tc>
          <w:tcPr>
            <w:tcW w:w="1272" w:type="dxa"/>
            <w:vAlign w:val="bottom"/>
          </w:tcPr>
          <w:p w14:paraId="77EE2244" w14:textId="77777777" w:rsidR="009A4354" w:rsidRPr="00C307E8" w:rsidRDefault="009A4354" w:rsidP="009A4354">
            <w:pPr>
              <w:pStyle w:val="TableText"/>
              <w:rPr>
                <w:rStyle w:val="DnTnobold"/>
              </w:rPr>
            </w:pPr>
            <w:r w:rsidRPr="00C307E8">
              <w:rPr>
                <w:rStyle w:val="DnTnobold"/>
              </w:rPr>
              <w:t>PC-B</w:t>
            </w:r>
          </w:p>
        </w:tc>
        <w:tc>
          <w:tcPr>
            <w:tcW w:w="1635" w:type="dxa"/>
            <w:vAlign w:val="bottom"/>
          </w:tcPr>
          <w:p w14:paraId="05A58032" w14:textId="77777777" w:rsidR="009A4354" w:rsidRPr="00C307E8" w:rsidRDefault="009A4354" w:rsidP="009A4354">
            <w:pPr>
              <w:pStyle w:val="TableText"/>
              <w:rPr>
                <w:rStyle w:val="DnTnobold"/>
              </w:rPr>
            </w:pPr>
            <w:r w:rsidRPr="00C307E8">
              <w:rPr>
                <w:rStyle w:val="DnTnobold"/>
              </w:rPr>
              <w:t>NIC</w:t>
            </w:r>
          </w:p>
        </w:tc>
        <w:tc>
          <w:tcPr>
            <w:tcW w:w="1725" w:type="dxa"/>
            <w:vAlign w:val="bottom"/>
          </w:tcPr>
          <w:p w14:paraId="3933AA73" w14:textId="77777777" w:rsidR="009A4354" w:rsidRPr="00E87D62" w:rsidRDefault="009A4354" w:rsidP="009A4354">
            <w:pPr>
              <w:pStyle w:val="TableText"/>
            </w:pPr>
            <w:r>
              <w:t>192.168.1.11</w:t>
            </w:r>
          </w:p>
        </w:tc>
        <w:tc>
          <w:tcPr>
            <w:tcW w:w="1816" w:type="dxa"/>
            <w:vAlign w:val="bottom"/>
          </w:tcPr>
          <w:p w14:paraId="0E1EBEAB" w14:textId="77777777" w:rsidR="009A4354" w:rsidRPr="00E87D62" w:rsidRDefault="009A4354" w:rsidP="009A4354">
            <w:pPr>
              <w:pStyle w:val="TableText"/>
            </w:pPr>
            <w:r w:rsidRPr="00E87D62">
              <w:t>255.255.255.0</w:t>
            </w:r>
          </w:p>
        </w:tc>
        <w:tc>
          <w:tcPr>
            <w:tcW w:w="1816" w:type="dxa"/>
            <w:vAlign w:val="bottom"/>
          </w:tcPr>
          <w:p w14:paraId="4C856523" w14:textId="77777777" w:rsidR="009A4354" w:rsidRPr="00E87D62" w:rsidRDefault="009A4354" w:rsidP="009A4354">
            <w:pPr>
              <w:pStyle w:val="TableText"/>
            </w:pPr>
            <w:r>
              <w:t>192.168.1.1</w:t>
            </w:r>
          </w:p>
        </w:tc>
        <w:tc>
          <w:tcPr>
            <w:tcW w:w="1816" w:type="dxa"/>
          </w:tcPr>
          <w:p w14:paraId="3485C057" w14:textId="77777777" w:rsidR="009A4354" w:rsidRPr="00C307E8" w:rsidRDefault="009A4354" w:rsidP="009A4354">
            <w:pPr>
              <w:pStyle w:val="TableText"/>
              <w:rPr>
                <w:rStyle w:val="DnTnobold"/>
              </w:rPr>
            </w:pPr>
            <w:r w:rsidRPr="00C307E8">
              <w:rPr>
                <w:rStyle w:val="DnTnobold"/>
              </w:rPr>
              <w:t>S2 F0/18</w:t>
            </w:r>
          </w:p>
        </w:tc>
      </w:tr>
    </w:tbl>
    <w:p w14:paraId="5536CF09" w14:textId="77777777" w:rsidR="0021077C" w:rsidRDefault="0021077C" w:rsidP="0021077C">
      <w:pPr>
        <w:pStyle w:val="ConfigWindow"/>
      </w:pPr>
      <w:bookmarkStart w:id="0" w:name="_Hlk64563366"/>
      <w:r>
        <w:t>Blank Line, No additional information</w:t>
      </w:r>
    </w:p>
    <w:bookmarkEnd w:id="0"/>
    <w:p w14:paraId="03CAC2D2" w14:textId="77777777" w:rsidR="009A4354" w:rsidRPr="00BB73FF" w:rsidRDefault="009A4354" w:rsidP="0035566F">
      <w:pPr>
        <w:pStyle w:val="Heading1"/>
      </w:pPr>
      <w:r w:rsidRPr="00BB73FF">
        <w:t>Objective</w:t>
      </w:r>
      <w:r>
        <w:t>s</w:t>
      </w:r>
    </w:p>
    <w:p w14:paraId="14A09270" w14:textId="77777777" w:rsidR="009A4354" w:rsidRPr="002562D2" w:rsidRDefault="009A4354" w:rsidP="009A4354">
      <w:pPr>
        <w:pStyle w:val="BodyTextL25Bold"/>
      </w:pPr>
      <w:r w:rsidRPr="002562D2">
        <w:t>Part 1: Configure Basic Switch Settings</w:t>
      </w:r>
    </w:p>
    <w:p w14:paraId="6F1E833D" w14:textId="77777777" w:rsidR="009A4354" w:rsidRPr="008F3161" w:rsidRDefault="009A4354" w:rsidP="009A4354">
      <w:pPr>
        <w:pStyle w:val="Bulletlevel1"/>
        <w:tabs>
          <w:tab w:val="num" w:pos="720"/>
        </w:tabs>
        <w:spacing w:before="60" w:after="60" w:line="276" w:lineRule="auto"/>
      </w:pPr>
      <w:r w:rsidRPr="008F3161">
        <w:t>Build the topology.</w:t>
      </w:r>
    </w:p>
    <w:p w14:paraId="009DAFFA" w14:textId="77777777" w:rsidR="009A4354" w:rsidRPr="00B66F8A" w:rsidRDefault="009A4354" w:rsidP="009A4354">
      <w:pPr>
        <w:pStyle w:val="Bulletlevel1"/>
        <w:tabs>
          <w:tab w:val="num" w:pos="720"/>
        </w:tabs>
        <w:spacing w:before="60" w:after="60" w:line="276" w:lineRule="auto"/>
        <w:rPr>
          <w:noProof/>
        </w:rPr>
      </w:pPr>
      <w:r w:rsidRPr="008F3161">
        <w:t>Configure</w:t>
      </w:r>
      <w:r w:rsidRPr="00230D88">
        <w:t xml:space="preserve"> the hostname, </w:t>
      </w:r>
      <w:r w:rsidRPr="00B66F8A">
        <w:rPr>
          <w:noProof/>
        </w:rPr>
        <w:t>IP address, and access passwords.</w:t>
      </w:r>
    </w:p>
    <w:p w14:paraId="2D2F1CF7" w14:textId="766171A0" w:rsidR="009A4354" w:rsidRPr="00B66F8A" w:rsidRDefault="009A4354" w:rsidP="009A4354">
      <w:pPr>
        <w:pStyle w:val="BodyTextL25Bold"/>
        <w:rPr>
          <w:noProof/>
        </w:rPr>
      </w:pPr>
      <w:r w:rsidRPr="00B66F8A">
        <w:rPr>
          <w:noProof/>
        </w:rPr>
        <w:t xml:space="preserve">Part </w:t>
      </w:r>
      <w:r w:rsidR="0035566F">
        <w:rPr>
          <w:noProof/>
        </w:rPr>
        <w:t>2</w:t>
      </w:r>
      <w:r w:rsidRPr="00B66F8A">
        <w:rPr>
          <w:noProof/>
        </w:rPr>
        <w:t>: Configure Secure Trunks Ports</w:t>
      </w:r>
    </w:p>
    <w:p w14:paraId="0376FEC9" w14:textId="77777777" w:rsidR="009A4354" w:rsidRPr="00B66F8A" w:rsidRDefault="009A4354" w:rsidP="009A4354">
      <w:pPr>
        <w:pStyle w:val="Bulletlevel1"/>
        <w:tabs>
          <w:tab w:val="num" w:pos="720"/>
        </w:tabs>
        <w:spacing w:before="60" w:after="60" w:line="276" w:lineRule="auto"/>
        <w:rPr>
          <w:noProof/>
        </w:rPr>
      </w:pPr>
      <w:r w:rsidRPr="00B66F8A">
        <w:rPr>
          <w:noProof/>
        </w:rPr>
        <w:lastRenderedPageBreak/>
        <w:t>Configure trunk port mode.</w:t>
      </w:r>
    </w:p>
    <w:p w14:paraId="07190A56" w14:textId="77777777" w:rsidR="009A4354" w:rsidRPr="00B66F8A" w:rsidRDefault="009A4354" w:rsidP="009A4354">
      <w:pPr>
        <w:pStyle w:val="Bulletlevel1"/>
        <w:tabs>
          <w:tab w:val="num" w:pos="720"/>
        </w:tabs>
        <w:spacing w:before="60" w:after="60" w:line="276" w:lineRule="auto"/>
        <w:rPr>
          <w:noProof/>
        </w:rPr>
      </w:pPr>
      <w:r w:rsidRPr="00B66F8A">
        <w:rPr>
          <w:noProof/>
        </w:rPr>
        <w:t>Change the native VLAN for trunk ports.</w:t>
      </w:r>
    </w:p>
    <w:p w14:paraId="66AE4A40" w14:textId="24743679" w:rsidR="009A4354" w:rsidRDefault="009A4354" w:rsidP="009A4354">
      <w:pPr>
        <w:pStyle w:val="Bulletlevel1"/>
        <w:tabs>
          <w:tab w:val="num" w:pos="720"/>
        </w:tabs>
        <w:spacing w:before="60" w:after="60" w:line="276" w:lineRule="auto"/>
        <w:rPr>
          <w:noProof/>
        </w:rPr>
      </w:pPr>
      <w:r w:rsidRPr="00B66F8A">
        <w:rPr>
          <w:noProof/>
        </w:rPr>
        <w:t>Verify trunk configuration.</w:t>
      </w:r>
    </w:p>
    <w:p w14:paraId="195A9108" w14:textId="1BF45338" w:rsidR="00F611F5" w:rsidRPr="00B66F8A" w:rsidRDefault="00F611F5" w:rsidP="009A4354">
      <w:pPr>
        <w:pStyle w:val="Bulletlevel1"/>
        <w:tabs>
          <w:tab w:val="num" w:pos="720"/>
        </w:tabs>
        <w:spacing w:before="60" w:after="60" w:line="276" w:lineRule="auto"/>
        <w:rPr>
          <w:noProof/>
        </w:rPr>
      </w:pPr>
      <w:r>
        <w:rPr>
          <w:noProof/>
        </w:rPr>
        <w:t>Disable trunking.</w:t>
      </w:r>
    </w:p>
    <w:p w14:paraId="4A23B7C2" w14:textId="29850374" w:rsidR="009A4354" w:rsidRDefault="00870203" w:rsidP="00870203">
      <w:pPr>
        <w:pStyle w:val="BodyTextL25Bold"/>
        <w:rPr>
          <w:noProof/>
        </w:rPr>
      </w:pPr>
      <w:r>
        <w:rPr>
          <w:noProof/>
        </w:rPr>
        <w:t xml:space="preserve">Part 3: </w:t>
      </w:r>
      <w:r w:rsidR="00F611F5">
        <w:rPr>
          <w:noProof/>
        </w:rPr>
        <w:t>Protect Against STP Attacks</w:t>
      </w:r>
    </w:p>
    <w:p w14:paraId="574D66A4" w14:textId="77777777" w:rsidR="009A4354" w:rsidRPr="00B66F8A" w:rsidRDefault="009A4354" w:rsidP="009A4354">
      <w:pPr>
        <w:pStyle w:val="Bulletlevel1"/>
        <w:tabs>
          <w:tab w:val="num" w:pos="720"/>
        </w:tabs>
        <w:spacing w:before="60" w:after="60" w:line="276" w:lineRule="auto"/>
        <w:rPr>
          <w:noProof/>
        </w:rPr>
      </w:pPr>
      <w:r w:rsidRPr="00B66F8A">
        <w:rPr>
          <w:noProof/>
        </w:rPr>
        <w:t xml:space="preserve">Enable PortFast and BPDU </w:t>
      </w:r>
      <w:bookmarkStart w:id="1" w:name="OLE_LINK1"/>
      <w:bookmarkStart w:id="2" w:name="OLE_LINK3"/>
      <w:r w:rsidRPr="00B66F8A">
        <w:rPr>
          <w:noProof/>
        </w:rPr>
        <w:t>guard</w:t>
      </w:r>
      <w:bookmarkEnd w:id="1"/>
      <w:bookmarkEnd w:id="2"/>
      <w:r w:rsidRPr="00B66F8A">
        <w:rPr>
          <w:noProof/>
        </w:rPr>
        <w:t>.</w:t>
      </w:r>
    </w:p>
    <w:p w14:paraId="4F678143" w14:textId="77777777" w:rsidR="009A4354" w:rsidRPr="00B66F8A" w:rsidRDefault="009A4354" w:rsidP="009A4354">
      <w:pPr>
        <w:pStyle w:val="Bulletlevel1"/>
        <w:tabs>
          <w:tab w:val="num" w:pos="720"/>
        </w:tabs>
        <w:spacing w:before="60" w:after="60" w:line="276" w:lineRule="auto"/>
        <w:rPr>
          <w:noProof/>
        </w:rPr>
      </w:pPr>
      <w:r w:rsidRPr="00B66F8A">
        <w:rPr>
          <w:noProof/>
        </w:rPr>
        <w:t>Verify BPDU guard.</w:t>
      </w:r>
    </w:p>
    <w:p w14:paraId="50D6BF74" w14:textId="77777777" w:rsidR="009A4354" w:rsidRDefault="009A4354" w:rsidP="009A4354">
      <w:pPr>
        <w:pStyle w:val="Bulletlevel1"/>
        <w:tabs>
          <w:tab w:val="num" w:pos="720"/>
        </w:tabs>
        <w:spacing w:before="60" w:after="60" w:line="276" w:lineRule="auto"/>
      </w:pPr>
      <w:r w:rsidRPr="00E33018">
        <w:t>Enable root guard.</w:t>
      </w:r>
    </w:p>
    <w:p w14:paraId="597BB65B" w14:textId="76DB6A07" w:rsidR="009A4354" w:rsidRDefault="009A4354" w:rsidP="009A4354">
      <w:pPr>
        <w:pStyle w:val="Bulletlevel1"/>
        <w:tabs>
          <w:tab w:val="num" w:pos="720"/>
        </w:tabs>
        <w:spacing w:before="60" w:after="60" w:line="276" w:lineRule="auto"/>
        <w:rPr>
          <w:noProof/>
        </w:rPr>
      </w:pPr>
      <w:r>
        <w:t xml:space="preserve">Enable loop </w:t>
      </w:r>
      <w:r w:rsidRPr="00FA04D1">
        <w:rPr>
          <w:noProof/>
        </w:rPr>
        <w:t>guard.</w:t>
      </w:r>
    </w:p>
    <w:p w14:paraId="5A7F8DFF" w14:textId="5E3C1A5E" w:rsidR="00870203" w:rsidRPr="00FA04D1" w:rsidRDefault="00870203" w:rsidP="00C307E8">
      <w:pPr>
        <w:pStyle w:val="BodyTextL25Bold"/>
        <w:rPr>
          <w:noProof/>
        </w:rPr>
      </w:pPr>
      <w:r>
        <w:rPr>
          <w:noProof/>
        </w:rPr>
        <w:t xml:space="preserve">Part </w:t>
      </w:r>
      <w:r w:rsidR="00F611F5">
        <w:rPr>
          <w:noProof/>
        </w:rPr>
        <w:t>4</w:t>
      </w:r>
      <w:r>
        <w:rPr>
          <w:noProof/>
        </w:rPr>
        <w:t>: Configure Port Security and Disable Unused Ports</w:t>
      </w:r>
    </w:p>
    <w:p w14:paraId="7A0FAC81" w14:textId="77777777" w:rsidR="009A4354" w:rsidRPr="00FA04D1" w:rsidRDefault="009A4354" w:rsidP="009A4354">
      <w:pPr>
        <w:pStyle w:val="Bulletlevel1"/>
        <w:tabs>
          <w:tab w:val="num" w:pos="720"/>
        </w:tabs>
        <w:spacing w:before="60" w:after="60" w:line="276" w:lineRule="auto"/>
        <w:rPr>
          <w:noProof/>
        </w:rPr>
      </w:pPr>
      <w:r w:rsidRPr="00FA04D1">
        <w:rPr>
          <w:noProof/>
        </w:rPr>
        <w:t>Configure and verify port security.</w:t>
      </w:r>
    </w:p>
    <w:p w14:paraId="4659BCD6" w14:textId="77777777" w:rsidR="009A4354" w:rsidRPr="00FA04D1" w:rsidRDefault="009A4354" w:rsidP="009A4354">
      <w:pPr>
        <w:pStyle w:val="Bulletlevel1"/>
        <w:tabs>
          <w:tab w:val="num" w:pos="720"/>
        </w:tabs>
        <w:spacing w:before="60" w:after="60" w:line="276" w:lineRule="auto"/>
        <w:rPr>
          <w:noProof/>
        </w:rPr>
      </w:pPr>
      <w:r w:rsidRPr="00FA04D1">
        <w:rPr>
          <w:noProof/>
        </w:rPr>
        <w:t>Disable unused ports.</w:t>
      </w:r>
    </w:p>
    <w:p w14:paraId="7BAE2DD6" w14:textId="77777777" w:rsidR="009A4354" w:rsidRPr="00B81429" w:rsidRDefault="009A4354" w:rsidP="009A4354">
      <w:pPr>
        <w:pStyle w:val="Bulletlevel1"/>
        <w:tabs>
          <w:tab w:val="num" w:pos="720"/>
        </w:tabs>
        <w:spacing w:before="60" w:after="60" w:line="276" w:lineRule="auto"/>
        <w:rPr>
          <w:noProof/>
        </w:rPr>
      </w:pPr>
      <w:r w:rsidRPr="00B81429">
        <w:rPr>
          <w:noProof/>
        </w:rPr>
        <w:t>Move ports from default VLAN 1 to alternate VLAN.</w:t>
      </w:r>
    </w:p>
    <w:p w14:paraId="6421719C" w14:textId="77777777" w:rsidR="009A4354" w:rsidRPr="00B81429" w:rsidRDefault="009A4354" w:rsidP="009A4354">
      <w:pPr>
        <w:pStyle w:val="Bulletlevel1"/>
        <w:tabs>
          <w:tab w:val="num" w:pos="720"/>
        </w:tabs>
        <w:spacing w:before="60" w:after="60" w:line="276" w:lineRule="auto"/>
        <w:rPr>
          <w:noProof/>
        </w:rPr>
      </w:pPr>
      <w:r w:rsidRPr="00B81429">
        <w:rPr>
          <w:noProof/>
        </w:rPr>
        <w:t>Configure the PVLAN Edge feature on a port.</w:t>
      </w:r>
    </w:p>
    <w:p w14:paraId="252677CF" w14:textId="77777777" w:rsidR="009A4354" w:rsidRPr="008402F2" w:rsidRDefault="009A4354" w:rsidP="0035566F">
      <w:pPr>
        <w:pStyle w:val="Heading1"/>
      </w:pPr>
      <w:r w:rsidRPr="008402F2">
        <w:t>Background</w:t>
      </w:r>
      <w:r>
        <w:t xml:space="preserve"> / Scenario</w:t>
      </w:r>
    </w:p>
    <w:p w14:paraId="4FCF165E" w14:textId="77777777" w:rsidR="009A4354" w:rsidRPr="00FA04D1" w:rsidRDefault="009A4354" w:rsidP="009A4354">
      <w:pPr>
        <w:pStyle w:val="BodyTextL25"/>
        <w:rPr>
          <w:noProof/>
        </w:rPr>
      </w:pPr>
      <w:bookmarkStart w:id="3" w:name="_Toc492961008"/>
      <w:bookmarkStart w:id="4" w:name="_Toc492974528"/>
      <w:bookmarkStart w:id="5" w:name="_Toc492974581"/>
      <w:bookmarkStart w:id="6" w:name="_Toc494171525"/>
      <w:r w:rsidRPr="00FA04D1">
        <w:rPr>
          <w:noProof/>
        </w:rPr>
        <w:t xml:space="preserve">The Layer 2 infrastructure consists mainly of interconnected Ethernet switches. Most end-user devices, such as computers, printers, IP phones, and other hosts, connect to the network via Layer 2 access switches. As a result, switches can present a network security risk. </w:t>
      </w:r>
      <w:r w:rsidRPr="00FA04D1" w:rsidDel="00230D88">
        <w:rPr>
          <w:noProof/>
        </w:rPr>
        <w:t>Similar to</w:t>
      </w:r>
      <w:r w:rsidRPr="00FA04D1">
        <w:rPr>
          <w:noProof/>
        </w:rPr>
        <w:t xml:space="preserve"> routers, switches are subject to attack from malicious internal users. The switch Cisco IOS software provides many security features that are specific to switch functions and protocols.</w:t>
      </w:r>
    </w:p>
    <w:p w14:paraId="5699E9A4" w14:textId="3AD8E816" w:rsidR="009A4354" w:rsidRPr="00FA04D1" w:rsidRDefault="009A4354" w:rsidP="009A4354">
      <w:pPr>
        <w:pStyle w:val="BodyTextL25"/>
        <w:rPr>
          <w:noProof/>
        </w:rPr>
      </w:pPr>
      <w:r w:rsidRPr="00B81429">
        <w:rPr>
          <w:noProof/>
        </w:rPr>
        <w:t>In this lab,</w:t>
      </w:r>
      <w:r w:rsidR="005F0FC5">
        <w:t xml:space="preserve"> y</w:t>
      </w:r>
      <w:r w:rsidRPr="00640CE0">
        <w:t xml:space="preserve">ou </w:t>
      </w:r>
      <w:r>
        <w:t xml:space="preserve">will </w:t>
      </w:r>
      <w:r w:rsidRPr="00FA04D1">
        <w:rPr>
          <w:noProof/>
        </w:rPr>
        <w:t xml:space="preserve">configure various switch protection measures, including access port security and Spanning Tree Protocol (STP) features, such as BPDU guard and root guard. </w:t>
      </w:r>
    </w:p>
    <w:p w14:paraId="76A0CC8F" w14:textId="77777777" w:rsidR="00E55B60" w:rsidRDefault="00E55B60" w:rsidP="00E55B60">
      <w:pPr>
        <w:pStyle w:val="BodyTextL25"/>
        <w:rPr>
          <w:rFonts w:eastAsia="Arial"/>
        </w:rPr>
      </w:pPr>
      <w:bookmarkStart w:id="7" w:name="_Hlk54883338"/>
      <w:bookmarkStart w:id="8" w:name="_Hlk64563381"/>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11D47660" w14:textId="77777777" w:rsidR="00E55B60" w:rsidRPr="00A6031D" w:rsidRDefault="00E55B60" w:rsidP="00E55B60">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7"/>
    <w:p w14:paraId="1ECDEE0F" w14:textId="77777777" w:rsidR="00E55B60" w:rsidRDefault="00E55B60" w:rsidP="00E55B60">
      <w:pPr>
        <w:pStyle w:val="Heading1"/>
      </w:pPr>
      <w:r>
        <w:t>Required Resources</w:t>
      </w:r>
    </w:p>
    <w:p w14:paraId="5D327D3B" w14:textId="44AA36C3" w:rsidR="00E55B60" w:rsidRPr="00CF061A" w:rsidRDefault="00E55B60" w:rsidP="00E55B60">
      <w:pPr>
        <w:pStyle w:val="Bulletlevel1"/>
      </w:pPr>
      <w:bookmarkStart w:id="9" w:name="_Hlk54883414"/>
      <w:r>
        <w:t>1</w:t>
      </w:r>
      <w:r w:rsidRPr="00CF061A">
        <w:t xml:space="preserve"> Router (Cisco 4221 with Cisco XE Release 16.9.6 universal image or comparable with a Security Technology Package license)</w:t>
      </w:r>
    </w:p>
    <w:p w14:paraId="74FB1AB8" w14:textId="098E7322" w:rsidR="00E55B60" w:rsidRPr="00CF061A" w:rsidRDefault="00E55B60" w:rsidP="00E55B60">
      <w:pPr>
        <w:pStyle w:val="Bulletlevel1"/>
      </w:pPr>
      <w:r w:rsidRPr="00CF061A">
        <w:t>2 Switches (Cisco 2960+ with Cisco IOS Release 15.2(7) lanbasek9 image or comparable)</w:t>
      </w:r>
    </w:p>
    <w:p w14:paraId="603D0053" w14:textId="423F52B2" w:rsidR="00E55B60" w:rsidRPr="00CF061A" w:rsidRDefault="00E55B60" w:rsidP="00E55B60">
      <w:pPr>
        <w:pStyle w:val="Bulletlevel1"/>
      </w:pPr>
      <w:r w:rsidRPr="00CF061A">
        <w:t>2 PCs (Windows OS with a terminal emulation</w:t>
      </w:r>
      <w:r w:rsidR="008B3F11">
        <w:t xml:space="preserve"> program</w:t>
      </w:r>
      <w:r w:rsidRPr="00CF061A">
        <w:t>, such as PuTTY or Tera Term installed)</w:t>
      </w:r>
    </w:p>
    <w:p w14:paraId="1F42572E" w14:textId="77777777" w:rsidR="00E55B60" w:rsidRPr="00CF061A" w:rsidRDefault="00E55B60" w:rsidP="00E55B60">
      <w:pPr>
        <w:pStyle w:val="Bulletlevel1"/>
      </w:pPr>
      <w:r w:rsidRPr="00CF061A">
        <w:t>Console cables to configure Cisco networking devices</w:t>
      </w:r>
    </w:p>
    <w:p w14:paraId="4F17502F" w14:textId="77777777" w:rsidR="00E55B60" w:rsidRPr="00CF061A" w:rsidRDefault="00E55B60" w:rsidP="00E55B60">
      <w:pPr>
        <w:pStyle w:val="Bulletlevel1"/>
      </w:pPr>
      <w:r w:rsidRPr="00CF061A">
        <w:t>Ethernet cables as shown in the topology</w:t>
      </w:r>
    </w:p>
    <w:bookmarkEnd w:id="3"/>
    <w:bookmarkEnd w:id="4"/>
    <w:bookmarkEnd w:id="5"/>
    <w:bookmarkEnd w:id="6"/>
    <w:bookmarkEnd w:id="8"/>
    <w:bookmarkEnd w:id="9"/>
    <w:p w14:paraId="49F2898D" w14:textId="77777777" w:rsidR="0035566F" w:rsidRPr="0035566F" w:rsidRDefault="0035566F" w:rsidP="0035566F">
      <w:pPr>
        <w:pStyle w:val="Heading1"/>
      </w:pPr>
      <w:r w:rsidRPr="0035566F">
        <w:t>Instructions</w:t>
      </w:r>
    </w:p>
    <w:p w14:paraId="47CEEDB6" w14:textId="4F59FAAC" w:rsidR="009A4354" w:rsidRPr="00C307E8" w:rsidRDefault="009A4354" w:rsidP="0035566F">
      <w:pPr>
        <w:pStyle w:val="Heading2"/>
      </w:pPr>
      <w:r w:rsidRPr="00C307E8">
        <w:t>Configure Basic Switch Settings</w:t>
      </w:r>
    </w:p>
    <w:p w14:paraId="68822F83" w14:textId="77777777" w:rsidR="009A4354" w:rsidRDefault="009A4354" w:rsidP="009A4354">
      <w:pPr>
        <w:pStyle w:val="BodyTextL25"/>
      </w:pPr>
      <w:r>
        <w:t>In Part 1, you will set up the network topology and configure basic settings, such as the hostnames, IP addresses, and device access passwords.</w:t>
      </w:r>
    </w:p>
    <w:p w14:paraId="6565B0F8" w14:textId="77777777" w:rsidR="009A4354" w:rsidRPr="00FA04D1" w:rsidRDefault="009A4354" w:rsidP="00C307E8">
      <w:pPr>
        <w:pStyle w:val="Heading3"/>
        <w:rPr>
          <w:noProof/>
        </w:rPr>
      </w:pPr>
      <w:r w:rsidRPr="00FA04D1">
        <w:rPr>
          <w:noProof/>
        </w:rPr>
        <w:t>Cable the network as shown in the topology.</w:t>
      </w:r>
    </w:p>
    <w:p w14:paraId="09430804" w14:textId="77777777" w:rsidR="009A4354" w:rsidRPr="007111DC" w:rsidRDefault="009A4354" w:rsidP="009A4354">
      <w:pPr>
        <w:pStyle w:val="BodyTextL25"/>
      </w:pPr>
      <w:r w:rsidRPr="00FA04D1">
        <w:rPr>
          <w:noProof/>
        </w:rPr>
        <w:t>Attach the devices, as shown in the topology diagram, and cable as necessary.</w:t>
      </w:r>
    </w:p>
    <w:p w14:paraId="6B9746D6" w14:textId="77777777" w:rsidR="009A4354" w:rsidRDefault="009A4354" w:rsidP="00C307E8">
      <w:pPr>
        <w:pStyle w:val="Heading3"/>
      </w:pPr>
      <w:r>
        <w:t>C</w:t>
      </w:r>
      <w:r w:rsidRPr="001F4F1B">
        <w:t xml:space="preserve">onfigure basic settings for </w:t>
      </w:r>
      <w:r>
        <w:t>the router and each switch.</w:t>
      </w:r>
    </w:p>
    <w:p w14:paraId="2585613A" w14:textId="71FB4554" w:rsidR="009A4354" w:rsidRDefault="009A4354" w:rsidP="009A4354">
      <w:pPr>
        <w:pStyle w:val="BodyTextL25"/>
      </w:pPr>
      <w:r>
        <w:t>Perform all tasks on R1, S1, and S2. The procedure for S1 is shown here as an example.</w:t>
      </w:r>
    </w:p>
    <w:p w14:paraId="4F9F8999" w14:textId="2742CA81" w:rsidR="0037676D" w:rsidRPr="00767D95" w:rsidRDefault="0037676D" w:rsidP="00050315">
      <w:pPr>
        <w:pStyle w:val="ConfigWindow"/>
        <w:rPr>
          <w:b/>
        </w:rPr>
      </w:pPr>
      <w:r>
        <w:t>Open configuration window</w:t>
      </w:r>
    </w:p>
    <w:p w14:paraId="08EFADB0" w14:textId="77777777" w:rsidR="009A4354" w:rsidRPr="00FA04D1" w:rsidRDefault="009A4354" w:rsidP="009848AC">
      <w:pPr>
        <w:pStyle w:val="SubStepAlpha"/>
        <w:numPr>
          <w:ilvl w:val="3"/>
          <w:numId w:val="0"/>
        </w:numPr>
        <w:tabs>
          <w:tab w:val="num" w:pos="720"/>
        </w:tabs>
        <w:spacing w:before="0"/>
        <w:ind w:left="720" w:hanging="360"/>
        <w:rPr>
          <w:noProof/>
        </w:rPr>
      </w:pPr>
      <w:r w:rsidRPr="00D601AE">
        <w:t>Configure hostnames</w:t>
      </w:r>
      <w:r>
        <w:t>,</w:t>
      </w:r>
      <w:r w:rsidRPr="00D601AE">
        <w:t xml:space="preserve"> </w:t>
      </w:r>
      <w:r w:rsidRPr="00FA04D1">
        <w:rPr>
          <w:noProof/>
        </w:rPr>
        <w:t>as shown in the topology.</w:t>
      </w:r>
    </w:p>
    <w:p w14:paraId="6DE6F494" w14:textId="77777777" w:rsidR="009A4354" w:rsidRDefault="009A4354" w:rsidP="009848AC">
      <w:pPr>
        <w:pStyle w:val="SubStepAlpha"/>
        <w:numPr>
          <w:ilvl w:val="3"/>
          <w:numId w:val="0"/>
        </w:numPr>
        <w:tabs>
          <w:tab w:val="num" w:pos="720"/>
        </w:tabs>
        <w:ind w:left="720" w:hanging="360"/>
      </w:pPr>
      <w:r w:rsidRPr="00FA04D1">
        <w:rPr>
          <w:noProof/>
        </w:rPr>
        <w:t>Configure interface IP addresses, as shown in the IP Addressing Table.</w:t>
      </w:r>
      <w:r>
        <w:t xml:space="preserve"> The following configuration displays the VLAN 1 management interface on S1:</w:t>
      </w:r>
    </w:p>
    <w:p w14:paraId="5041C215" w14:textId="77777777" w:rsidR="009A4354" w:rsidRPr="00FA04D1" w:rsidRDefault="009A4354" w:rsidP="009A4354">
      <w:pPr>
        <w:pStyle w:val="CMD"/>
        <w:rPr>
          <w:noProof/>
        </w:rPr>
      </w:pPr>
      <w:r w:rsidRPr="00FA04D1">
        <w:rPr>
          <w:noProof/>
        </w:rPr>
        <w:t xml:space="preserve">S1(config)# </w:t>
      </w:r>
      <w:r w:rsidRPr="00C307E8">
        <w:rPr>
          <w:b/>
        </w:rPr>
        <w:t xml:space="preserve">interface </w:t>
      </w:r>
      <w:proofErr w:type="spellStart"/>
      <w:r w:rsidRPr="00C307E8">
        <w:rPr>
          <w:b/>
        </w:rPr>
        <w:t>vlan</w:t>
      </w:r>
      <w:proofErr w:type="spellEnd"/>
      <w:r w:rsidRPr="00C307E8">
        <w:rPr>
          <w:b/>
        </w:rPr>
        <w:t xml:space="preserve"> 1</w:t>
      </w:r>
    </w:p>
    <w:p w14:paraId="05BF8443" w14:textId="77777777" w:rsidR="009A4354" w:rsidRPr="00FA04D1" w:rsidRDefault="009A4354" w:rsidP="009A4354">
      <w:pPr>
        <w:pStyle w:val="CMD"/>
        <w:rPr>
          <w:noProof/>
        </w:rPr>
      </w:pPr>
      <w:r w:rsidRPr="00FA04D1">
        <w:rPr>
          <w:noProof/>
        </w:rPr>
        <w:t xml:space="preserve">S1(config-if)# </w:t>
      </w:r>
      <w:proofErr w:type="spellStart"/>
      <w:r w:rsidRPr="00C307E8">
        <w:rPr>
          <w:b/>
        </w:rPr>
        <w:t>ip</w:t>
      </w:r>
      <w:proofErr w:type="spellEnd"/>
      <w:r w:rsidRPr="00C307E8">
        <w:rPr>
          <w:b/>
        </w:rPr>
        <w:t xml:space="preserve"> address 192.168.1.2 255.255.255.0</w:t>
      </w:r>
    </w:p>
    <w:p w14:paraId="1F41AFA5" w14:textId="77777777" w:rsidR="009A4354" w:rsidRPr="00C307E8" w:rsidRDefault="009A4354" w:rsidP="009A4354">
      <w:pPr>
        <w:pStyle w:val="CMD"/>
        <w:rPr>
          <w:b/>
        </w:rPr>
      </w:pPr>
      <w:r w:rsidRPr="00FA04D1">
        <w:rPr>
          <w:noProof/>
        </w:rPr>
        <w:t xml:space="preserve">S1(config-if)# </w:t>
      </w:r>
      <w:r w:rsidRPr="00C307E8">
        <w:rPr>
          <w:b/>
        </w:rPr>
        <w:t>no shutdown</w:t>
      </w:r>
    </w:p>
    <w:p w14:paraId="35FC1459" w14:textId="77777777" w:rsidR="009A4354" w:rsidRDefault="009A4354" w:rsidP="009848AC">
      <w:pPr>
        <w:pStyle w:val="SubStepAlpha"/>
        <w:numPr>
          <w:ilvl w:val="3"/>
          <w:numId w:val="0"/>
        </w:numPr>
        <w:tabs>
          <w:tab w:val="num" w:pos="720"/>
        </w:tabs>
        <w:ind w:left="720" w:hanging="360"/>
      </w:pPr>
      <w:r>
        <w:t>Prevent the router or switch from attempting to translate incorrectly entered commands by disabling DNS lookup. S1 is shown here as an example.</w:t>
      </w:r>
    </w:p>
    <w:p w14:paraId="22A57825" w14:textId="77777777" w:rsidR="009A4354" w:rsidRPr="00FA04D1" w:rsidRDefault="009A4354" w:rsidP="009A4354">
      <w:pPr>
        <w:pStyle w:val="CMD"/>
        <w:rPr>
          <w:noProof/>
        </w:rPr>
      </w:pPr>
      <w:r>
        <w:t>S</w:t>
      </w:r>
      <w:r w:rsidRPr="0057529C">
        <w:t>1(</w:t>
      </w:r>
      <w:r w:rsidRPr="00FA04D1">
        <w:rPr>
          <w:noProof/>
        </w:rPr>
        <w:t xml:space="preserve">config)# </w:t>
      </w:r>
      <w:r w:rsidRPr="00C307E8">
        <w:rPr>
          <w:b/>
        </w:rPr>
        <w:t xml:space="preserve">no </w:t>
      </w:r>
      <w:proofErr w:type="spellStart"/>
      <w:r w:rsidRPr="00C307E8">
        <w:rPr>
          <w:b/>
        </w:rPr>
        <w:t>ip</w:t>
      </w:r>
      <w:proofErr w:type="spellEnd"/>
      <w:r w:rsidRPr="00C307E8">
        <w:rPr>
          <w:b/>
        </w:rPr>
        <w:t xml:space="preserve"> domain-lookup</w:t>
      </w:r>
    </w:p>
    <w:p w14:paraId="40FEE6CD" w14:textId="77777777" w:rsidR="009A4354" w:rsidRPr="00FA04D1" w:rsidRDefault="009A4354" w:rsidP="009848AC">
      <w:pPr>
        <w:pStyle w:val="SubStepAlpha"/>
        <w:numPr>
          <w:ilvl w:val="3"/>
          <w:numId w:val="0"/>
        </w:numPr>
        <w:tabs>
          <w:tab w:val="num" w:pos="720"/>
        </w:tabs>
        <w:ind w:left="720" w:hanging="360"/>
        <w:rPr>
          <w:noProof/>
        </w:rPr>
      </w:pPr>
      <w:r w:rsidRPr="00FA04D1">
        <w:rPr>
          <w:noProof/>
        </w:rPr>
        <w:t xml:space="preserve">HTTP access to the switch is enabled by default. </w:t>
      </w:r>
      <w:r>
        <w:t xml:space="preserve">Prevent HTTP access by disabling </w:t>
      </w:r>
      <w:r w:rsidRPr="00FA04D1">
        <w:rPr>
          <w:noProof/>
        </w:rPr>
        <w:t>the HTTP server and HTTP secure server.</w:t>
      </w:r>
    </w:p>
    <w:p w14:paraId="0DE92BA1" w14:textId="77777777" w:rsidR="009A4354" w:rsidRPr="00FA04D1" w:rsidRDefault="009A4354" w:rsidP="009A4354">
      <w:pPr>
        <w:pStyle w:val="CMD"/>
        <w:rPr>
          <w:noProof/>
        </w:rPr>
      </w:pPr>
      <w:r w:rsidRPr="00FA04D1">
        <w:rPr>
          <w:noProof/>
        </w:rPr>
        <w:t xml:space="preserve">S1(config)# </w:t>
      </w:r>
      <w:r w:rsidRPr="00C307E8">
        <w:rPr>
          <w:b/>
        </w:rPr>
        <w:t xml:space="preserve">no </w:t>
      </w:r>
      <w:proofErr w:type="spellStart"/>
      <w:r w:rsidRPr="00C307E8">
        <w:rPr>
          <w:b/>
        </w:rPr>
        <w:t>ip</w:t>
      </w:r>
      <w:proofErr w:type="spellEnd"/>
      <w:r w:rsidRPr="00C307E8">
        <w:rPr>
          <w:b/>
        </w:rPr>
        <w:t xml:space="preserve"> http server</w:t>
      </w:r>
    </w:p>
    <w:p w14:paraId="453B7B35" w14:textId="77777777" w:rsidR="009A4354" w:rsidRPr="00C307E8" w:rsidRDefault="009A4354" w:rsidP="009A4354">
      <w:pPr>
        <w:pStyle w:val="CMD"/>
        <w:rPr>
          <w:b/>
        </w:rPr>
      </w:pPr>
      <w:r w:rsidRPr="00B81429">
        <w:rPr>
          <w:noProof/>
        </w:rPr>
        <w:t xml:space="preserve">S1(config)# </w:t>
      </w:r>
      <w:r w:rsidRPr="00C307E8">
        <w:rPr>
          <w:b/>
        </w:rPr>
        <w:t xml:space="preserve">no </w:t>
      </w:r>
      <w:proofErr w:type="spellStart"/>
      <w:r w:rsidRPr="00C307E8">
        <w:rPr>
          <w:b/>
        </w:rPr>
        <w:t>ip</w:t>
      </w:r>
      <w:proofErr w:type="spellEnd"/>
      <w:r w:rsidRPr="00C307E8">
        <w:rPr>
          <w:b/>
        </w:rPr>
        <w:t xml:space="preserve"> http </w:t>
      </w:r>
      <w:proofErr w:type="gramStart"/>
      <w:r w:rsidRPr="00C307E8">
        <w:rPr>
          <w:b/>
        </w:rPr>
        <w:t>secure-server</w:t>
      </w:r>
      <w:proofErr w:type="gramEnd"/>
    </w:p>
    <w:p w14:paraId="15F2712E" w14:textId="77777777" w:rsidR="009A4354" w:rsidRPr="001E0690" w:rsidRDefault="009A4354" w:rsidP="009A4354">
      <w:pPr>
        <w:pStyle w:val="BodyTextL50"/>
      </w:pPr>
      <w:r w:rsidRPr="00FA04D1">
        <w:rPr>
          <w:rStyle w:val="BodyTextL25Char"/>
          <w:b/>
          <w:noProof/>
        </w:rPr>
        <w:t>Note</w:t>
      </w:r>
      <w:r w:rsidRPr="00FA04D1">
        <w:rPr>
          <w:noProof/>
        </w:rPr>
        <w:t xml:space="preserve">: The switch must have a </w:t>
      </w:r>
      <w:r w:rsidRPr="00FA04D1">
        <w:rPr>
          <w:rStyle w:val="BodyTextL25Char"/>
          <w:noProof/>
        </w:rPr>
        <w:t>cryptography</w:t>
      </w:r>
      <w:r w:rsidRPr="00FA04D1">
        <w:rPr>
          <w:noProof/>
        </w:rPr>
        <w:t xml:space="preserve"> IOS image to support the </w:t>
      </w:r>
      <w:proofErr w:type="spellStart"/>
      <w:r w:rsidRPr="00C307E8">
        <w:rPr>
          <w:rStyle w:val="BodyTextL25Char"/>
          <w:b/>
          <w:bCs/>
        </w:rPr>
        <w:t>ip</w:t>
      </w:r>
      <w:proofErr w:type="spellEnd"/>
      <w:r w:rsidRPr="00C307E8">
        <w:rPr>
          <w:rStyle w:val="BodyTextL25Char"/>
          <w:b/>
          <w:bCs/>
        </w:rPr>
        <w:t xml:space="preserve"> http secure-server</w:t>
      </w:r>
      <w:r w:rsidRPr="00FA04D1">
        <w:rPr>
          <w:noProof/>
        </w:rPr>
        <w:t xml:space="preserve"> command. HTTP access to the router is disabled by default.</w:t>
      </w:r>
    </w:p>
    <w:p w14:paraId="10ECABC9" w14:textId="77777777" w:rsidR="009A4354" w:rsidRDefault="009A4354" w:rsidP="009848AC">
      <w:pPr>
        <w:pStyle w:val="SubStepAlpha"/>
        <w:numPr>
          <w:ilvl w:val="3"/>
          <w:numId w:val="0"/>
        </w:numPr>
        <w:tabs>
          <w:tab w:val="num" w:pos="720"/>
        </w:tabs>
        <w:ind w:left="720" w:hanging="360"/>
      </w:pPr>
      <w:r>
        <w:t>Configure the enable secret password.</w:t>
      </w:r>
    </w:p>
    <w:p w14:paraId="6286E8BA" w14:textId="77777777" w:rsidR="009A4354" w:rsidRPr="00C307E8" w:rsidRDefault="009A4354" w:rsidP="009A4354">
      <w:pPr>
        <w:pStyle w:val="CMD"/>
        <w:rPr>
          <w:b/>
        </w:rPr>
      </w:pPr>
      <w:r>
        <w:t>S</w:t>
      </w:r>
      <w:r w:rsidRPr="008749A2">
        <w:t>1(</w:t>
      </w:r>
      <w:proofErr w:type="gramStart"/>
      <w:r w:rsidRPr="008749A2">
        <w:t>config)#</w:t>
      </w:r>
      <w:proofErr w:type="gramEnd"/>
      <w:r>
        <w:t xml:space="preserve"> </w:t>
      </w:r>
      <w:r w:rsidRPr="00C307E8">
        <w:rPr>
          <w:b/>
        </w:rPr>
        <w:t xml:space="preserve">enable algorithm-type </w:t>
      </w:r>
      <w:proofErr w:type="spellStart"/>
      <w:r w:rsidRPr="00C307E8">
        <w:rPr>
          <w:b/>
        </w:rPr>
        <w:t>scrypt</w:t>
      </w:r>
      <w:proofErr w:type="spellEnd"/>
      <w:r w:rsidRPr="00C307E8">
        <w:rPr>
          <w:b/>
        </w:rPr>
        <w:t xml:space="preserve"> secret cisco12345</w:t>
      </w:r>
    </w:p>
    <w:p w14:paraId="6C9B15F0" w14:textId="77777777" w:rsidR="009A4354" w:rsidRPr="008749A2" w:rsidRDefault="009A4354" w:rsidP="009848AC">
      <w:pPr>
        <w:pStyle w:val="SubStepAlpha"/>
        <w:numPr>
          <w:ilvl w:val="3"/>
          <w:numId w:val="0"/>
        </w:numPr>
        <w:tabs>
          <w:tab w:val="num" w:pos="720"/>
        </w:tabs>
        <w:ind w:left="720" w:hanging="360"/>
      </w:pPr>
      <w:r>
        <w:t>Configure console password.</w:t>
      </w:r>
    </w:p>
    <w:p w14:paraId="14A58762" w14:textId="77777777" w:rsidR="009A4354" w:rsidRPr="008749A2" w:rsidRDefault="009A4354" w:rsidP="009A4354">
      <w:pPr>
        <w:pStyle w:val="CMD"/>
      </w:pPr>
      <w:r>
        <w:t>S</w:t>
      </w:r>
      <w:r w:rsidRPr="008749A2">
        <w:t>1(</w:t>
      </w:r>
      <w:proofErr w:type="gramStart"/>
      <w:r w:rsidRPr="008749A2">
        <w:t>config)#</w:t>
      </w:r>
      <w:proofErr w:type="gramEnd"/>
      <w:r>
        <w:t xml:space="preserve"> </w:t>
      </w:r>
      <w:r w:rsidRPr="00C307E8">
        <w:rPr>
          <w:b/>
        </w:rPr>
        <w:t>line console 0</w:t>
      </w:r>
    </w:p>
    <w:p w14:paraId="2D47835C" w14:textId="77777777" w:rsidR="009A4354" w:rsidRPr="008749A2" w:rsidRDefault="009A4354" w:rsidP="009A4354">
      <w:pPr>
        <w:pStyle w:val="CMD"/>
      </w:pPr>
      <w:r>
        <w:t>S1</w:t>
      </w:r>
      <w:r w:rsidRPr="008749A2">
        <w:t>(config-</w:t>
      </w:r>
      <w:proofErr w:type="gramStart"/>
      <w:r w:rsidRPr="008749A2">
        <w:t>line)#</w:t>
      </w:r>
      <w:proofErr w:type="gramEnd"/>
      <w:r>
        <w:t xml:space="preserve"> </w:t>
      </w:r>
      <w:r w:rsidRPr="00C307E8">
        <w:rPr>
          <w:b/>
        </w:rPr>
        <w:t xml:space="preserve">password </w:t>
      </w:r>
      <w:proofErr w:type="spellStart"/>
      <w:r w:rsidRPr="00C307E8">
        <w:rPr>
          <w:b/>
        </w:rPr>
        <w:t>ciscoconpass</w:t>
      </w:r>
      <w:proofErr w:type="spellEnd"/>
    </w:p>
    <w:p w14:paraId="2B872236" w14:textId="77777777" w:rsidR="009A4354" w:rsidRPr="001E0690" w:rsidRDefault="009A4354" w:rsidP="009A4354">
      <w:pPr>
        <w:pStyle w:val="CMD"/>
      </w:pPr>
      <w:r>
        <w:t>S</w:t>
      </w:r>
      <w:r w:rsidRPr="008749A2">
        <w:t>1(config-</w:t>
      </w:r>
      <w:proofErr w:type="gramStart"/>
      <w:r w:rsidRPr="008749A2">
        <w:t>line)#</w:t>
      </w:r>
      <w:proofErr w:type="gramEnd"/>
      <w:r>
        <w:t xml:space="preserve"> </w:t>
      </w:r>
      <w:r w:rsidRPr="00C307E8">
        <w:rPr>
          <w:b/>
        </w:rPr>
        <w:t>exec-timeout 5 0</w:t>
      </w:r>
    </w:p>
    <w:p w14:paraId="7A383786" w14:textId="77777777" w:rsidR="009A4354" w:rsidRPr="001E0690" w:rsidRDefault="009A4354" w:rsidP="009A4354">
      <w:pPr>
        <w:pStyle w:val="CMD"/>
      </w:pPr>
      <w:r>
        <w:t>S</w:t>
      </w:r>
      <w:r w:rsidRPr="008749A2">
        <w:t>1(config-</w:t>
      </w:r>
      <w:proofErr w:type="gramStart"/>
      <w:r w:rsidRPr="008749A2">
        <w:t>line)#</w:t>
      </w:r>
      <w:proofErr w:type="gramEnd"/>
      <w:r>
        <w:t xml:space="preserve"> </w:t>
      </w:r>
      <w:r w:rsidRPr="00C307E8">
        <w:rPr>
          <w:b/>
        </w:rPr>
        <w:t>login</w:t>
      </w:r>
    </w:p>
    <w:p w14:paraId="59B6FB93" w14:textId="77777777" w:rsidR="009A4354" w:rsidRPr="00C307E8" w:rsidRDefault="009A4354" w:rsidP="009A4354">
      <w:pPr>
        <w:pStyle w:val="CMD"/>
        <w:rPr>
          <w:b/>
        </w:rPr>
      </w:pPr>
      <w:r>
        <w:t>S</w:t>
      </w:r>
      <w:r w:rsidRPr="008749A2">
        <w:t>1(config-</w:t>
      </w:r>
      <w:proofErr w:type="gramStart"/>
      <w:r w:rsidRPr="008749A2">
        <w:t>line)#</w:t>
      </w:r>
      <w:proofErr w:type="gramEnd"/>
      <w:r>
        <w:t xml:space="preserve"> </w:t>
      </w:r>
      <w:r w:rsidRPr="00C307E8">
        <w:rPr>
          <w:b/>
        </w:rPr>
        <w:t>logging synchronous</w:t>
      </w:r>
    </w:p>
    <w:p w14:paraId="5BDE25D2" w14:textId="77777777" w:rsidR="009A4354" w:rsidRPr="00FA04D1" w:rsidRDefault="009A4354" w:rsidP="00C307E8">
      <w:pPr>
        <w:pStyle w:val="Heading3"/>
        <w:rPr>
          <w:noProof/>
        </w:rPr>
      </w:pPr>
      <w:r w:rsidRPr="00FA04D1">
        <w:rPr>
          <w:noProof/>
        </w:rPr>
        <w:t>Configure PC host IP settings.</w:t>
      </w:r>
    </w:p>
    <w:p w14:paraId="745DC6F2" w14:textId="565F1D23" w:rsidR="009A4354" w:rsidRPr="00D15417" w:rsidRDefault="009A4354" w:rsidP="009A4354">
      <w:pPr>
        <w:pStyle w:val="BodyTextL25"/>
      </w:pPr>
      <w:r w:rsidRPr="00FA04D1">
        <w:rPr>
          <w:noProof/>
        </w:rPr>
        <w:t>Configure a static IP address, subnet mask, and default gateway for PC-A and PC-B, as shown in the Addressing Table.</w:t>
      </w:r>
    </w:p>
    <w:p w14:paraId="4CA63410" w14:textId="77777777" w:rsidR="009A4354" w:rsidRPr="00FA04D1" w:rsidRDefault="009A4354" w:rsidP="00C307E8">
      <w:pPr>
        <w:pStyle w:val="Heading3"/>
        <w:rPr>
          <w:noProof/>
        </w:rPr>
      </w:pPr>
      <w:r w:rsidRPr="00FA04D1">
        <w:rPr>
          <w:noProof/>
        </w:rPr>
        <w:t>Verify basic network connectivity.</w:t>
      </w:r>
    </w:p>
    <w:p w14:paraId="1F283749" w14:textId="19ED9A83" w:rsidR="009A4354" w:rsidRDefault="009A4354" w:rsidP="00C307E8">
      <w:pPr>
        <w:pStyle w:val="SubStepAlpha"/>
      </w:pPr>
      <w:r w:rsidRPr="00FA04D1">
        <w:rPr>
          <w:noProof/>
        </w:rPr>
        <w:t>Ping from PC-A and PC-B to the R1</w:t>
      </w:r>
      <w:r w:rsidRPr="006626E8">
        <w:t xml:space="preserve"> </w:t>
      </w:r>
      <w:r w:rsidR="005F0FC5">
        <w:t>G0/</w:t>
      </w:r>
      <w:r>
        <w:t>0</w:t>
      </w:r>
      <w:r w:rsidRPr="006626E8">
        <w:t>/1 inter</w:t>
      </w:r>
      <w:r>
        <w:t xml:space="preserve">face at IP address </w:t>
      </w:r>
      <w:r w:rsidRPr="00D56DE6">
        <w:rPr>
          <w:b/>
        </w:rPr>
        <w:t>192.168.1.1</w:t>
      </w:r>
      <w:r>
        <w:t>.</w:t>
      </w:r>
    </w:p>
    <w:p w14:paraId="64DDAD74" w14:textId="77777777" w:rsidR="009A4354" w:rsidRPr="007E4125" w:rsidRDefault="009A4354" w:rsidP="009A4354">
      <w:pPr>
        <w:pStyle w:val="BodyTextL50"/>
      </w:pPr>
      <w:r w:rsidRPr="00D15417">
        <w:t xml:space="preserve">If the pings are </w:t>
      </w:r>
      <w:r>
        <w:t>un</w:t>
      </w:r>
      <w:r w:rsidRPr="00D15417">
        <w:t>successful, troubleshoot the basic device configurations before continuing.</w:t>
      </w:r>
    </w:p>
    <w:p w14:paraId="2754355A" w14:textId="77777777" w:rsidR="009A4354" w:rsidRDefault="009A4354" w:rsidP="00C307E8">
      <w:pPr>
        <w:pStyle w:val="SubStepAlpha"/>
      </w:pPr>
      <w:r w:rsidRPr="00605B4B">
        <w:t xml:space="preserve">Ping from PC-A to </w:t>
      </w:r>
      <w:r>
        <w:t>PC-B.</w:t>
      </w:r>
    </w:p>
    <w:p w14:paraId="648F7AFC" w14:textId="77777777" w:rsidR="009A4354" w:rsidRDefault="009A4354" w:rsidP="009A4354">
      <w:pPr>
        <w:pStyle w:val="BodyTextL50"/>
      </w:pPr>
      <w:r w:rsidRPr="00D15417">
        <w:t xml:space="preserve">If the pings are </w:t>
      </w:r>
      <w:r>
        <w:t>un</w:t>
      </w:r>
      <w:r w:rsidRPr="00D15417">
        <w:t>successful, troubleshoot the basic device configurations before continuing.</w:t>
      </w:r>
    </w:p>
    <w:p w14:paraId="6C722C70" w14:textId="3CEA4295" w:rsidR="006640B2" w:rsidRPr="007E4125" w:rsidRDefault="006640B2" w:rsidP="009A4354">
      <w:pPr>
        <w:pStyle w:val="BodyTextL50"/>
      </w:pPr>
      <w:r w:rsidRPr="006640B2">
        <w:rPr>
          <w:noProof/>
        </w:rPr>
        <w:drawing>
          <wp:inline distT="0" distB="0" distL="0" distR="0" wp14:anchorId="020921FA" wp14:editId="3369311D">
            <wp:extent cx="5363323" cy="1505160"/>
            <wp:effectExtent l="0" t="0" r="8890" b="0"/>
            <wp:docPr id="140688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6671" name=""/>
                    <pic:cNvPicPr/>
                  </pic:nvPicPr>
                  <pic:blipFill>
                    <a:blip r:embed="rId9"/>
                    <a:stretch>
                      <a:fillRect/>
                    </a:stretch>
                  </pic:blipFill>
                  <pic:spPr>
                    <a:xfrm>
                      <a:off x="0" y="0"/>
                      <a:ext cx="5363323" cy="1505160"/>
                    </a:xfrm>
                    <a:prstGeom prst="rect">
                      <a:avLst/>
                    </a:prstGeom>
                  </pic:spPr>
                </pic:pic>
              </a:graphicData>
            </a:graphic>
          </wp:inline>
        </w:drawing>
      </w:r>
    </w:p>
    <w:p w14:paraId="6F6E05B6" w14:textId="77777777" w:rsidR="009A4354" w:rsidRPr="00FA04D1" w:rsidRDefault="009A4354" w:rsidP="00C307E8">
      <w:pPr>
        <w:pStyle w:val="Heading3"/>
        <w:rPr>
          <w:noProof/>
        </w:rPr>
      </w:pPr>
      <w:r w:rsidRPr="00FA04D1">
        <w:rPr>
          <w:noProof/>
        </w:rPr>
        <w:t>Save the basic configurations for the router and both switches.</w:t>
      </w:r>
    </w:p>
    <w:p w14:paraId="6ADE1418" w14:textId="77777777" w:rsidR="009A4354" w:rsidRPr="001F7151" w:rsidRDefault="009A4354" w:rsidP="009A4354">
      <w:pPr>
        <w:pStyle w:val="BodyTextL25"/>
      </w:pPr>
      <w:r w:rsidRPr="00FA04D1">
        <w:rPr>
          <w:noProof/>
        </w:rPr>
        <w:t>Save the running configuration to the startup configuration from the privileged EXEC</w:t>
      </w:r>
      <w:r w:rsidRPr="001F7151">
        <w:t xml:space="preserve"> </w:t>
      </w:r>
      <w:r>
        <w:t xml:space="preserve">mode </w:t>
      </w:r>
      <w:r w:rsidRPr="001F7151">
        <w:t>prompt.</w:t>
      </w:r>
    </w:p>
    <w:p w14:paraId="64B5DC05" w14:textId="77777777" w:rsidR="009A4354" w:rsidRPr="001F7151" w:rsidRDefault="009A4354" w:rsidP="009A4354">
      <w:pPr>
        <w:pStyle w:val="CMD"/>
      </w:pPr>
      <w:r w:rsidRPr="00AA475B">
        <w:t>S1#</w:t>
      </w:r>
      <w:r>
        <w:t xml:space="preserve"> </w:t>
      </w:r>
      <w:r w:rsidRPr="00C307E8">
        <w:rPr>
          <w:b/>
        </w:rPr>
        <w:t>copy running-config startup-config</w:t>
      </w:r>
    </w:p>
    <w:p w14:paraId="12763B23" w14:textId="2E512A74" w:rsidR="0037676D" w:rsidRPr="00767D95" w:rsidRDefault="0037676D" w:rsidP="00050315">
      <w:pPr>
        <w:pStyle w:val="ConfigWindow"/>
        <w:rPr>
          <w:b/>
        </w:rPr>
      </w:pPr>
      <w:r>
        <w:t>Close configuration window</w:t>
      </w:r>
    </w:p>
    <w:p w14:paraId="162D38E7" w14:textId="4063E11B" w:rsidR="009A4354" w:rsidRDefault="00E55B60" w:rsidP="00050315">
      <w:pPr>
        <w:pStyle w:val="Heading2"/>
        <w:spacing w:before="120"/>
      </w:pPr>
      <w:r>
        <w:t xml:space="preserve">Configure </w:t>
      </w:r>
      <w:r w:rsidR="009A4354" w:rsidRPr="00795F55">
        <w:t xml:space="preserve">Secure </w:t>
      </w:r>
      <w:r w:rsidR="009A4354" w:rsidRPr="00C35CFA">
        <w:t>Trunk</w:t>
      </w:r>
      <w:r w:rsidR="009A4354" w:rsidRPr="00795F55">
        <w:t xml:space="preserve"> Ports</w:t>
      </w:r>
    </w:p>
    <w:p w14:paraId="1AB3244B" w14:textId="36E3EA93" w:rsidR="00E55B60" w:rsidRPr="00C307E8" w:rsidRDefault="00E55B60" w:rsidP="00C307E8">
      <w:pPr>
        <w:pStyle w:val="BodyTextL25"/>
      </w:pPr>
      <w:r w:rsidRPr="00870203">
        <w:t>In</w:t>
      </w:r>
      <w:r>
        <w:t xml:space="preserve"> this part</w:t>
      </w:r>
      <w:r w:rsidRPr="00870203">
        <w:t xml:space="preserve">, you will </w:t>
      </w:r>
      <w:r w:rsidRPr="00C307E8">
        <w:t>configure trunk ports, change the native VLAN for trunk ports, and verify trunk configuration.</w:t>
      </w:r>
    </w:p>
    <w:p w14:paraId="65840BC3" w14:textId="77777777" w:rsidR="00E55B60" w:rsidRPr="00C307E8" w:rsidRDefault="00E55B60" w:rsidP="00C307E8">
      <w:pPr>
        <w:pStyle w:val="BodyTextL25"/>
      </w:pPr>
      <w:r w:rsidRPr="00C307E8">
        <w:t xml:space="preserve">Securing trunk ports can help stop VLAN hopping attacks. The best way to prevent a basic VLAN hopping attack is to explicitly disable </w:t>
      </w:r>
      <w:proofErr w:type="spellStart"/>
      <w:r w:rsidRPr="00C307E8">
        <w:t>trunking</w:t>
      </w:r>
      <w:proofErr w:type="spellEnd"/>
      <w:r w:rsidRPr="00C307E8">
        <w:t xml:space="preserve"> on all ports except the ports that specifically require </w:t>
      </w:r>
      <w:proofErr w:type="spellStart"/>
      <w:r w:rsidRPr="00C307E8">
        <w:t>trunking</w:t>
      </w:r>
      <w:proofErr w:type="spellEnd"/>
      <w:r w:rsidRPr="00C307E8">
        <w:t xml:space="preserve">. On the required </w:t>
      </w:r>
      <w:proofErr w:type="spellStart"/>
      <w:r w:rsidRPr="00C307E8">
        <w:t>trunking</w:t>
      </w:r>
      <w:proofErr w:type="spellEnd"/>
      <w:r w:rsidRPr="00C307E8">
        <w:t xml:space="preserve"> ports, disable DTP (auto </w:t>
      </w:r>
      <w:proofErr w:type="spellStart"/>
      <w:r w:rsidRPr="00C307E8">
        <w:t>trunking</w:t>
      </w:r>
      <w:proofErr w:type="spellEnd"/>
      <w:r w:rsidRPr="00C307E8">
        <w:t xml:space="preserve">) negotiations and manually enable </w:t>
      </w:r>
      <w:proofErr w:type="spellStart"/>
      <w:r w:rsidRPr="00C307E8">
        <w:t>trunking</w:t>
      </w:r>
      <w:proofErr w:type="spellEnd"/>
      <w:r w:rsidRPr="00C307E8">
        <w:t xml:space="preserve">. If no </w:t>
      </w:r>
      <w:proofErr w:type="spellStart"/>
      <w:r w:rsidRPr="00C307E8">
        <w:t>trunking</w:t>
      </w:r>
      <w:proofErr w:type="spellEnd"/>
      <w:r w:rsidRPr="00C307E8">
        <w:t xml:space="preserve"> is required on an interface, configure the port as an access port. This disables </w:t>
      </w:r>
      <w:proofErr w:type="spellStart"/>
      <w:r w:rsidRPr="00C307E8">
        <w:t>trunking</w:t>
      </w:r>
      <w:proofErr w:type="spellEnd"/>
      <w:r w:rsidRPr="00C307E8">
        <w:t xml:space="preserve"> on the interface.</w:t>
      </w:r>
    </w:p>
    <w:p w14:paraId="15C432BA" w14:textId="77777777" w:rsidR="00E55B60" w:rsidRPr="00C307E8" w:rsidRDefault="00E55B60" w:rsidP="00C307E8">
      <w:pPr>
        <w:pStyle w:val="BodyTextL25"/>
      </w:pPr>
      <w:r w:rsidRPr="00C307E8">
        <w:rPr>
          <w:b/>
          <w:bCs/>
        </w:rPr>
        <w:t>Note</w:t>
      </w:r>
      <w:r w:rsidRPr="00C307E8">
        <w:t>: Tasks should be performed on S1 or S2, as indicated.</w:t>
      </w:r>
    </w:p>
    <w:p w14:paraId="5FECA26C" w14:textId="77777777" w:rsidR="009A4354" w:rsidRPr="00203051" w:rsidRDefault="009A4354" w:rsidP="00C307E8">
      <w:pPr>
        <w:pStyle w:val="Heading3"/>
      </w:pPr>
      <w:r w:rsidRPr="00203051">
        <w:t>Conf</w:t>
      </w:r>
      <w:r w:rsidRPr="00870203">
        <w:t xml:space="preserve">igure </w:t>
      </w:r>
      <w:r>
        <w:t>S</w:t>
      </w:r>
      <w:r w:rsidRPr="00203051">
        <w:t>1 as the root switch.</w:t>
      </w:r>
    </w:p>
    <w:p w14:paraId="14200565" w14:textId="77777777" w:rsidR="009A4354" w:rsidRPr="00203051" w:rsidRDefault="009A4354" w:rsidP="009A4354">
      <w:pPr>
        <w:pStyle w:val="BodyTextL25"/>
      </w:pPr>
      <w:r>
        <w:t>F</w:t>
      </w:r>
      <w:r w:rsidRPr="00203051">
        <w:t>or the purpose</w:t>
      </w:r>
      <w:r>
        <w:t>s</w:t>
      </w:r>
      <w:r w:rsidRPr="00203051">
        <w:t xml:space="preserve"> of this lab, S2 is currently the root bridge</w:t>
      </w:r>
      <w:r>
        <w:t>. You will configure S1 as the root bridge by changing the bridge ID priority level.</w:t>
      </w:r>
    </w:p>
    <w:p w14:paraId="2B7BA658" w14:textId="7AD68193" w:rsidR="009A4354" w:rsidRDefault="009A4354" w:rsidP="00C307E8">
      <w:pPr>
        <w:pStyle w:val="SubStepAlpha"/>
      </w:pPr>
      <w:r>
        <w:t>From the</w:t>
      </w:r>
      <w:r w:rsidRPr="00870203">
        <w:t xml:space="preserve"> c</w:t>
      </w:r>
      <w:r w:rsidRPr="00203051">
        <w:t xml:space="preserve">onsole </w:t>
      </w:r>
      <w:r>
        <w:t xml:space="preserve">on S1, enter global </w:t>
      </w:r>
      <w:r w:rsidRPr="00203051">
        <w:t>configuration mode.</w:t>
      </w:r>
    </w:p>
    <w:p w14:paraId="35B8A0DA" w14:textId="77777777" w:rsidR="0037676D" w:rsidRPr="00767D95" w:rsidRDefault="0037676D" w:rsidP="00050315">
      <w:pPr>
        <w:pStyle w:val="ConfigWindow"/>
      </w:pPr>
      <w:r>
        <w:t>Open configuration window</w:t>
      </w:r>
    </w:p>
    <w:p w14:paraId="41A94FB7" w14:textId="77777777" w:rsidR="009A4354" w:rsidRPr="00E11F13" w:rsidRDefault="009A4354" w:rsidP="00050315">
      <w:pPr>
        <w:pStyle w:val="SubStepAlpha"/>
        <w:spacing w:before="0"/>
        <w:rPr>
          <w:noProof/>
        </w:rPr>
      </w:pPr>
      <w:r>
        <w:t xml:space="preserve">The default priority for </w:t>
      </w:r>
      <w:r w:rsidRPr="00E11F13">
        <w:rPr>
          <w:noProof/>
        </w:rPr>
        <w:t xml:space="preserve">S1 and S2 is 32769 (32768 + 1 with System ID Extension). Set S1 priority to </w:t>
      </w:r>
      <w:r w:rsidRPr="00E11F13">
        <w:rPr>
          <w:b/>
          <w:noProof/>
        </w:rPr>
        <w:t>0</w:t>
      </w:r>
      <w:r w:rsidRPr="00E11F13">
        <w:rPr>
          <w:noProof/>
        </w:rPr>
        <w:t xml:space="preserve"> so that it becomes the root switch.</w:t>
      </w:r>
    </w:p>
    <w:p w14:paraId="1763FFD7" w14:textId="77777777" w:rsidR="009A4354" w:rsidRPr="00E11F13" w:rsidRDefault="009A4354" w:rsidP="009A4354">
      <w:pPr>
        <w:pStyle w:val="CMD"/>
        <w:rPr>
          <w:noProof/>
        </w:rPr>
      </w:pPr>
      <w:r w:rsidRPr="00E11F13">
        <w:rPr>
          <w:noProof/>
        </w:rPr>
        <w:t xml:space="preserve">S1(config)# </w:t>
      </w:r>
      <w:r w:rsidRPr="00C307E8">
        <w:rPr>
          <w:b/>
        </w:rPr>
        <w:t xml:space="preserve">spanning-tree </w:t>
      </w:r>
      <w:proofErr w:type="spellStart"/>
      <w:r w:rsidRPr="00C307E8">
        <w:rPr>
          <w:b/>
        </w:rPr>
        <w:t>vlan</w:t>
      </w:r>
      <w:proofErr w:type="spellEnd"/>
      <w:r w:rsidRPr="00C307E8">
        <w:rPr>
          <w:b/>
        </w:rPr>
        <w:t xml:space="preserve"> 1 priority 0</w:t>
      </w:r>
    </w:p>
    <w:p w14:paraId="725AA535" w14:textId="77777777" w:rsidR="009A4354" w:rsidRPr="001E0690" w:rsidRDefault="009A4354" w:rsidP="009A4354">
      <w:pPr>
        <w:pStyle w:val="CMD"/>
      </w:pPr>
      <w:r w:rsidRPr="00203051">
        <w:t>S1(config)#</w:t>
      </w:r>
      <w:r>
        <w:t xml:space="preserve"> </w:t>
      </w:r>
      <w:r w:rsidRPr="00C307E8">
        <w:rPr>
          <w:b/>
        </w:rPr>
        <w:t>exit</w:t>
      </w:r>
    </w:p>
    <w:p w14:paraId="1A80D4BF" w14:textId="77777777" w:rsidR="009A4354" w:rsidRPr="001E0690" w:rsidRDefault="009A4354" w:rsidP="009A4354">
      <w:pPr>
        <w:pStyle w:val="BodyTextL50"/>
        <w:rPr>
          <w:b/>
        </w:rPr>
      </w:pPr>
      <w:r w:rsidRPr="00F213DC">
        <w:rPr>
          <w:b/>
        </w:rPr>
        <w:t>Note</w:t>
      </w:r>
      <w:r w:rsidRPr="001E0690">
        <w:rPr>
          <w:rFonts w:cs="Arial"/>
        </w:rPr>
        <w:t xml:space="preserve">: You can also use the </w:t>
      </w:r>
      <w:r w:rsidRPr="00C307E8">
        <w:rPr>
          <w:rStyle w:val="BodyTextL25Char"/>
          <w:b/>
          <w:bCs/>
        </w:rPr>
        <w:t xml:space="preserve">spanning-tree </w:t>
      </w:r>
      <w:proofErr w:type="spellStart"/>
      <w:r w:rsidRPr="00C307E8">
        <w:rPr>
          <w:rStyle w:val="BodyTextL25Char"/>
          <w:b/>
          <w:bCs/>
        </w:rPr>
        <w:t>vlan</w:t>
      </w:r>
      <w:proofErr w:type="spellEnd"/>
      <w:r w:rsidRPr="00C307E8">
        <w:rPr>
          <w:rStyle w:val="BodyTextL25Char"/>
          <w:b/>
          <w:bCs/>
        </w:rPr>
        <w:t xml:space="preserve"> 1 root primary</w:t>
      </w:r>
      <w:r w:rsidRPr="006402E4">
        <w:t xml:space="preserve"> command to make S1 the root switch</w:t>
      </w:r>
      <w:r>
        <w:t xml:space="preserve"> for VLAN 1</w:t>
      </w:r>
      <w:r w:rsidRPr="006402E4">
        <w:t>.</w:t>
      </w:r>
    </w:p>
    <w:p w14:paraId="5B6E6BD7" w14:textId="77777777" w:rsidR="009A4354" w:rsidRPr="00E11F13" w:rsidRDefault="009A4354" w:rsidP="00C307E8">
      <w:pPr>
        <w:pStyle w:val="SubStepAlpha"/>
        <w:rPr>
          <w:noProof/>
        </w:rPr>
      </w:pPr>
      <w:r w:rsidRPr="00E11F13">
        <w:rPr>
          <w:noProof/>
        </w:rPr>
        <w:t xml:space="preserve">Issue the </w:t>
      </w:r>
      <w:r w:rsidRPr="00E11F13">
        <w:rPr>
          <w:b/>
          <w:noProof/>
        </w:rPr>
        <w:t>show spanning-tree</w:t>
      </w:r>
      <w:r w:rsidRPr="00E11F13">
        <w:rPr>
          <w:noProof/>
        </w:rPr>
        <w:t xml:space="preserve"> command to verify that S1 is the root bridge</w:t>
      </w:r>
      <w:r>
        <w:rPr>
          <w:noProof/>
        </w:rPr>
        <w:t>,</w:t>
      </w:r>
      <w:r w:rsidRPr="00E11F13">
        <w:rPr>
          <w:noProof/>
        </w:rPr>
        <w:t xml:space="preserve"> to see the ports in use</w:t>
      </w:r>
      <w:r>
        <w:rPr>
          <w:noProof/>
        </w:rPr>
        <w:t>,</w:t>
      </w:r>
      <w:r w:rsidRPr="00E11F13">
        <w:rPr>
          <w:noProof/>
        </w:rPr>
        <w:t xml:space="preserve"> and </w:t>
      </w:r>
      <w:r>
        <w:rPr>
          <w:noProof/>
        </w:rPr>
        <w:t xml:space="preserve">to see </w:t>
      </w:r>
      <w:r w:rsidRPr="00E11F13">
        <w:rPr>
          <w:noProof/>
        </w:rPr>
        <w:t>their status.</w:t>
      </w:r>
    </w:p>
    <w:p w14:paraId="362C09BF" w14:textId="77777777" w:rsidR="009A4354" w:rsidRPr="00C307E8" w:rsidRDefault="009A4354" w:rsidP="00870203">
      <w:pPr>
        <w:pStyle w:val="CMD"/>
      </w:pPr>
      <w:r w:rsidRPr="00C307E8">
        <w:t xml:space="preserve">S1# </w:t>
      </w:r>
      <w:r w:rsidRPr="00C307E8">
        <w:rPr>
          <w:b/>
        </w:rPr>
        <w:t>show spanning-tree</w:t>
      </w:r>
    </w:p>
    <w:p w14:paraId="527EBAC7" w14:textId="77777777" w:rsidR="009A4354" w:rsidRPr="00E11F13" w:rsidRDefault="009A4354" w:rsidP="009A4354">
      <w:pPr>
        <w:pStyle w:val="CMDOutput"/>
        <w:rPr>
          <w:noProof/>
        </w:rPr>
      </w:pPr>
    </w:p>
    <w:p w14:paraId="62D04EB0" w14:textId="77777777" w:rsidR="009A4354" w:rsidRPr="00E11F13" w:rsidRDefault="009A4354" w:rsidP="009A4354">
      <w:pPr>
        <w:pStyle w:val="CMDOutput"/>
        <w:rPr>
          <w:noProof/>
        </w:rPr>
      </w:pPr>
      <w:r w:rsidRPr="00E11F13">
        <w:rPr>
          <w:noProof/>
        </w:rPr>
        <w:t>VLAN0001</w:t>
      </w:r>
    </w:p>
    <w:p w14:paraId="6C67B371" w14:textId="77777777" w:rsidR="009A4354" w:rsidRPr="00E11F13" w:rsidRDefault="009A4354" w:rsidP="009A4354">
      <w:pPr>
        <w:pStyle w:val="CMDOutput"/>
        <w:rPr>
          <w:noProof/>
        </w:rPr>
      </w:pPr>
      <w:r w:rsidRPr="00E11F13">
        <w:rPr>
          <w:noProof/>
        </w:rPr>
        <w:t xml:space="preserve">  Spanning tree enabled protocol ieee</w:t>
      </w:r>
    </w:p>
    <w:p w14:paraId="615BD967" w14:textId="77777777" w:rsidR="009A4354" w:rsidRPr="00E11F13" w:rsidRDefault="009A4354" w:rsidP="009A4354">
      <w:pPr>
        <w:pStyle w:val="CMDOutput"/>
        <w:rPr>
          <w:noProof/>
        </w:rPr>
      </w:pPr>
      <w:r w:rsidRPr="00E11F13">
        <w:rPr>
          <w:noProof/>
        </w:rPr>
        <w:t xml:space="preserve">  Root ID    Priority    1</w:t>
      </w:r>
    </w:p>
    <w:p w14:paraId="1BB03F3A" w14:textId="77777777" w:rsidR="009A4354" w:rsidRPr="00E11F13" w:rsidRDefault="009A4354" w:rsidP="009A4354">
      <w:pPr>
        <w:pStyle w:val="CMDOutput"/>
        <w:rPr>
          <w:noProof/>
        </w:rPr>
      </w:pPr>
      <w:r w:rsidRPr="00E11F13">
        <w:rPr>
          <w:noProof/>
        </w:rPr>
        <w:t xml:space="preserve">             Address     001d.4635.0c80</w:t>
      </w:r>
    </w:p>
    <w:p w14:paraId="537662BF" w14:textId="77777777" w:rsidR="009A4354" w:rsidRPr="00E11F13" w:rsidRDefault="009A4354" w:rsidP="009A4354">
      <w:pPr>
        <w:pStyle w:val="CMDOutput"/>
        <w:rPr>
          <w:noProof/>
        </w:rPr>
      </w:pPr>
      <w:r w:rsidRPr="00E11F13">
        <w:rPr>
          <w:noProof/>
        </w:rPr>
        <w:t xml:space="preserve">             </w:t>
      </w:r>
      <w:r w:rsidRPr="00E11F13">
        <w:rPr>
          <w:noProof/>
          <w:highlight w:val="yellow"/>
        </w:rPr>
        <w:t>This bridge is the root</w:t>
      </w:r>
    </w:p>
    <w:p w14:paraId="7FB70895" w14:textId="77777777" w:rsidR="009A4354" w:rsidRPr="00E11F13" w:rsidRDefault="009A4354" w:rsidP="009A4354">
      <w:pPr>
        <w:pStyle w:val="CMDOutput"/>
        <w:rPr>
          <w:noProof/>
        </w:rPr>
      </w:pPr>
      <w:r w:rsidRPr="00E11F13">
        <w:rPr>
          <w:noProof/>
        </w:rPr>
        <w:t xml:space="preserve">             Hello Time   2 sec  Max Age 20 sec  Forward Delay 15 sec</w:t>
      </w:r>
    </w:p>
    <w:p w14:paraId="2BD13C1C" w14:textId="77777777" w:rsidR="009A4354" w:rsidRPr="00E11F13" w:rsidRDefault="009A4354" w:rsidP="009A4354">
      <w:pPr>
        <w:pStyle w:val="CMDOutput"/>
        <w:rPr>
          <w:noProof/>
        </w:rPr>
      </w:pPr>
    </w:p>
    <w:p w14:paraId="14FBBAF1" w14:textId="77777777" w:rsidR="009A4354" w:rsidRPr="00E11F13" w:rsidRDefault="009A4354" w:rsidP="009A4354">
      <w:pPr>
        <w:pStyle w:val="CMDOutput"/>
        <w:rPr>
          <w:noProof/>
        </w:rPr>
      </w:pPr>
      <w:r w:rsidRPr="00E11F13">
        <w:rPr>
          <w:noProof/>
        </w:rPr>
        <w:t xml:space="preserve">  Bridge ID  Priority    1      (priority 0 sys-id-ext 1)</w:t>
      </w:r>
    </w:p>
    <w:p w14:paraId="183F6EF1" w14:textId="77777777" w:rsidR="009A4354" w:rsidRPr="00E11F13" w:rsidRDefault="009A4354" w:rsidP="009A4354">
      <w:pPr>
        <w:pStyle w:val="CMDOutput"/>
        <w:rPr>
          <w:noProof/>
        </w:rPr>
      </w:pPr>
      <w:r w:rsidRPr="00E11F13">
        <w:rPr>
          <w:noProof/>
        </w:rPr>
        <w:t xml:space="preserve">             Address     001d.4635.0c80</w:t>
      </w:r>
    </w:p>
    <w:p w14:paraId="548FE0A7" w14:textId="77777777" w:rsidR="009A4354" w:rsidRPr="00E11F13" w:rsidRDefault="009A4354" w:rsidP="009A4354">
      <w:pPr>
        <w:pStyle w:val="CMDOutput"/>
        <w:rPr>
          <w:noProof/>
        </w:rPr>
      </w:pPr>
      <w:r w:rsidRPr="00E11F13">
        <w:rPr>
          <w:noProof/>
        </w:rPr>
        <w:t xml:space="preserve">             Hello Time   2 sec  Max Age 20 sec  Forward Delay 15 sec</w:t>
      </w:r>
    </w:p>
    <w:p w14:paraId="2EAA3CFD" w14:textId="77777777" w:rsidR="009A4354" w:rsidRPr="00E11F13" w:rsidRDefault="009A4354" w:rsidP="009A4354">
      <w:pPr>
        <w:pStyle w:val="CMDOutput"/>
        <w:rPr>
          <w:noProof/>
        </w:rPr>
      </w:pPr>
      <w:r w:rsidRPr="00E11F13">
        <w:rPr>
          <w:noProof/>
        </w:rPr>
        <w:t xml:space="preserve">             Aging Time 300</w:t>
      </w:r>
    </w:p>
    <w:p w14:paraId="53F272FA" w14:textId="77777777" w:rsidR="009A4354" w:rsidRPr="00E11F13" w:rsidRDefault="009A4354" w:rsidP="009A4354">
      <w:pPr>
        <w:pStyle w:val="CMDOutput"/>
        <w:rPr>
          <w:noProof/>
        </w:rPr>
      </w:pPr>
    </w:p>
    <w:p w14:paraId="1731BC16" w14:textId="77777777" w:rsidR="009A4354" w:rsidRPr="00E11F13" w:rsidRDefault="009A4354" w:rsidP="009A4354">
      <w:pPr>
        <w:pStyle w:val="CMDOutput"/>
        <w:rPr>
          <w:noProof/>
        </w:rPr>
      </w:pPr>
      <w:r w:rsidRPr="00E11F13">
        <w:rPr>
          <w:noProof/>
        </w:rPr>
        <w:t>Interface        Role Sts Cost      Prio.Nbr Type</w:t>
      </w:r>
    </w:p>
    <w:p w14:paraId="6A09549B" w14:textId="77777777" w:rsidR="009A4354" w:rsidRPr="00E11F13" w:rsidRDefault="009A4354" w:rsidP="009A4354">
      <w:pPr>
        <w:pStyle w:val="CMDOutput"/>
        <w:rPr>
          <w:noProof/>
        </w:rPr>
      </w:pPr>
      <w:r w:rsidRPr="00E11F13">
        <w:rPr>
          <w:noProof/>
        </w:rPr>
        <w:t>---------------- ---- --- --------- -------- --------------------------------</w:t>
      </w:r>
    </w:p>
    <w:p w14:paraId="02FFBC7E" w14:textId="77777777" w:rsidR="009A4354" w:rsidRPr="00E11F13" w:rsidRDefault="009A4354" w:rsidP="009A4354">
      <w:pPr>
        <w:pStyle w:val="CMDOutput"/>
        <w:rPr>
          <w:noProof/>
        </w:rPr>
      </w:pPr>
      <w:r w:rsidRPr="00E11F13">
        <w:rPr>
          <w:noProof/>
        </w:rPr>
        <w:t>Fa0/1            Desg FWD 19        128.1    P2p</w:t>
      </w:r>
    </w:p>
    <w:p w14:paraId="27EEDCC1" w14:textId="77777777" w:rsidR="009A4354" w:rsidRPr="00E11F13" w:rsidRDefault="009A4354" w:rsidP="009A4354">
      <w:pPr>
        <w:pStyle w:val="CMDOutput"/>
        <w:rPr>
          <w:noProof/>
        </w:rPr>
      </w:pPr>
      <w:r w:rsidRPr="00E11F13">
        <w:rPr>
          <w:noProof/>
        </w:rPr>
        <w:t>Fa0/5            Desg FWD 19        128.5    P2p</w:t>
      </w:r>
    </w:p>
    <w:p w14:paraId="1197ADB0" w14:textId="77777777" w:rsidR="009A4354" w:rsidRDefault="009A4354" w:rsidP="009A4354">
      <w:pPr>
        <w:pStyle w:val="CMDOutput"/>
        <w:rPr>
          <w:noProof/>
        </w:rPr>
      </w:pPr>
      <w:r w:rsidRPr="00E11F13">
        <w:rPr>
          <w:noProof/>
        </w:rPr>
        <w:t>Fa0/6            Desg FWD 19        128.6    P2p</w:t>
      </w:r>
    </w:p>
    <w:p w14:paraId="1123CA3B" w14:textId="32DFACBF" w:rsidR="006640B2" w:rsidRPr="00E11F13" w:rsidRDefault="006640B2" w:rsidP="009A4354">
      <w:pPr>
        <w:pStyle w:val="CMDOutput"/>
        <w:rPr>
          <w:noProof/>
        </w:rPr>
      </w:pPr>
      <w:r w:rsidRPr="006640B2">
        <w:rPr>
          <w:noProof/>
        </w:rPr>
        <w:drawing>
          <wp:inline distT="0" distB="0" distL="0" distR="0" wp14:anchorId="49F2F7D9" wp14:editId="0CC9994D">
            <wp:extent cx="6400800" cy="3926205"/>
            <wp:effectExtent l="0" t="0" r="0" b="0"/>
            <wp:docPr id="17154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9259" name=""/>
                    <pic:cNvPicPr/>
                  </pic:nvPicPr>
                  <pic:blipFill>
                    <a:blip r:embed="rId10"/>
                    <a:stretch>
                      <a:fillRect/>
                    </a:stretch>
                  </pic:blipFill>
                  <pic:spPr>
                    <a:xfrm>
                      <a:off x="0" y="0"/>
                      <a:ext cx="6400800" cy="3926205"/>
                    </a:xfrm>
                    <a:prstGeom prst="rect">
                      <a:avLst/>
                    </a:prstGeom>
                  </pic:spPr>
                </pic:pic>
              </a:graphicData>
            </a:graphic>
          </wp:inline>
        </w:drawing>
      </w:r>
    </w:p>
    <w:p w14:paraId="24BFFE4D" w14:textId="489982E4" w:rsidR="00F53356" w:rsidRDefault="00F53356" w:rsidP="00C307E8">
      <w:pPr>
        <w:pStyle w:val="Heading4"/>
        <w:rPr>
          <w:noProof/>
        </w:rPr>
      </w:pPr>
      <w:r>
        <w:rPr>
          <w:noProof/>
        </w:rPr>
        <w:t>Question:</w:t>
      </w:r>
    </w:p>
    <w:p w14:paraId="02EEEDB1" w14:textId="69BD7861" w:rsidR="009A4354" w:rsidRPr="00E11F13" w:rsidRDefault="009A4354" w:rsidP="00C307E8">
      <w:pPr>
        <w:pStyle w:val="BodyTextL50"/>
        <w:spacing w:before="0"/>
        <w:rPr>
          <w:noProof/>
        </w:rPr>
      </w:pPr>
      <w:r w:rsidRPr="00E11F13">
        <w:rPr>
          <w:noProof/>
        </w:rPr>
        <w:t>What is the S1 priority?</w:t>
      </w:r>
    </w:p>
    <w:p w14:paraId="23214DFC" w14:textId="11FC25AE" w:rsidR="009A4354" w:rsidRPr="006640B2" w:rsidRDefault="006640B2" w:rsidP="00C307E8">
      <w:pPr>
        <w:pStyle w:val="AnswerLineL50"/>
        <w:rPr>
          <w:noProof/>
          <w:color w:val="EE0000"/>
        </w:rPr>
      </w:pPr>
      <w:r>
        <w:rPr>
          <w:noProof/>
          <w:color w:val="EE0000"/>
        </w:rPr>
        <w:t>1</w:t>
      </w:r>
    </w:p>
    <w:p w14:paraId="18FA1420" w14:textId="77777777" w:rsidR="009A4354" w:rsidRPr="00E11F13" w:rsidRDefault="009A4354" w:rsidP="009A4354">
      <w:pPr>
        <w:pStyle w:val="BodyTextL50"/>
        <w:rPr>
          <w:noProof/>
        </w:rPr>
      </w:pPr>
      <w:r w:rsidRPr="00E11F13">
        <w:rPr>
          <w:noProof/>
        </w:rPr>
        <w:t>Wh</w:t>
      </w:r>
      <w:r>
        <w:rPr>
          <w:noProof/>
        </w:rPr>
        <w:t>ich</w:t>
      </w:r>
      <w:r w:rsidRPr="00E11F13">
        <w:rPr>
          <w:noProof/>
        </w:rPr>
        <w:t xml:space="preserve"> ports are in use and what is their status?</w:t>
      </w:r>
    </w:p>
    <w:p w14:paraId="25A65A81" w14:textId="0A8B7502" w:rsidR="00F53356" w:rsidRPr="006640B2" w:rsidRDefault="006640B2" w:rsidP="00F53356">
      <w:pPr>
        <w:pStyle w:val="AnswerLineL50"/>
        <w:rPr>
          <w:noProof/>
          <w:color w:val="EE0000"/>
        </w:rPr>
      </w:pPr>
      <w:r>
        <w:rPr>
          <w:noProof/>
          <w:color w:val="EE0000"/>
        </w:rPr>
        <w:t>E0/0-3,E1/0-3</w:t>
      </w:r>
    </w:p>
    <w:p w14:paraId="706B0A13" w14:textId="77777777" w:rsidR="009A4354" w:rsidRDefault="009A4354" w:rsidP="00C307E8">
      <w:pPr>
        <w:pStyle w:val="Heading3"/>
      </w:pPr>
      <w:r w:rsidRPr="0005044A">
        <w:t xml:space="preserve">Configure </w:t>
      </w:r>
      <w:r>
        <w:t xml:space="preserve">trunk ports </w:t>
      </w:r>
      <w:r w:rsidRPr="0005044A">
        <w:t xml:space="preserve">on S1 </w:t>
      </w:r>
      <w:r>
        <w:t>and S2.</w:t>
      </w:r>
    </w:p>
    <w:p w14:paraId="556E61EE" w14:textId="77777777" w:rsidR="009A4354" w:rsidRPr="00776DA0" w:rsidRDefault="009A4354" w:rsidP="00C307E8">
      <w:pPr>
        <w:pStyle w:val="SubStepAlpha"/>
      </w:pPr>
      <w:r w:rsidRPr="00776DA0">
        <w:t>Configure po</w:t>
      </w:r>
      <w:r>
        <w:t>rt F0/1 on S1 as a trunk port.</w:t>
      </w:r>
    </w:p>
    <w:p w14:paraId="06AFC38D" w14:textId="77777777" w:rsidR="009A4354" w:rsidRPr="00776DA0" w:rsidRDefault="009A4354" w:rsidP="009A4354">
      <w:pPr>
        <w:pStyle w:val="CMD"/>
      </w:pPr>
      <w:r w:rsidRPr="00776DA0">
        <w:t>S1(config)#</w:t>
      </w:r>
      <w:r>
        <w:t xml:space="preserve"> </w:t>
      </w:r>
      <w:r w:rsidRPr="00C307E8">
        <w:rPr>
          <w:b/>
        </w:rPr>
        <w:t>interface f0/1</w:t>
      </w:r>
    </w:p>
    <w:p w14:paraId="1FEDB4C4" w14:textId="77777777" w:rsidR="009A4354" w:rsidRPr="001E0690" w:rsidRDefault="009A4354" w:rsidP="009A4354">
      <w:pPr>
        <w:pStyle w:val="CMD"/>
      </w:pPr>
      <w:r w:rsidRPr="00776DA0">
        <w:t>S1(config-</w:t>
      </w:r>
      <w:proofErr w:type="gramStart"/>
      <w:r w:rsidRPr="00776DA0">
        <w:t>if)#</w:t>
      </w:r>
      <w:proofErr w:type="gramEnd"/>
      <w:r>
        <w:t xml:space="preserve"> </w:t>
      </w:r>
      <w:r w:rsidRPr="00C307E8">
        <w:rPr>
          <w:b/>
        </w:rPr>
        <w:t>switchport mode trunk</w:t>
      </w:r>
    </w:p>
    <w:p w14:paraId="7D3C940C" w14:textId="77777777" w:rsidR="009A4354" w:rsidRPr="001E0690" w:rsidRDefault="009A4354" w:rsidP="009A4354">
      <w:pPr>
        <w:pStyle w:val="BodyTextL50"/>
        <w:rPr>
          <w:b/>
        </w:rPr>
      </w:pPr>
      <w:r w:rsidRPr="00F213DC">
        <w:rPr>
          <w:b/>
        </w:rPr>
        <w:t>Note</w:t>
      </w:r>
      <w:r w:rsidRPr="001E0690">
        <w:rPr>
          <w:rFonts w:cs="Arial"/>
        </w:rPr>
        <w:t xml:space="preserve">: </w:t>
      </w:r>
      <w:r>
        <w:t>If performing this lab with a 3560 switch, t</w:t>
      </w:r>
      <w:r w:rsidRPr="006402E4">
        <w:t xml:space="preserve">he user must first enter the </w:t>
      </w:r>
      <w:r w:rsidRPr="00F213DC">
        <w:rPr>
          <w:b/>
        </w:rPr>
        <w:t>switchport trunk encapsulation dot1q</w:t>
      </w:r>
      <w:r w:rsidRPr="00563BFC">
        <w:t xml:space="preserve"> </w:t>
      </w:r>
      <w:r>
        <w:t>command.</w:t>
      </w:r>
    </w:p>
    <w:p w14:paraId="18089031" w14:textId="77777777" w:rsidR="009A4354" w:rsidRPr="00E11F13" w:rsidRDefault="009A4354" w:rsidP="00C307E8">
      <w:pPr>
        <w:pStyle w:val="SubStepAlpha"/>
        <w:rPr>
          <w:noProof/>
        </w:rPr>
      </w:pPr>
      <w:r w:rsidRPr="00776DA0">
        <w:t>Configure po</w:t>
      </w:r>
      <w:r>
        <w:t>rt F0/</w:t>
      </w:r>
      <w:r w:rsidRPr="00E11F13">
        <w:rPr>
          <w:noProof/>
        </w:rPr>
        <w:t>1 on S2 as a trunk port.</w:t>
      </w:r>
    </w:p>
    <w:p w14:paraId="1B9056C9" w14:textId="77777777" w:rsidR="009A4354" w:rsidRPr="00E11F13" w:rsidRDefault="009A4354" w:rsidP="009A4354">
      <w:pPr>
        <w:pStyle w:val="CMD"/>
        <w:rPr>
          <w:noProof/>
        </w:rPr>
      </w:pPr>
      <w:r w:rsidRPr="00E11F13">
        <w:rPr>
          <w:noProof/>
        </w:rPr>
        <w:t xml:space="preserve">S2(config)# </w:t>
      </w:r>
      <w:r w:rsidRPr="00C307E8">
        <w:rPr>
          <w:b/>
        </w:rPr>
        <w:t>interface f0/1</w:t>
      </w:r>
    </w:p>
    <w:p w14:paraId="0B5E0C3A" w14:textId="77777777" w:rsidR="009A4354" w:rsidRPr="00E11F13" w:rsidRDefault="009A4354" w:rsidP="009A4354">
      <w:pPr>
        <w:pStyle w:val="CMD"/>
        <w:rPr>
          <w:noProof/>
        </w:rPr>
      </w:pPr>
      <w:r w:rsidRPr="00E11F13">
        <w:rPr>
          <w:noProof/>
        </w:rPr>
        <w:t xml:space="preserve">S2(config-if)# </w:t>
      </w:r>
      <w:r w:rsidRPr="00C307E8">
        <w:rPr>
          <w:b/>
        </w:rPr>
        <w:t>switchport mode trunk</w:t>
      </w:r>
    </w:p>
    <w:p w14:paraId="3207D12E" w14:textId="77777777" w:rsidR="009A4354" w:rsidRPr="00E11F13" w:rsidRDefault="009A4354" w:rsidP="00C307E8">
      <w:pPr>
        <w:pStyle w:val="SubStepAlpha"/>
        <w:rPr>
          <w:noProof/>
        </w:rPr>
      </w:pPr>
      <w:bookmarkStart w:id="10" w:name="OLE_LINK2"/>
      <w:r w:rsidRPr="00E11F13">
        <w:rPr>
          <w:noProof/>
        </w:rPr>
        <w:t xml:space="preserve">Verify that S1 port </w:t>
      </w:r>
      <w:r>
        <w:rPr>
          <w:noProof/>
        </w:rPr>
        <w:t>F0</w:t>
      </w:r>
      <w:r w:rsidRPr="00E11F13">
        <w:rPr>
          <w:noProof/>
        </w:rPr>
        <w:t xml:space="preserve">/1 is in trunking mode with the </w:t>
      </w:r>
      <w:bookmarkStart w:id="11" w:name="OLE_LINK6"/>
      <w:bookmarkStart w:id="12" w:name="OLE_LINK7"/>
      <w:r w:rsidRPr="00E11F13">
        <w:rPr>
          <w:b/>
          <w:noProof/>
        </w:rPr>
        <w:t>show interfaces trunk</w:t>
      </w:r>
      <w:bookmarkEnd w:id="11"/>
      <w:bookmarkEnd w:id="12"/>
      <w:r w:rsidRPr="00E11F13">
        <w:rPr>
          <w:noProof/>
        </w:rPr>
        <w:t xml:space="preserve"> command.</w:t>
      </w:r>
    </w:p>
    <w:bookmarkEnd w:id="10"/>
    <w:p w14:paraId="70F0AFD1" w14:textId="77777777" w:rsidR="009A4354" w:rsidRPr="00E11F13" w:rsidRDefault="009A4354" w:rsidP="009A4354">
      <w:pPr>
        <w:pStyle w:val="CMD"/>
        <w:rPr>
          <w:noProof/>
        </w:rPr>
      </w:pPr>
      <w:r w:rsidRPr="00E11F13">
        <w:rPr>
          <w:noProof/>
        </w:rPr>
        <w:t xml:space="preserve">S1# </w:t>
      </w:r>
      <w:r w:rsidRPr="00C307E8">
        <w:rPr>
          <w:b/>
        </w:rPr>
        <w:t>show interfaces trunk</w:t>
      </w:r>
    </w:p>
    <w:p w14:paraId="5C95EA86" w14:textId="77777777" w:rsidR="009A4354" w:rsidRPr="00E11F13" w:rsidRDefault="009A4354" w:rsidP="009A4354">
      <w:pPr>
        <w:pStyle w:val="CMDOutput"/>
        <w:rPr>
          <w:noProof/>
        </w:rPr>
      </w:pPr>
    </w:p>
    <w:p w14:paraId="7E52EB6C" w14:textId="77777777" w:rsidR="009A4354" w:rsidRPr="00E11F13" w:rsidRDefault="009A4354" w:rsidP="009A4354">
      <w:pPr>
        <w:pStyle w:val="CMDOutput"/>
        <w:rPr>
          <w:noProof/>
        </w:rPr>
      </w:pPr>
      <w:r w:rsidRPr="00E11F13">
        <w:rPr>
          <w:noProof/>
        </w:rPr>
        <w:t>Port        Mode         Encapsulation  Status        Native vlan</w:t>
      </w:r>
    </w:p>
    <w:p w14:paraId="4E1E78C8" w14:textId="77777777" w:rsidR="009A4354" w:rsidRPr="00E11F13" w:rsidRDefault="009A4354" w:rsidP="009A4354">
      <w:pPr>
        <w:pStyle w:val="CMDOutput"/>
        <w:rPr>
          <w:noProof/>
        </w:rPr>
      </w:pPr>
      <w:r w:rsidRPr="00E11F13">
        <w:rPr>
          <w:noProof/>
        </w:rPr>
        <w:t>Fa0/1       on           802.1q         trunking      1</w:t>
      </w:r>
    </w:p>
    <w:p w14:paraId="020C75E3" w14:textId="77777777" w:rsidR="009A4354" w:rsidRPr="00E11F13" w:rsidRDefault="009A4354" w:rsidP="009A4354">
      <w:pPr>
        <w:pStyle w:val="CMDOutput"/>
        <w:rPr>
          <w:noProof/>
        </w:rPr>
      </w:pPr>
    </w:p>
    <w:p w14:paraId="33134827" w14:textId="77777777" w:rsidR="009A4354" w:rsidRPr="00E11F13" w:rsidRDefault="009A4354" w:rsidP="009A4354">
      <w:pPr>
        <w:pStyle w:val="CMDOutput"/>
        <w:rPr>
          <w:noProof/>
        </w:rPr>
      </w:pPr>
      <w:r w:rsidRPr="00E11F13">
        <w:rPr>
          <w:noProof/>
        </w:rPr>
        <w:t>Port        Vlans allowed on trunk</w:t>
      </w:r>
    </w:p>
    <w:p w14:paraId="05C3CCFA" w14:textId="77777777" w:rsidR="009A4354" w:rsidRPr="00E11F13" w:rsidRDefault="009A4354" w:rsidP="009A4354">
      <w:pPr>
        <w:pStyle w:val="CMDOutput"/>
        <w:rPr>
          <w:noProof/>
        </w:rPr>
      </w:pPr>
      <w:r w:rsidRPr="00E11F13">
        <w:rPr>
          <w:noProof/>
        </w:rPr>
        <w:t>Fa0/1       1-4094</w:t>
      </w:r>
    </w:p>
    <w:p w14:paraId="439B3DE7" w14:textId="77777777" w:rsidR="009A4354" w:rsidRPr="00E11F13" w:rsidRDefault="009A4354" w:rsidP="009A4354">
      <w:pPr>
        <w:pStyle w:val="CMDOutput"/>
        <w:rPr>
          <w:noProof/>
        </w:rPr>
      </w:pPr>
    </w:p>
    <w:p w14:paraId="35A2B1C4" w14:textId="77777777" w:rsidR="009A4354" w:rsidRPr="00E11F13" w:rsidRDefault="009A4354" w:rsidP="009A4354">
      <w:pPr>
        <w:pStyle w:val="CMDOutput"/>
        <w:rPr>
          <w:noProof/>
        </w:rPr>
      </w:pPr>
      <w:r w:rsidRPr="00E11F13">
        <w:rPr>
          <w:noProof/>
        </w:rPr>
        <w:t>Port        Vlans allowed and active in management domain</w:t>
      </w:r>
    </w:p>
    <w:p w14:paraId="3D8A86CB" w14:textId="77777777" w:rsidR="009A4354" w:rsidRPr="00E11F13" w:rsidRDefault="009A4354" w:rsidP="009A4354">
      <w:pPr>
        <w:pStyle w:val="CMDOutput"/>
        <w:rPr>
          <w:noProof/>
        </w:rPr>
      </w:pPr>
      <w:r w:rsidRPr="00E11F13">
        <w:rPr>
          <w:noProof/>
        </w:rPr>
        <w:t>Fa0/1       1</w:t>
      </w:r>
    </w:p>
    <w:p w14:paraId="0661E461" w14:textId="77777777" w:rsidR="009A4354" w:rsidRPr="00E11F13" w:rsidRDefault="009A4354" w:rsidP="009A4354">
      <w:pPr>
        <w:pStyle w:val="CMDOutput"/>
        <w:rPr>
          <w:noProof/>
        </w:rPr>
      </w:pPr>
    </w:p>
    <w:p w14:paraId="74830D6A" w14:textId="77777777" w:rsidR="009A4354" w:rsidRPr="00E11F13" w:rsidRDefault="009A4354" w:rsidP="009A4354">
      <w:pPr>
        <w:pStyle w:val="CMDOutput"/>
        <w:rPr>
          <w:noProof/>
        </w:rPr>
      </w:pPr>
      <w:r w:rsidRPr="00E11F13">
        <w:rPr>
          <w:noProof/>
        </w:rPr>
        <w:t>Port        Vlans in spanning tree forwarding state and not pruned</w:t>
      </w:r>
    </w:p>
    <w:p w14:paraId="62A693D7" w14:textId="77777777" w:rsidR="009A4354" w:rsidRPr="00E11F13" w:rsidRDefault="009A4354" w:rsidP="009A4354">
      <w:pPr>
        <w:pStyle w:val="CMDOutput"/>
        <w:rPr>
          <w:noProof/>
        </w:rPr>
      </w:pPr>
      <w:r w:rsidRPr="00E11F13">
        <w:rPr>
          <w:noProof/>
        </w:rPr>
        <w:t>Fa0/1       1</w:t>
      </w:r>
    </w:p>
    <w:p w14:paraId="2B829485" w14:textId="77777777" w:rsidR="009A4354" w:rsidRPr="00E11F13" w:rsidRDefault="009A4354" w:rsidP="00C307E8">
      <w:pPr>
        <w:pStyle w:val="Heading3"/>
        <w:rPr>
          <w:noProof/>
        </w:rPr>
      </w:pPr>
      <w:r w:rsidRPr="00E11F13">
        <w:rPr>
          <w:noProof/>
        </w:rPr>
        <w:t>Change the native VLAN for the trunk ports on S1 and S2.</w:t>
      </w:r>
    </w:p>
    <w:p w14:paraId="4B887DFE" w14:textId="77777777" w:rsidR="009A4354" w:rsidRPr="00E11F13" w:rsidRDefault="009A4354" w:rsidP="00C307E8">
      <w:pPr>
        <w:pStyle w:val="SubStepAlpha"/>
        <w:rPr>
          <w:noProof/>
        </w:rPr>
      </w:pPr>
      <w:r w:rsidRPr="00E11F13">
        <w:rPr>
          <w:noProof/>
        </w:rPr>
        <w:t>Changing the native VLAN for trunk ports to an unused VLAN helps prevent VLAN hopping attacks.</w:t>
      </w:r>
    </w:p>
    <w:p w14:paraId="7449ED55" w14:textId="77777777" w:rsidR="00F53356" w:rsidRDefault="00F53356" w:rsidP="00C307E8">
      <w:pPr>
        <w:pStyle w:val="Heading4"/>
        <w:rPr>
          <w:noProof/>
        </w:rPr>
      </w:pPr>
      <w:r>
        <w:rPr>
          <w:noProof/>
        </w:rPr>
        <w:t>Question:</w:t>
      </w:r>
    </w:p>
    <w:p w14:paraId="4E5664A5" w14:textId="6CA7969D" w:rsidR="009A4354" w:rsidRPr="00E11F13" w:rsidRDefault="009A4354" w:rsidP="00C307E8">
      <w:pPr>
        <w:pStyle w:val="BodyTextL50"/>
        <w:spacing w:before="0"/>
        <w:rPr>
          <w:noProof/>
        </w:rPr>
      </w:pPr>
      <w:r w:rsidRPr="00E11F13">
        <w:rPr>
          <w:noProof/>
        </w:rPr>
        <w:t xml:space="preserve">From the output of the </w:t>
      </w:r>
      <w:r w:rsidRPr="00C307E8">
        <w:rPr>
          <w:rStyle w:val="BodyTextL25Char"/>
          <w:b/>
          <w:bCs/>
        </w:rPr>
        <w:t>show interfaces trunk</w:t>
      </w:r>
      <w:r>
        <w:t xml:space="preserve"> command </w:t>
      </w:r>
      <w:r w:rsidRPr="00E11F13">
        <w:rPr>
          <w:noProof/>
        </w:rPr>
        <w:t xml:space="preserve">in the previous step, what is the current native VLAN for the S1 </w:t>
      </w:r>
      <w:r>
        <w:rPr>
          <w:noProof/>
        </w:rPr>
        <w:t>F0</w:t>
      </w:r>
      <w:r w:rsidRPr="00E11F13">
        <w:rPr>
          <w:noProof/>
        </w:rPr>
        <w:t>/1 trunk interface?</w:t>
      </w:r>
    </w:p>
    <w:p w14:paraId="0B2199EB" w14:textId="16C16419" w:rsidR="00F53356" w:rsidRPr="007319C7" w:rsidRDefault="007319C7" w:rsidP="00F53356">
      <w:pPr>
        <w:pStyle w:val="AnswerLineL50"/>
        <w:rPr>
          <w:noProof/>
          <w:color w:val="EE0000"/>
        </w:rPr>
      </w:pPr>
      <w:r w:rsidRPr="007319C7">
        <w:rPr>
          <w:bCs/>
          <w:noProof/>
          <w:color w:val="EE0000"/>
        </w:rPr>
        <w:t>It is set to the default VLAN 1</w:t>
      </w:r>
      <w:r w:rsidR="00F53356" w:rsidRPr="007319C7">
        <w:rPr>
          <w:noProof/>
          <w:color w:val="EE0000"/>
        </w:rPr>
        <w:t>.</w:t>
      </w:r>
    </w:p>
    <w:p w14:paraId="2F73D29E" w14:textId="77777777" w:rsidR="009A4354" w:rsidRPr="00E11F13" w:rsidRDefault="009A4354" w:rsidP="00C307E8">
      <w:pPr>
        <w:pStyle w:val="SubStepAlpha"/>
        <w:rPr>
          <w:noProof/>
        </w:rPr>
      </w:pPr>
      <w:r w:rsidRPr="00E11F13">
        <w:rPr>
          <w:noProof/>
        </w:rPr>
        <w:t xml:space="preserve">Set the native VLAN on the S1 </w:t>
      </w:r>
      <w:r>
        <w:rPr>
          <w:noProof/>
        </w:rPr>
        <w:t>F0</w:t>
      </w:r>
      <w:r w:rsidRPr="00E11F13">
        <w:rPr>
          <w:noProof/>
        </w:rPr>
        <w:t>/1 trunk interface to an unused VLAN 99.</w:t>
      </w:r>
    </w:p>
    <w:p w14:paraId="0963B0DF" w14:textId="77777777" w:rsidR="009A4354" w:rsidRPr="00E11F13" w:rsidRDefault="009A4354" w:rsidP="009A4354">
      <w:pPr>
        <w:pStyle w:val="CMD"/>
        <w:rPr>
          <w:noProof/>
        </w:rPr>
      </w:pPr>
      <w:r w:rsidRPr="00E11F13">
        <w:rPr>
          <w:noProof/>
        </w:rPr>
        <w:t xml:space="preserve">S1(config)# </w:t>
      </w:r>
      <w:r w:rsidRPr="00C307E8">
        <w:rPr>
          <w:b/>
        </w:rPr>
        <w:t>interface f0/1</w:t>
      </w:r>
    </w:p>
    <w:p w14:paraId="50851AB3" w14:textId="77777777" w:rsidR="009A4354" w:rsidRPr="00E11F13" w:rsidRDefault="009A4354" w:rsidP="009A4354">
      <w:pPr>
        <w:pStyle w:val="CMD"/>
        <w:rPr>
          <w:noProof/>
        </w:rPr>
      </w:pPr>
      <w:r w:rsidRPr="00E11F13">
        <w:rPr>
          <w:noProof/>
        </w:rPr>
        <w:t xml:space="preserve">S1(config-if)# </w:t>
      </w:r>
      <w:r w:rsidRPr="00C307E8">
        <w:rPr>
          <w:b/>
        </w:rPr>
        <w:t xml:space="preserve">switchport trunk native </w:t>
      </w:r>
      <w:proofErr w:type="spellStart"/>
      <w:r w:rsidRPr="00C307E8">
        <w:rPr>
          <w:b/>
        </w:rPr>
        <w:t>vlan</w:t>
      </w:r>
      <w:proofErr w:type="spellEnd"/>
      <w:r w:rsidRPr="00C307E8">
        <w:rPr>
          <w:b/>
        </w:rPr>
        <w:t xml:space="preserve"> 99</w:t>
      </w:r>
    </w:p>
    <w:p w14:paraId="1D5E2E01" w14:textId="77777777" w:rsidR="009A4354" w:rsidRPr="00E11F13" w:rsidRDefault="009A4354" w:rsidP="009A4354">
      <w:pPr>
        <w:pStyle w:val="CMD"/>
        <w:rPr>
          <w:noProof/>
        </w:rPr>
      </w:pPr>
      <w:r w:rsidRPr="00E11F13">
        <w:rPr>
          <w:noProof/>
        </w:rPr>
        <w:t xml:space="preserve">S1(config-if)# </w:t>
      </w:r>
      <w:r w:rsidRPr="00C307E8">
        <w:rPr>
          <w:b/>
        </w:rPr>
        <w:t>end</w:t>
      </w:r>
    </w:p>
    <w:p w14:paraId="4117A232" w14:textId="77777777" w:rsidR="009A4354" w:rsidRPr="00E11F13" w:rsidRDefault="009A4354" w:rsidP="00C307E8">
      <w:pPr>
        <w:pStyle w:val="SubStepAlpha"/>
        <w:rPr>
          <w:noProof/>
        </w:rPr>
      </w:pPr>
      <w:r w:rsidRPr="00E11F13">
        <w:rPr>
          <w:noProof/>
        </w:rPr>
        <w:t>The following message should</w:t>
      </w:r>
      <w:r>
        <w:t xml:space="preserve"> </w:t>
      </w:r>
      <w:proofErr w:type="gramStart"/>
      <w:r>
        <w:t>d</w:t>
      </w:r>
      <w:r w:rsidRPr="00051A66">
        <w:t>isplay</w:t>
      </w:r>
      <w:proofErr w:type="gramEnd"/>
      <w:r w:rsidRPr="00051A66">
        <w:t xml:space="preserve"> </w:t>
      </w:r>
      <w:r w:rsidRPr="00E11F13">
        <w:rPr>
          <w:noProof/>
        </w:rPr>
        <w:t>after a brief period of time:</w:t>
      </w:r>
    </w:p>
    <w:p w14:paraId="42B63D18" w14:textId="77777777" w:rsidR="009A4354" w:rsidRPr="00E11F13" w:rsidRDefault="009A4354" w:rsidP="009A4354">
      <w:pPr>
        <w:pStyle w:val="CMDOutput"/>
        <w:rPr>
          <w:noProof/>
        </w:rPr>
      </w:pPr>
      <w:r w:rsidRPr="00E11F13">
        <w:rPr>
          <w:noProof/>
        </w:rPr>
        <w:t>02:16:28: %CDP-4-NATIVE_VLAN_MISMATCH: Native VLAN mismatch discovered on FastEthernet0/1 (99), with S2 FastEthernet0/1 (1).</w:t>
      </w:r>
    </w:p>
    <w:p w14:paraId="1DDA2A2E" w14:textId="77777777" w:rsidR="00F53356" w:rsidRDefault="00F53356" w:rsidP="00C307E8">
      <w:pPr>
        <w:pStyle w:val="Heading4"/>
        <w:rPr>
          <w:noProof/>
        </w:rPr>
      </w:pPr>
      <w:r>
        <w:rPr>
          <w:noProof/>
        </w:rPr>
        <w:t>Question:</w:t>
      </w:r>
    </w:p>
    <w:p w14:paraId="64528EE5" w14:textId="3FF10F06" w:rsidR="009A4354" w:rsidRPr="00E11F13" w:rsidRDefault="009A4354" w:rsidP="00C307E8">
      <w:pPr>
        <w:pStyle w:val="BodyTextL50"/>
        <w:spacing w:before="0"/>
        <w:rPr>
          <w:noProof/>
        </w:rPr>
      </w:pPr>
      <w:r w:rsidRPr="00E11F13">
        <w:rPr>
          <w:noProof/>
        </w:rPr>
        <w:t>What does the message mean?</w:t>
      </w:r>
    </w:p>
    <w:p w14:paraId="689981FB" w14:textId="25E8C832" w:rsidR="007319C7" w:rsidRPr="007319C7" w:rsidRDefault="007319C7" w:rsidP="007319C7">
      <w:pPr>
        <w:pStyle w:val="BodyTextL50"/>
      </w:pPr>
      <w:r w:rsidRPr="007319C7">
        <w:rPr>
          <w:b/>
          <w:i/>
          <w:noProof/>
          <w:color w:val="EE0000"/>
        </w:rPr>
        <w:t>A native VLAN mismatch exists: S1 is on 99, while S2 remains on 1. To enable proper trunking, S2 must be updated to VLAN 99 to match S1</w:t>
      </w:r>
    </w:p>
    <w:p w14:paraId="1AE08F1C" w14:textId="77777777" w:rsidR="009A4354" w:rsidRPr="00E11F13" w:rsidRDefault="009A4354" w:rsidP="00C307E8">
      <w:pPr>
        <w:pStyle w:val="SubStepAlpha"/>
        <w:rPr>
          <w:noProof/>
        </w:rPr>
      </w:pPr>
      <w:r w:rsidRPr="00E11F13">
        <w:rPr>
          <w:noProof/>
        </w:rPr>
        <w:t xml:space="preserve">Set the native VLAN on the S2 </w:t>
      </w:r>
      <w:r>
        <w:rPr>
          <w:noProof/>
        </w:rPr>
        <w:t>F0</w:t>
      </w:r>
      <w:r w:rsidRPr="00E11F13">
        <w:rPr>
          <w:noProof/>
        </w:rPr>
        <w:t>/1 trunk interface to VLAN 99.</w:t>
      </w:r>
    </w:p>
    <w:p w14:paraId="33DEE922" w14:textId="77777777" w:rsidR="009A4354" w:rsidRPr="00E11F13" w:rsidRDefault="009A4354" w:rsidP="009A4354">
      <w:pPr>
        <w:pStyle w:val="CMD"/>
        <w:rPr>
          <w:noProof/>
        </w:rPr>
      </w:pPr>
      <w:r w:rsidRPr="00E11F13">
        <w:rPr>
          <w:noProof/>
        </w:rPr>
        <w:t xml:space="preserve">S2(config)# </w:t>
      </w:r>
      <w:r w:rsidRPr="00C307E8">
        <w:rPr>
          <w:b/>
        </w:rPr>
        <w:t>interface f0/1</w:t>
      </w:r>
    </w:p>
    <w:p w14:paraId="09A28D87" w14:textId="77777777" w:rsidR="009A4354" w:rsidRPr="00E11F13" w:rsidRDefault="009A4354" w:rsidP="009A4354">
      <w:pPr>
        <w:pStyle w:val="CMD"/>
        <w:rPr>
          <w:noProof/>
        </w:rPr>
      </w:pPr>
      <w:r w:rsidRPr="00E11F13">
        <w:rPr>
          <w:noProof/>
        </w:rPr>
        <w:t xml:space="preserve">S2(config-if)# </w:t>
      </w:r>
      <w:r w:rsidRPr="00C307E8">
        <w:rPr>
          <w:b/>
        </w:rPr>
        <w:t xml:space="preserve">switchport trunk native </w:t>
      </w:r>
      <w:proofErr w:type="spellStart"/>
      <w:r w:rsidRPr="00C307E8">
        <w:rPr>
          <w:b/>
        </w:rPr>
        <w:t>vlan</w:t>
      </w:r>
      <w:proofErr w:type="spellEnd"/>
      <w:r w:rsidRPr="00C307E8">
        <w:rPr>
          <w:b/>
        </w:rPr>
        <w:t xml:space="preserve"> 99</w:t>
      </w:r>
    </w:p>
    <w:p w14:paraId="3C1C3528" w14:textId="77777777" w:rsidR="009A4354" w:rsidRPr="001E0690" w:rsidRDefault="009A4354" w:rsidP="009A4354">
      <w:pPr>
        <w:pStyle w:val="CMD"/>
      </w:pPr>
      <w:r w:rsidRPr="00E11F13">
        <w:rPr>
          <w:noProof/>
        </w:rPr>
        <w:t xml:space="preserve">S2(config-if)# </w:t>
      </w:r>
      <w:r w:rsidRPr="00C307E8">
        <w:rPr>
          <w:b/>
        </w:rPr>
        <w:t>end</w:t>
      </w:r>
    </w:p>
    <w:p w14:paraId="21301374" w14:textId="77777777" w:rsidR="009A4354" w:rsidRPr="00E11F13" w:rsidRDefault="009A4354" w:rsidP="00C307E8">
      <w:pPr>
        <w:pStyle w:val="Heading3"/>
        <w:rPr>
          <w:noProof/>
        </w:rPr>
      </w:pPr>
      <w:r w:rsidRPr="00E11F13">
        <w:rPr>
          <w:noProof/>
        </w:rPr>
        <w:t xml:space="preserve">Prevent the use of DTP </w:t>
      </w:r>
      <w:r w:rsidRPr="00FA04D1">
        <w:rPr>
          <w:noProof/>
        </w:rPr>
        <w:t>on</w:t>
      </w:r>
      <w:r w:rsidRPr="00E11F13">
        <w:rPr>
          <w:noProof/>
        </w:rPr>
        <w:t xml:space="preserve"> S1 and S2.</w:t>
      </w:r>
    </w:p>
    <w:p w14:paraId="4C670D66" w14:textId="77777777" w:rsidR="009A4354" w:rsidRPr="00E11F13" w:rsidRDefault="009A4354" w:rsidP="009A4354">
      <w:pPr>
        <w:pStyle w:val="BodyTextL25"/>
        <w:rPr>
          <w:noProof/>
        </w:rPr>
      </w:pPr>
      <w:r w:rsidRPr="00E11F13">
        <w:rPr>
          <w:noProof/>
        </w:rPr>
        <w:t xml:space="preserve">Setting the trunk port to </w:t>
      </w:r>
      <w:r w:rsidRPr="00B970F3">
        <w:rPr>
          <w:b/>
          <w:noProof/>
        </w:rPr>
        <w:t>nonegotiate</w:t>
      </w:r>
      <w:r w:rsidRPr="00E11F13">
        <w:rPr>
          <w:noProof/>
        </w:rPr>
        <w:t xml:space="preserve"> also helps to mitigate VLAN hopping by turning off the generation of DTP frames.</w:t>
      </w:r>
    </w:p>
    <w:p w14:paraId="2879EE1A" w14:textId="77777777" w:rsidR="009A4354" w:rsidRPr="00E11F13" w:rsidRDefault="009A4354" w:rsidP="009A4354">
      <w:pPr>
        <w:pStyle w:val="CMD"/>
        <w:rPr>
          <w:noProof/>
        </w:rPr>
      </w:pPr>
      <w:r w:rsidRPr="00E11F13">
        <w:rPr>
          <w:noProof/>
        </w:rPr>
        <w:t xml:space="preserve">S1(config)# </w:t>
      </w:r>
      <w:r w:rsidRPr="00C307E8">
        <w:rPr>
          <w:b/>
        </w:rPr>
        <w:t>interface f0/1</w:t>
      </w:r>
    </w:p>
    <w:p w14:paraId="68B0326F" w14:textId="77777777" w:rsidR="009A4354" w:rsidRPr="00E11F13" w:rsidRDefault="009A4354" w:rsidP="009A4354">
      <w:pPr>
        <w:pStyle w:val="CMD"/>
        <w:rPr>
          <w:noProof/>
        </w:rPr>
      </w:pPr>
      <w:r w:rsidRPr="00E11F13">
        <w:rPr>
          <w:noProof/>
        </w:rPr>
        <w:t xml:space="preserve">S1(config-if)# </w:t>
      </w:r>
      <w:r w:rsidRPr="00C307E8">
        <w:rPr>
          <w:b/>
        </w:rPr>
        <w:t xml:space="preserve">switchport </w:t>
      </w:r>
      <w:proofErr w:type="spellStart"/>
      <w:r w:rsidRPr="00C307E8">
        <w:rPr>
          <w:b/>
        </w:rPr>
        <w:t>nonegotiate</w:t>
      </w:r>
      <w:proofErr w:type="spellEnd"/>
    </w:p>
    <w:p w14:paraId="4A8BC81B" w14:textId="77777777" w:rsidR="009A4354" w:rsidRPr="00E11F13" w:rsidRDefault="009A4354" w:rsidP="009A4354">
      <w:pPr>
        <w:pStyle w:val="CMD"/>
        <w:rPr>
          <w:noProof/>
        </w:rPr>
      </w:pPr>
    </w:p>
    <w:p w14:paraId="6F889058" w14:textId="77777777" w:rsidR="009A4354" w:rsidRPr="00E11F13" w:rsidRDefault="009A4354" w:rsidP="009A4354">
      <w:pPr>
        <w:pStyle w:val="CMD"/>
        <w:rPr>
          <w:noProof/>
        </w:rPr>
      </w:pPr>
      <w:r w:rsidRPr="00E11F13">
        <w:rPr>
          <w:noProof/>
        </w:rPr>
        <w:t xml:space="preserve">S2(config)# </w:t>
      </w:r>
      <w:r w:rsidRPr="00C307E8">
        <w:rPr>
          <w:b/>
        </w:rPr>
        <w:t>interface f0/1</w:t>
      </w:r>
    </w:p>
    <w:p w14:paraId="65166652" w14:textId="77777777" w:rsidR="009A4354" w:rsidRPr="00E11F13" w:rsidRDefault="009A4354" w:rsidP="009A4354">
      <w:pPr>
        <w:pStyle w:val="CMD"/>
        <w:rPr>
          <w:noProof/>
        </w:rPr>
      </w:pPr>
      <w:r w:rsidRPr="00E11F13">
        <w:rPr>
          <w:noProof/>
        </w:rPr>
        <w:t xml:space="preserve">S2(config-if)# </w:t>
      </w:r>
      <w:r w:rsidRPr="00C307E8">
        <w:rPr>
          <w:b/>
        </w:rPr>
        <w:t xml:space="preserve">switchport </w:t>
      </w:r>
      <w:proofErr w:type="spellStart"/>
      <w:r w:rsidRPr="00C307E8">
        <w:rPr>
          <w:b/>
        </w:rPr>
        <w:t>nonegotiate</w:t>
      </w:r>
      <w:proofErr w:type="spellEnd"/>
    </w:p>
    <w:p w14:paraId="2760366D" w14:textId="77777777" w:rsidR="009A4354" w:rsidRPr="00E11F13" w:rsidRDefault="009A4354" w:rsidP="00C307E8">
      <w:pPr>
        <w:pStyle w:val="Heading3"/>
        <w:rPr>
          <w:noProof/>
        </w:rPr>
      </w:pPr>
      <w:r w:rsidRPr="00E11F13">
        <w:rPr>
          <w:noProof/>
        </w:rPr>
        <w:t>Verify the trunking configuration on port F0/1.</w:t>
      </w:r>
    </w:p>
    <w:p w14:paraId="3114B6E2" w14:textId="77777777" w:rsidR="009A4354" w:rsidRPr="001E0690" w:rsidRDefault="009A4354" w:rsidP="009A4354">
      <w:pPr>
        <w:pStyle w:val="CMD"/>
      </w:pPr>
      <w:r w:rsidRPr="00E11F13">
        <w:rPr>
          <w:noProof/>
        </w:rPr>
        <w:t xml:space="preserve">S1# </w:t>
      </w:r>
      <w:r w:rsidRPr="00C307E8">
        <w:rPr>
          <w:b/>
        </w:rPr>
        <w:t>show interfaces f0/1 trunk</w:t>
      </w:r>
    </w:p>
    <w:p w14:paraId="02B8DA4A" w14:textId="77777777" w:rsidR="009A4354" w:rsidRDefault="009A4354" w:rsidP="009A4354">
      <w:pPr>
        <w:pStyle w:val="CMDOutput"/>
      </w:pPr>
    </w:p>
    <w:p w14:paraId="089B08BA" w14:textId="77777777" w:rsidR="009A4354" w:rsidRDefault="009A4354" w:rsidP="009A4354">
      <w:pPr>
        <w:pStyle w:val="CMDOutput"/>
      </w:pPr>
      <w:r>
        <w:t xml:space="preserve">Port        Mode         </w:t>
      </w:r>
      <w:proofErr w:type="gramStart"/>
      <w:r>
        <w:t>Encapsulation  Status</w:t>
      </w:r>
      <w:proofErr w:type="gramEnd"/>
      <w:r>
        <w:t xml:space="preserve">        Native </w:t>
      </w:r>
      <w:proofErr w:type="spellStart"/>
      <w:proofErr w:type="gramStart"/>
      <w:r>
        <w:t>vlan</w:t>
      </w:r>
      <w:proofErr w:type="spellEnd"/>
      <w:proofErr w:type="gramEnd"/>
    </w:p>
    <w:p w14:paraId="3EAA71C2" w14:textId="77777777" w:rsidR="009A4354" w:rsidRDefault="009A4354" w:rsidP="009A4354">
      <w:pPr>
        <w:pStyle w:val="CMDOutput"/>
      </w:pPr>
      <w:r>
        <w:t xml:space="preserve">Fa0/1       on           802.1q         </w:t>
      </w:r>
      <w:proofErr w:type="spellStart"/>
      <w:r>
        <w:t>trunking</w:t>
      </w:r>
      <w:proofErr w:type="spellEnd"/>
      <w:r>
        <w:t xml:space="preserve">      99</w:t>
      </w:r>
    </w:p>
    <w:p w14:paraId="2BDAF410" w14:textId="77777777" w:rsidR="009A4354" w:rsidRDefault="009A4354" w:rsidP="009A4354">
      <w:pPr>
        <w:pStyle w:val="CMDOutput"/>
      </w:pPr>
    </w:p>
    <w:p w14:paraId="09D1D724" w14:textId="77777777" w:rsidR="009A4354" w:rsidRPr="00E11F13" w:rsidRDefault="009A4354" w:rsidP="009A4354">
      <w:pPr>
        <w:pStyle w:val="CMDOutput"/>
        <w:rPr>
          <w:noProof/>
        </w:rPr>
      </w:pPr>
      <w:r w:rsidRPr="00E11F13">
        <w:rPr>
          <w:noProof/>
        </w:rPr>
        <w:t>Port        Vlans allowed on trunk</w:t>
      </w:r>
    </w:p>
    <w:p w14:paraId="523744F0" w14:textId="77777777" w:rsidR="009A4354" w:rsidRPr="00E11F13" w:rsidRDefault="009A4354" w:rsidP="009A4354">
      <w:pPr>
        <w:pStyle w:val="CMDOutput"/>
        <w:rPr>
          <w:noProof/>
        </w:rPr>
      </w:pPr>
      <w:r w:rsidRPr="00E11F13">
        <w:rPr>
          <w:noProof/>
        </w:rPr>
        <w:t>Fa0/1       1-4094</w:t>
      </w:r>
    </w:p>
    <w:p w14:paraId="2D5C8241" w14:textId="77777777" w:rsidR="009A4354" w:rsidRPr="00E11F13" w:rsidRDefault="009A4354" w:rsidP="009A4354">
      <w:pPr>
        <w:pStyle w:val="CMDOutput"/>
        <w:rPr>
          <w:noProof/>
        </w:rPr>
      </w:pPr>
    </w:p>
    <w:p w14:paraId="50FDD400" w14:textId="77777777" w:rsidR="009A4354" w:rsidRPr="00E11F13" w:rsidRDefault="009A4354" w:rsidP="009A4354">
      <w:pPr>
        <w:pStyle w:val="CMDOutput"/>
        <w:rPr>
          <w:noProof/>
        </w:rPr>
      </w:pPr>
      <w:r w:rsidRPr="00E11F13">
        <w:rPr>
          <w:noProof/>
        </w:rPr>
        <w:t>Port        Vlans allowed and active in management domain</w:t>
      </w:r>
    </w:p>
    <w:p w14:paraId="34BADC6B" w14:textId="77777777" w:rsidR="009A4354" w:rsidRPr="00E11F13" w:rsidRDefault="009A4354" w:rsidP="009A4354">
      <w:pPr>
        <w:pStyle w:val="CMDOutput"/>
        <w:rPr>
          <w:noProof/>
        </w:rPr>
      </w:pPr>
      <w:r w:rsidRPr="00E11F13">
        <w:rPr>
          <w:noProof/>
        </w:rPr>
        <w:t>Fa0/1       1</w:t>
      </w:r>
    </w:p>
    <w:p w14:paraId="7FA6B53B" w14:textId="77777777" w:rsidR="009A4354" w:rsidRPr="00E11F13" w:rsidRDefault="009A4354" w:rsidP="009A4354">
      <w:pPr>
        <w:pStyle w:val="CMDOutput"/>
        <w:rPr>
          <w:noProof/>
        </w:rPr>
      </w:pPr>
    </w:p>
    <w:p w14:paraId="398399C3" w14:textId="77777777" w:rsidR="009A4354" w:rsidRPr="00E11F13" w:rsidRDefault="009A4354" w:rsidP="009A4354">
      <w:pPr>
        <w:pStyle w:val="CMDOutput"/>
        <w:rPr>
          <w:noProof/>
        </w:rPr>
      </w:pPr>
      <w:r w:rsidRPr="00E11F13">
        <w:rPr>
          <w:noProof/>
        </w:rPr>
        <w:t>Port        Vlans in spanning tree forwarding state and not pruned</w:t>
      </w:r>
    </w:p>
    <w:p w14:paraId="08AE951A" w14:textId="77777777" w:rsidR="009A4354" w:rsidRDefault="009A4354" w:rsidP="009A4354">
      <w:pPr>
        <w:pStyle w:val="CMDOutput"/>
        <w:rPr>
          <w:noProof/>
        </w:rPr>
      </w:pPr>
      <w:r w:rsidRPr="00E11F13">
        <w:rPr>
          <w:noProof/>
        </w:rPr>
        <w:t>Fa0/1       1</w:t>
      </w:r>
    </w:p>
    <w:p w14:paraId="09D8C4D7" w14:textId="311A51A2" w:rsidR="00352BB5" w:rsidRPr="00BA5235" w:rsidRDefault="00352BB5" w:rsidP="009A4354">
      <w:pPr>
        <w:pStyle w:val="CMDOutput"/>
      </w:pPr>
      <w:r w:rsidRPr="00352BB5">
        <w:drawing>
          <wp:inline distT="0" distB="0" distL="0" distR="0" wp14:anchorId="59BA75DD" wp14:editId="61487A19">
            <wp:extent cx="6258798" cy="2562583"/>
            <wp:effectExtent l="0" t="0" r="0" b="9525"/>
            <wp:docPr id="65393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31419" name=""/>
                    <pic:cNvPicPr/>
                  </pic:nvPicPr>
                  <pic:blipFill>
                    <a:blip r:embed="rId11"/>
                    <a:stretch>
                      <a:fillRect/>
                    </a:stretch>
                  </pic:blipFill>
                  <pic:spPr>
                    <a:xfrm>
                      <a:off x="0" y="0"/>
                      <a:ext cx="6258798" cy="2562583"/>
                    </a:xfrm>
                    <a:prstGeom prst="rect">
                      <a:avLst/>
                    </a:prstGeom>
                  </pic:spPr>
                </pic:pic>
              </a:graphicData>
            </a:graphic>
          </wp:inline>
        </w:drawing>
      </w:r>
    </w:p>
    <w:p w14:paraId="2C9AAFF5" w14:textId="77777777" w:rsidR="009A4354" w:rsidRDefault="009A4354" w:rsidP="009A4354">
      <w:pPr>
        <w:pStyle w:val="CMDOutput"/>
      </w:pPr>
    </w:p>
    <w:p w14:paraId="455D159B" w14:textId="77777777" w:rsidR="009A4354" w:rsidRPr="001E0690" w:rsidRDefault="009A4354" w:rsidP="009A4354">
      <w:pPr>
        <w:pStyle w:val="CMD"/>
      </w:pPr>
      <w:r>
        <w:t>S1</w:t>
      </w:r>
      <w:r w:rsidRPr="00BA5235">
        <w:t>#</w:t>
      </w:r>
      <w:r>
        <w:t xml:space="preserve"> </w:t>
      </w:r>
      <w:r w:rsidRPr="00C307E8">
        <w:rPr>
          <w:b/>
        </w:rPr>
        <w:t>show interfaces f0/1 switchport</w:t>
      </w:r>
    </w:p>
    <w:p w14:paraId="1F12BFB7" w14:textId="77777777" w:rsidR="009A4354" w:rsidRDefault="009A4354" w:rsidP="009A4354">
      <w:pPr>
        <w:pStyle w:val="CMDOutput"/>
      </w:pPr>
    </w:p>
    <w:p w14:paraId="2D51923E" w14:textId="77777777" w:rsidR="009A4354" w:rsidRDefault="009A4354" w:rsidP="009A4354">
      <w:pPr>
        <w:pStyle w:val="CMDOutput"/>
      </w:pPr>
      <w:r>
        <w:t>Name: Fa0/1</w:t>
      </w:r>
    </w:p>
    <w:p w14:paraId="2D64284B" w14:textId="77777777" w:rsidR="009A4354" w:rsidRDefault="009A4354" w:rsidP="009A4354">
      <w:pPr>
        <w:pStyle w:val="CMDOutput"/>
      </w:pPr>
      <w:r>
        <w:t>Switchport: Enabled</w:t>
      </w:r>
    </w:p>
    <w:p w14:paraId="766AA1EE" w14:textId="77777777" w:rsidR="009A4354" w:rsidRDefault="009A4354" w:rsidP="009A4354">
      <w:pPr>
        <w:pStyle w:val="CMDOutput"/>
      </w:pPr>
      <w:r>
        <w:t>Administrative Mode: trunk</w:t>
      </w:r>
    </w:p>
    <w:p w14:paraId="73D31BBF" w14:textId="77777777" w:rsidR="009A4354" w:rsidRDefault="009A4354" w:rsidP="009A4354">
      <w:pPr>
        <w:pStyle w:val="CMDOutput"/>
      </w:pPr>
      <w:r>
        <w:t>Operational Mode: trunk</w:t>
      </w:r>
    </w:p>
    <w:p w14:paraId="04DC6AFF" w14:textId="77777777" w:rsidR="009A4354" w:rsidRDefault="009A4354" w:rsidP="009A4354">
      <w:pPr>
        <w:pStyle w:val="CMDOutput"/>
      </w:pPr>
      <w:r>
        <w:t xml:space="preserve">Administrative </w:t>
      </w:r>
      <w:proofErr w:type="spellStart"/>
      <w:r>
        <w:t>Trunking</w:t>
      </w:r>
      <w:proofErr w:type="spellEnd"/>
      <w:r>
        <w:t xml:space="preserve"> Encapsulation: dot1q</w:t>
      </w:r>
    </w:p>
    <w:p w14:paraId="17016ED0" w14:textId="77777777" w:rsidR="009A4354" w:rsidRDefault="009A4354" w:rsidP="009A4354">
      <w:pPr>
        <w:pStyle w:val="CMDOutput"/>
      </w:pPr>
      <w:r>
        <w:t xml:space="preserve">Operational </w:t>
      </w:r>
      <w:proofErr w:type="spellStart"/>
      <w:r>
        <w:t>Trunking</w:t>
      </w:r>
      <w:proofErr w:type="spellEnd"/>
      <w:r>
        <w:t xml:space="preserve"> Encapsulation: dot1q</w:t>
      </w:r>
    </w:p>
    <w:p w14:paraId="2D04E18E" w14:textId="77777777" w:rsidR="009A4354" w:rsidRDefault="009A4354" w:rsidP="009A4354">
      <w:pPr>
        <w:pStyle w:val="CMDOutput"/>
      </w:pPr>
      <w:r w:rsidRPr="003246D6">
        <w:rPr>
          <w:highlight w:val="yellow"/>
        </w:rPr>
        <w:t xml:space="preserve">Negotiation of </w:t>
      </w:r>
      <w:proofErr w:type="spellStart"/>
      <w:r w:rsidRPr="003246D6">
        <w:rPr>
          <w:highlight w:val="yellow"/>
        </w:rPr>
        <w:t>Trunking</w:t>
      </w:r>
      <w:proofErr w:type="spellEnd"/>
      <w:r w:rsidRPr="003246D6">
        <w:rPr>
          <w:highlight w:val="yellow"/>
        </w:rPr>
        <w:t>: Off</w:t>
      </w:r>
    </w:p>
    <w:p w14:paraId="2F4DBCB5" w14:textId="77777777" w:rsidR="009A4354" w:rsidRDefault="009A4354" w:rsidP="009A4354">
      <w:pPr>
        <w:pStyle w:val="CMDOutput"/>
      </w:pPr>
      <w:r>
        <w:t>Access Mode VLAN: 1 (default)</w:t>
      </w:r>
    </w:p>
    <w:p w14:paraId="544D4777" w14:textId="77777777" w:rsidR="009A4354" w:rsidRDefault="009A4354" w:rsidP="009A4354">
      <w:pPr>
        <w:pStyle w:val="CMDOutput"/>
      </w:pPr>
      <w:proofErr w:type="spellStart"/>
      <w:r>
        <w:t>Trunking</w:t>
      </w:r>
      <w:proofErr w:type="spellEnd"/>
      <w:r>
        <w:t xml:space="preserve"> Native Mode VLAN: 99 (Inactive)</w:t>
      </w:r>
    </w:p>
    <w:p w14:paraId="33BB86A9" w14:textId="77777777" w:rsidR="009A4354" w:rsidRDefault="009A4354" w:rsidP="009A4354">
      <w:pPr>
        <w:pStyle w:val="CMDOutput"/>
      </w:pPr>
      <w:r>
        <w:t xml:space="preserve">Administrative Native VLAN </w:t>
      </w:r>
      <w:proofErr w:type="gramStart"/>
      <w:r>
        <w:t>tagging:</w:t>
      </w:r>
      <w:proofErr w:type="gramEnd"/>
      <w:r>
        <w:t xml:space="preserve"> enabled</w:t>
      </w:r>
    </w:p>
    <w:p w14:paraId="3C29C07C" w14:textId="77777777" w:rsidR="009A4354" w:rsidRDefault="009A4354" w:rsidP="009A4354">
      <w:pPr>
        <w:pStyle w:val="CMDOutput"/>
      </w:pPr>
      <w:r>
        <w:t>Voice VLAN: none</w:t>
      </w:r>
    </w:p>
    <w:p w14:paraId="28CA2CA4" w14:textId="77777777" w:rsidR="009A4354" w:rsidRDefault="009A4354" w:rsidP="009A4354">
      <w:pPr>
        <w:pStyle w:val="CMDOutput"/>
      </w:pPr>
      <w:r>
        <w:t>Administrative private-</w:t>
      </w:r>
      <w:proofErr w:type="spellStart"/>
      <w:r>
        <w:t>vlan</w:t>
      </w:r>
      <w:proofErr w:type="spellEnd"/>
      <w:r>
        <w:t xml:space="preserve"> host-association: none</w:t>
      </w:r>
    </w:p>
    <w:p w14:paraId="6F1F5004" w14:textId="77777777" w:rsidR="009A4354" w:rsidRDefault="009A4354" w:rsidP="009A4354">
      <w:pPr>
        <w:pStyle w:val="CMDOutput"/>
      </w:pPr>
      <w:r>
        <w:t>Administrative private-</w:t>
      </w:r>
      <w:proofErr w:type="spellStart"/>
      <w:r>
        <w:t>vlan</w:t>
      </w:r>
      <w:proofErr w:type="spellEnd"/>
      <w:r>
        <w:t xml:space="preserve"> mapping: none</w:t>
      </w:r>
    </w:p>
    <w:p w14:paraId="1F4D8B63" w14:textId="77777777" w:rsidR="009A4354" w:rsidRDefault="009A4354" w:rsidP="009A4354">
      <w:pPr>
        <w:pStyle w:val="CMDOutput"/>
      </w:pPr>
      <w:r>
        <w:t>Administrative private-</w:t>
      </w:r>
      <w:proofErr w:type="spellStart"/>
      <w:r>
        <w:t>vlan</w:t>
      </w:r>
      <w:proofErr w:type="spellEnd"/>
      <w:r>
        <w:t xml:space="preserve"> trunk native VLAN: none</w:t>
      </w:r>
    </w:p>
    <w:p w14:paraId="7CE91806" w14:textId="77777777" w:rsidR="009A4354" w:rsidRDefault="009A4354" w:rsidP="009A4354">
      <w:pPr>
        <w:pStyle w:val="CMDOutput"/>
      </w:pPr>
      <w:r>
        <w:t>Administrative private-</w:t>
      </w:r>
      <w:proofErr w:type="spellStart"/>
      <w:r>
        <w:t>vlan</w:t>
      </w:r>
      <w:proofErr w:type="spellEnd"/>
      <w:r>
        <w:t xml:space="preserve"> trunk Native VLAN </w:t>
      </w:r>
      <w:proofErr w:type="gramStart"/>
      <w:r>
        <w:t>tagging:</w:t>
      </w:r>
      <w:proofErr w:type="gramEnd"/>
      <w:r>
        <w:t xml:space="preserve"> enabled</w:t>
      </w:r>
    </w:p>
    <w:p w14:paraId="154B8DD3" w14:textId="77777777" w:rsidR="009A4354" w:rsidRDefault="009A4354" w:rsidP="009A4354">
      <w:pPr>
        <w:pStyle w:val="CMDOutput"/>
      </w:pPr>
      <w:r>
        <w:t>Administrative private-</w:t>
      </w:r>
      <w:proofErr w:type="spellStart"/>
      <w:r>
        <w:t>vlan</w:t>
      </w:r>
      <w:proofErr w:type="spellEnd"/>
      <w:r>
        <w:t xml:space="preserve"> trunk encapsulation: dot1q</w:t>
      </w:r>
    </w:p>
    <w:p w14:paraId="0E8CA402" w14:textId="77777777" w:rsidR="009A4354" w:rsidRDefault="009A4354" w:rsidP="009A4354">
      <w:pPr>
        <w:pStyle w:val="CMDOutput"/>
      </w:pPr>
      <w:r>
        <w:t>Administrative private-</w:t>
      </w:r>
      <w:proofErr w:type="spellStart"/>
      <w:r>
        <w:t>vlan</w:t>
      </w:r>
      <w:proofErr w:type="spellEnd"/>
      <w:r>
        <w:t xml:space="preserve"> trunk normal VLANs: none</w:t>
      </w:r>
    </w:p>
    <w:p w14:paraId="447C97B9" w14:textId="77777777" w:rsidR="009A4354" w:rsidRDefault="009A4354" w:rsidP="009A4354">
      <w:pPr>
        <w:pStyle w:val="CMDOutput"/>
      </w:pPr>
      <w:r>
        <w:t>Administrative private-</w:t>
      </w:r>
      <w:proofErr w:type="spellStart"/>
      <w:r>
        <w:t>vlan</w:t>
      </w:r>
      <w:proofErr w:type="spellEnd"/>
      <w:r>
        <w:t xml:space="preserve"> trunk private VLANs: none</w:t>
      </w:r>
    </w:p>
    <w:p w14:paraId="7AD57A7B" w14:textId="77777777" w:rsidR="009A4354" w:rsidRDefault="009A4354" w:rsidP="009A4354">
      <w:pPr>
        <w:pStyle w:val="CMDOutput"/>
      </w:pPr>
      <w:r>
        <w:t>Operational private-</w:t>
      </w:r>
      <w:proofErr w:type="spellStart"/>
      <w:r>
        <w:t>vlan</w:t>
      </w:r>
      <w:proofErr w:type="spellEnd"/>
      <w:r>
        <w:t>: none</w:t>
      </w:r>
    </w:p>
    <w:p w14:paraId="6AC8BE90" w14:textId="77777777" w:rsidR="009A4354" w:rsidRDefault="009A4354" w:rsidP="009A4354">
      <w:pPr>
        <w:pStyle w:val="CMDOutput"/>
      </w:pPr>
      <w:proofErr w:type="spellStart"/>
      <w:r>
        <w:t>Trunking</w:t>
      </w:r>
      <w:proofErr w:type="spellEnd"/>
      <w:r>
        <w:t xml:space="preserve"> VLANs Enabled: ALL</w:t>
      </w:r>
    </w:p>
    <w:p w14:paraId="32437A26" w14:textId="77777777" w:rsidR="009A4354" w:rsidRDefault="009A4354" w:rsidP="009A4354">
      <w:pPr>
        <w:pStyle w:val="CMDOutput"/>
      </w:pPr>
      <w:r>
        <w:t>Pruning VLANs Enabled: 2-1001</w:t>
      </w:r>
    </w:p>
    <w:p w14:paraId="61B1C391" w14:textId="77777777" w:rsidR="009A4354" w:rsidRDefault="009A4354" w:rsidP="009A4354">
      <w:pPr>
        <w:pStyle w:val="CMDOutput"/>
      </w:pPr>
      <w:r>
        <w:t>Capture Mode Disabled</w:t>
      </w:r>
    </w:p>
    <w:p w14:paraId="7BA8819E" w14:textId="77777777" w:rsidR="009A4354" w:rsidRDefault="009A4354" w:rsidP="009A4354">
      <w:pPr>
        <w:pStyle w:val="CMDOutput"/>
      </w:pPr>
      <w:r>
        <w:t>Capture VLANs Allowed: ALL</w:t>
      </w:r>
    </w:p>
    <w:p w14:paraId="0A81727A" w14:textId="77777777" w:rsidR="009A4354" w:rsidRDefault="009A4354" w:rsidP="009A4354">
      <w:pPr>
        <w:pStyle w:val="CMDOutput"/>
      </w:pPr>
    </w:p>
    <w:p w14:paraId="23117156" w14:textId="77777777" w:rsidR="009A4354" w:rsidRDefault="009A4354" w:rsidP="009A4354">
      <w:pPr>
        <w:pStyle w:val="CMDOutput"/>
      </w:pPr>
      <w:r>
        <w:t>Protected: false</w:t>
      </w:r>
    </w:p>
    <w:p w14:paraId="6F35C0DD" w14:textId="77777777" w:rsidR="009A4354" w:rsidRDefault="009A4354" w:rsidP="009A4354">
      <w:pPr>
        <w:pStyle w:val="CMDOutput"/>
      </w:pPr>
      <w:r>
        <w:t>Unknown unicast blocked: disabled</w:t>
      </w:r>
    </w:p>
    <w:p w14:paraId="7C34C934" w14:textId="77777777" w:rsidR="009A4354" w:rsidRDefault="009A4354" w:rsidP="009A4354">
      <w:pPr>
        <w:pStyle w:val="CMDOutput"/>
      </w:pPr>
      <w:r>
        <w:t>Unknown multicast blocked: disabled</w:t>
      </w:r>
    </w:p>
    <w:p w14:paraId="1017D7E4" w14:textId="77777777" w:rsidR="009A4354" w:rsidRDefault="009A4354" w:rsidP="009A4354">
      <w:pPr>
        <w:pStyle w:val="CMDOutput"/>
      </w:pPr>
      <w:r>
        <w:t>Appliance trust: none</w:t>
      </w:r>
    </w:p>
    <w:p w14:paraId="519BA794" w14:textId="56F1DE1D" w:rsidR="00352BB5" w:rsidRPr="00BA5235" w:rsidRDefault="00352BB5" w:rsidP="009A4354">
      <w:pPr>
        <w:pStyle w:val="CMDOutput"/>
      </w:pPr>
      <w:r w:rsidRPr="00352BB5">
        <w:drawing>
          <wp:inline distT="0" distB="0" distL="0" distR="0" wp14:anchorId="17E2F5F9" wp14:editId="79031976">
            <wp:extent cx="5611008" cy="4677428"/>
            <wp:effectExtent l="0" t="0" r="8890" b="8890"/>
            <wp:docPr id="48082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6176" name=""/>
                    <pic:cNvPicPr/>
                  </pic:nvPicPr>
                  <pic:blipFill>
                    <a:blip r:embed="rId12"/>
                    <a:stretch>
                      <a:fillRect/>
                    </a:stretch>
                  </pic:blipFill>
                  <pic:spPr>
                    <a:xfrm>
                      <a:off x="0" y="0"/>
                      <a:ext cx="5611008" cy="4677428"/>
                    </a:xfrm>
                    <a:prstGeom prst="rect">
                      <a:avLst/>
                    </a:prstGeom>
                  </pic:spPr>
                </pic:pic>
              </a:graphicData>
            </a:graphic>
          </wp:inline>
        </w:drawing>
      </w:r>
    </w:p>
    <w:p w14:paraId="7DC1ED03" w14:textId="77777777" w:rsidR="009A4354" w:rsidRPr="001C235E" w:rsidRDefault="009A4354" w:rsidP="00C307E8">
      <w:pPr>
        <w:pStyle w:val="Heading3"/>
        <w:rPr>
          <w:noProof/>
        </w:rPr>
      </w:pPr>
      <w:r w:rsidRPr="001C235E">
        <w:rPr>
          <w:noProof/>
        </w:rPr>
        <w:t xml:space="preserve">Verify </w:t>
      </w:r>
      <w:r>
        <w:rPr>
          <w:noProof/>
        </w:rPr>
        <w:t>the</w:t>
      </w:r>
      <w:r w:rsidRPr="001C235E">
        <w:rPr>
          <w:noProof/>
        </w:rPr>
        <w:t xml:space="preserve"> configuration with the show run command.</w:t>
      </w:r>
    </w:p>
    <w:p w14:paraId="13AE8C38" w14:textId="77777777" w:rsidR="009A4354" w:rsidRPr="001C235E" w:rsidRDefault="009A4354" w:rsidP="009A4354">
      <w:pPr>
        <w:pStyle w:val="BodyTextL25"/>
        <w:rPr>
          <w:noProof/>
        </w:rPr>
      </w:pPr>
      <w:r w:rsidRPr="001C235E">
        <w:rPr>
          <w:noProof/>
        </w:rPr>
        <w:t xml:space="preserve">Use the </w:t>
      </w:r>
      <w:r w:rsidRPr="001C235E">
        <w:rPr>
          <w:b/>
          <w:noProof/>
        </w:rPr>
        <w:t>show run</w:t>
      </w:r>
      <w:r w:rsidRPr="001C235E">
        <w:rPr>
          <w:noProof/>
        </w:rPr>
        <w:t xml:space="preserve"> command to display the running configuration, beginning with the first line that has the text string “0/1” in it.</w:t>
      </w:r>
    </w:p>
    <w:p w14:paraId="2A460B33" w14:textId="77777777" w:rsidR="009A4354" w:rsidRPr="001E0690" w:rsidRDefault="009A4354" w:rsidP="009A4354">
      <w:pPr>
        <w:pStyle w:val="CMD"/>
      </w:pPr>
      <w:r w:rsidRPr="001C235E">
        <w:rPr>
          <w:noProof/>
        </w:rPr>
        <w:t xml:space="preserve">S1# </w:t>
      </w:r>
      <w:r w:rsidRPr="00C307E8">
        <w:rPr>
          <w:b/>
        </w:rPr>
        <w:t>show run | begin 0/1</w:t>
      </w:r>
    </w:p>
    <w:p w14:paraId="5C28689C" w14:textId="77777777" w:rsidR="009A4354" w:rsidRDefault="009A4354" w:rsidP="009A4354">
      <w:pPr>
        <w:pStyle w:val="CMDOutput"/>
      </w:pPr>
      <w:r>
        <w:t>interface FastEthernet0/1</w:t>
      </w:r>
    </w:p>
    <w:p w14:paraId="154214A5" w14:textId="77777777" w:rsidR="009A4354" w:rsidRDefault="009A4354" w:rsidP="009A4354">
      <w:pPr>
        <w:pStyle w:val="CMDOutput"/>
      </w:pPr>
      <w:r>
        <w:t xml:space="preserve"> switchport trunk native </w:t>
      </w:r>
      <w:proofErr w:type="spellStart"/>
      <w:r>
        <w:t>vlan</w:t>
      </w:r>
      <w:proofErr w:type="spellEnd"/>
      <w:r>
        <w:t xml:space="preserve"> 99</w:t>
      </w:r>
    </w:p>
    <w:p w14:paraId="231ECDF8" w14:textId="77777777" w:rsidR="009A4354" w:rsidRDefault="009A4354" w:rsidP="009A4354">
      <w:pPr>
        <w:pStyle w:val="CMDOutput"/>
      </w:pPr>
      <w:r>
        <w:t xml:space="preserve"> switchport mode trunk</w:t>
      </w:r>
    </w:p>
    <w:p w14:paraId="6FD05644" w14:textId="77777777" w:rsidR="009A4354" w:rsidRDefault="009A4354" w:rsidP="009A4354">
      <w:pPr>
        <w:pStyle w:val="CMDOutput"/>
      </w:pPr>
      <w:r>
        <w:t xml:space="preserve"> switchport </w:t>
      </w:r>
      <w:proofErr w:type="spellStart"/>
      <w:r>
        <w:t>nonegotiate</w:t>
      </w:r>
      <w:proofErr w:type="spellEnd"/>
    </w:p>
    <w:p w14:paraId="268A713B" w14:textId="77777777" w:rsidR="009A4354" w:rsidRDefault="009A4354" w:rsidP="009A4354">
      <w:pPr>
        <w:pStyle w:val="CMDOutput"/>
      </w:pPr>
    </w:p>
    <w:p w14:paraId="2826A818" w14:textId="1CA8E919" w:rsidR="009A4354" w:rsidRDefault="009A4354" w:rsidP="009A4354">
      <w:pPr>
        <w:pStyle w:val="CMDOutput"/>
      </w:pPr>
      <w:r>
        <w:t>&lt;output omitted&gt;</w:t>
      </w:r>
    </w:p>
    <w:p w14:paraId="74863591" w14:textId="22180574" w:rsidR="00352BB5" w:rsidRDefault="00352BB5" w:rsidP="009A4354">
      <w:pPr>
        <w:pStyle w:val="CMDOutput"/>
      </w:pPr>
      <w:r w:rsidRPr="00352BB5">
        <w:drawing>
          <wp:inline distT="0" distB="0" distL="0" distR="0" wp14:anchorId="0E95F1DC" wp14:editId="296C39AC">
            <wp:extent cx="3086531" cy="4429743"/>
            <wp:effectExtent l="0" t="0" r="0" b="0"/>
            <wp:docPr id="150809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9768" name=""/>
                    <pic:cNvPicPr/>
                  </pic:nvPicPr>
                  <pic:blipFill>
                    <a:blip r:embed="rId13"/>
                    <a:stretch>
                      <a:fillRect/>
                    </a:stretch>
                  </pic:blipFill>
                  <pic:spPr>
                    <a:xfrm>
                      <a:off x="0" y="0"/>
                      <a:ext cx="3086531" cy="4429743"/>
                    </a:xfrm>
                    <a:prstGeom prst="rect">
                      <a:avLst/>
                    </a:prstGeom>
                  </pic:spPr>
                </pic:pic>
              </a:graphicData>
            </a:graphic>
          </wp:inline>
        </w:drawing>
      </w:r>
    </w:p>
    <w:p w14:paraId="6DED8C22" w14:textId="77777777" w:rsidR="00987D99" w:rsidRPr="001C235E" w:rsidRDefault="00987D99" w:rsidP="00987D99">
      <w:pPr>
        <w:pStyle w:val="Heading3"/>
        <w:rPr>
          <w:noProof/>
        </w:rPr>
      </w:pPr>
      <w:r w:rsidRPr="001C235E">
        <w:rPr>
          <w:noProof/>
        </w:rPr>
        <w:t>Disable trunking on S1 access ports.</w:t>
      </w:r>
    </w:p>
    <w:p w14:paraId="4D25F2E8" w14:textId="77777777" w:rsidR="00987D99" w:rsidRPr="001C235E" w:rsidRDefault="00987D99" w:rsidP="00987D99">
      <w:pPr>
        <w:pStyle w:val="SubStepAlpha"/>
        <w:rPr>
          <w:noProof/>
        </w:rPr>
      </w:pPr>
      <w:r w:rsidRPr="001C235E">
        <w:rPr>
          <w:noProof/>
        </w:rPr>
        <w:t>On S1, configure F0/5, the port to which R1 is connected, as access mode only.</w:t>
      </w:r>
    </w:p>
    <w:p w14:paraId="43E4802E" w14:textId="77777777" w:rsidR="00987D99" w:rsidRPr="001C235E" w:rsidRDefault="00987D99" w:rsidP="00987D99">
      <w:pPr>
        <w:pStyle w:val="CMD"/>
        <w:rPr>
          <w:noProof/>
        </w:rPr>
      </w:pPr>
      <w:r w:rsidRPr="001C235E">
        <w:rPr>
          <w:noProof/>
        </w:rPr>
        <w:t xml:space="preserve">S1(config)# </w:t>
      </w:r>
      <w:r w:rsidRPr="002E44EE">
        <w:rPr>
          <w:b/>
        </w:rPr>
        <w:t>interface f0/5</w:t>
      </w:r>
    </w:p>
    <w:p w14:paraId="30162CA5" w14:textId="77777777" w:rsidR="00987D99" w:rsidRPr="001C235E" w:rsidRDefault="00987D99" w:rsidP="00987D99">
      <w:pPr>
        <w:pStyle w:val="CMD"/>
        <w:rPr>
          <w:noProof/>
        </w:rPr>
      </w:pPr>
      <w:r w:rsidRPr="001C235E">
        <w:rPr>
          <w:noProof/>
        </w:rPr>
        <w:t xml:space="preserve">S1(config-if)# </w:t>
      </w:r>
      <w:r w:rsidRPr="002E44EE">
        <w:rPr>
          <w:b/>
        </w:rPr>
        <w:t>switchport mode access</w:t>
      </w:r>
    </w:p>
    <w:p w14:paraId="5DBB77CD" w14:textId="77777777" w:rsidR="00987D99" w:rsidRPr="001C235E" w:rsidRDefault="00987D99" w:rsidP="00987D99">
      <w:pPr>
        <w:pStyle w:val="SubStepAlpha"/>
        <w:rPr>
          <w:noProof/>
        </w:rPr>
      </w:pPr>
      <w:r w:rsidRPr="001C235E">
        <w:rPr>
          <w:noProof/>
        </w:rPr>
        <w:t>On S1, configure F0/6, the port to which PC-A is connected, as access mode only.</w:t>
      </w:r>
    </w:p>
    <w:p w14:paraId="7BEFE6B6" w14:textId="77777777" w:rsidR="00987D99" w:rsidRPr="001C235E" w:rsidRDefault="00987D99" w:rsidP="00987D99">
      <w:pPr>
        <w:pStyle w:val="CMD"/>
        <w:rPr>
          <w:noProof/>
        </w:rPr>
      </w:pPr>
      <w:r w:rsidRPr="001C235E">
        <w:rPr>
          <w:noProof/>
        </w:rPr>
        <w:t xml:space="preserve">S1(config)# </w:t>
      </w:r>
      <w:r w:rsidRPr="002E44EE">
        <w:rPr>
          <w:b/>
        </w:rPr>
        <w:t>interface f0/6</w:t>
      </w:r>
    </w:p>
    <w:p w14:paraId="3D72BBE5" w14:textId="77777777" w:rsidR="00987D99" w:rsidRPr="002E44EE" w:rsidRDefault="00987D99" w:rsidP="00987D99">
      <w:pPr>
        <w:pStyle w:val="CMD"/>
        <w:rPr>
          <w:b/>
        </w:rPr>
      </w:pPr>
      <w:r w:rsidRPr="001C235E">
        <w:rPr>
          <w:noProof/>
        </w:rPr>
        <w:t xml:space="preserve">S1(config-if)# </w:t>
      </w:r>
      <w:r w:rsidRPr="002E44EE">
        <w:rPr>
          <w:b/>
        </w:rPr>
        <w:t>switchport mode access</w:t>
      </w:r>
    </w:p>
    <w:p w14:paraId="759F09B1" w14:textId="77777777" w:rsidR="00987D99" w:rsidRPr="00C92A01" w:rsidRDefault="00987D99" w:rsidP="00987D99">
      <w:pPr>
        <w:pStyle w:val="Heading3"/>
      </w:pPr>
      <w:r w:rsidRPr="00776DA0">
        <w:t xml:space="preserve">Disable </w:t>
      </w:r>
      <w:proofErr w:type="spellStart"/>
      <w:r w:rsidRPr="00776DA0">
        <w:t>trunking</w:t>
      </w:r>
      <w:proofErr w:type="spellEnd"/>
      <w:r w:rsidRPr="00776DA0">
        <w:t xml:space="preserve"> on S</w:t>
      </w:r>
      <w:r>
        <w:t>2</w:t>
      </w:r>
      <w:r w:rsidRPr="00776DA0">
        <w:t xml:space="preserve"> access ports.</w:t>
      </w:r>
    </w:p>
    <w:p w14:paraId="7143D2C5" w14:textId="77777777" w:rsidR="00987D99" w:rsidRPr="001C235E" w:rsidRDefault="00987D99" w:rsidP="00987D99">
      <w:pPr>
        <w:pStyle w:val="BodyTextL25"/>
        <w:rPr>
          <w:noProof/>
        </w:rPr>
      </w:pPr>
      <w:r w:rsidRPr="001C235E">
        <w:rPr>
          <w:noProof/>
        </w:rPr>
        <w:t>On S2, configure F0/18, the port to which PC-B is connected, as access mode only.</w:t>
      </w:r>
    </w:p>
    <w:p w14:paraId="51F9B8FD" w14:textId="77777777" w:rsidR="00987D99" w:rsidRPr="001C235E" w:rsidRDefault="00987D99" w:rsidP="00987D99">
      <w:pPr>
        <w:pStyle w:val="CMD"/>
        <w:rPr>
          <w:noProof/>
        </w:rPr>
      </w:pPr>
      <w:r w:rsidRPr="001C235E">
        <w:rPr>
          <w:noProof/>
        </w:rPr>
        <w:t xml:space="preserve">S2(config)# </w:t>
      </w:r>
      <w:r w:rsidRPr="002E44EE">
        <w:rPr>
          <w:b/>
        </w:rPr>
        <w:t>interface f0/18</w:t>
      </w:r>
    </w:p>
    <w:p w14:paraId="743AB1A0" w14:textId="77777777" w:rsidR="00987D99" w:rsidRPr="001C235E" w:rsidRDefault="00987D99" w:rsidP="00987D99">
      <w:pPr>
        <w:pStyle w:val="CMD"/>
        <w:rPr>
          <w:b/>
          <w:noProof/>
        </w:rPr>
      </w:pPr>
      <w:r w:rsidRPr="001C235E">
        <w:rPr>
          <w:noProof/>
        </w:rPr>
        <w:t xml:space="preserve">S2(config-if)# </w:t>
      </w:r>
      <w:r w:rsidRPr="002E44EE">
        <w:rPr>
          <w:b/>
        </w:rPr>
        <w:t>switchport mode access</w:t>
      </w:r>
    </w:p>
    <w:p w14:paraId="1C0590FA" w14:textId="1A9A764F" w:rsidR="0037676D" w:rsidRPr="00767D95" w:rsidRDefault="0037676D" w:rsidP="00050315">
      <w:pPr>
        <w:pStyle w:val="ConfigWindow"/>
        <w:rPr>
          <w:b/>
        </w:rPr>
      </w:pPr>
      <w:r>
        <w:t>Close configuration window</w:t>
      </w:r>
    </w:p>
    <w:p w14:paraId="6E0B7B61" w14:textId="1E35403C" w:rsidR="009A4354" w:rsidRPr="001C235E" w:rsidRDefault="00987D99" w:rsidP="00050315">
      <w:pPr>
        <w:pStyle w:val="Heading2"/>
        <w:spacing w:before="120"/>
        <w:rPr>
          <w:noProof/>
        </w:rPr>
      </w:pPr>
      <w:r>
        <w:rPr>
          <w:noProof/>
        </w:rPr>
        <w:t>Protect Against STP Attacks</w:t>
      </w:r>
    </w:p>
    <w:p w14:paraId="49893033" w14:textId="7BEDF5B1" w:rsidR="009A4354" w:rsidRDefault="009A4354" w:rsidP="009A4354">
      <w:pPr>
        <w:pStyle w:val="BodyTextL25"/>
        <w:rPr>
          <w:rFonts w:eastAsia="MS Mincho"/>
          <w:noProof/>
        </w:rPr>
      </w:pPr>
      <w:r>
        <w:rPr>
          <w:noProof/>
        </w:rPr>
        <w:t>N</w:t>
      </w:r>
      <w:r w:rsidRPr="001C235E">
        <w:rPr>
          <w:noProof/>
        </w:rPr>
        <w:t>etwork attackers hope to spoof their system</w:t>
      </w:r>
      <w:r>
        <w:rPr>
          <w:noProof/>
        </w:rPr>
        <w:t>,</w:t>
      </w:r>
      <w:r w:rsidRPr="001C235E">
        <w:rPr>
          <w:noProof/>
        </w:rPr>
        <w:t xml:space="preserve"> or a rogue switch that they add to the network, as the root bridge in the topology</w:t>
      </w:r>
      <w:r>
        <w:rPr>
          <w:noProof/>
        </w:rPr>
        <w:t xml:space="preserve"> by manipulating the STP root bridge parameters.</w:t>
      </w:r>
      <w:r w:rsidRPr="001C235E">
        <w:rPr>
          <w:noProof/>
        </w:rPr>
        <w:t xml:space="preserve"> </w:t>
      </w:r>
      <w:r w:rsidRPr="001C235E">
        <w:rPr>
          <w:rFonts w:eastAsia="MS Mincho"/>
          <w:noProof/>
        </w:rPr>
        <w:t>If a port that is configured with PortFast receives a BPDU, STP can put the port into the blocking state by using a feature called BPDU guard.</w:t>
      </w:r>
    </w:p>
    <w:p w14:paraId="4099D245" w14:textId="5A9EB2BA" w:rsidR="00D75172" w:rsidRPr="00AB2001" w:rsidDel="00541BA7" w:rsidRDefault="00D75172" w:rsidP="00D75172">
      <w:pPr>
        <w:pStyle w:val="BodyTextL25"/>
      </w:pPr>
      <w:r w:rsidRPr="001C235E" w:rsidDel="00541BA7">
        <w:rPr>
          <w:noProof/>
        </w:rPr>
        <w:t xml:space="preserve">The topology has only two switches and no redundant paths, but STP is still active. In this </w:t>
      </w:r>
      <w:r w:rsidR="00C307E8">
        <w:rPr>
          <w:noProof/>
        </w:rPr>
        <w:t>part</w:t>
      </w:r>
      <w:r w:rsidRPr="001C235E" w:rsidDel="00541BA7">
        <w:rPr>
          <w:noProof/>
        </w:rPr>
        <w:t xml:space="preserve">, you </w:t>
      </w:r>
      <w:r w:rsidDel="00541BA7">
        <w:rPr>
          <w:noProof/>
        </w:rPr>
        <w:t xml:space="preserve">will </w:t>
      </w:r>
      <w:r w:rsidRPr="001C235E" w:rsidDel="00541BA7">
        <w:rPr>
          <w:noProof/>
        </w:rPr>
        <w:t>enable switch security features that can help reduce the possibility of an attacker manipulating switches via STP-related methods.</w:t>
      </w:r>
    </w:p>
    <w:p w14:paraId="1164BFD9" w14:textId="68BFC3F9" w:rsidR="009A4354" w:rsidRDefault="00D75172" w:rsidP="00B24D16">
      <w:pPr>
        <w:pStyle w:val="Heading3"/>
        <w:rPr>
          <w:noProof/>
        </w:rPr>
      </w:pPr>
      <w:r>
        <w:rPr>
          <w:noProof/>
        </w:rPr>
        <w:t>Enable portfast.</w:t>
      </w:r>
    </w:p>
    <w:p w14:paraId="40676C00" w14:textId="32B9870C" w:rsidR="00B24D16" w:rsidRDefault="00B24D16" w:rsidP="00B24D16">
      <w:pPr>
        <w:pStyle w:val="BodyTextL25"/>
        <w:rPr>
          <w:noProof/>
        </w:rPr>
      </w:pPr>
      <w:r w:rsidRPr="00E11F13">
        <w:rPr>
          <w:noProof/>
        </w:rPr>
        <w:t>PortFast is configured on access ports that connect to a single workstation or server</w:t>
      </w:r>
      <w:r>
        <w:rPr>
          <w:noProof/>
        </w:rPr>
        <w:t>, which</w:t>
      </w:r>
      <w:r w:rsidRPr="00E11F13">
        <w:rPr>
          <w:noProof/>
        </w:rPr>
        <w:t xml:space="preserve"> enable</w:t>
      </w:r>
      <w:r>
        <w:rPr>
          <w:noProof/>
        </w:rPr>
        <w:t>s</w:t>
      </w:r>
      <w:r w:rsidRPr="00E11F13">
        <w:rPr>
          <w:noProof/>
        </w:rPr>
        <w:t xml:space="preserve"> them to become active more quickly.</w:t>
      </w:r>
    </w:p>
    <w:p w14:paraId="1F35FC29" w14:textId="77777777" w:rsidR="0037676D" w:rsidRPr="00767D95" w:rsidRDefault="0037676D" w:rsidP="00050315">
      <w:pPr>
        <w:pStyle w:val="ConfigWindow"/>
        <w:rPr>
          <w:b/>
        </w:rPr>
      </w:pPr>
      <w:r>
        <w:t>Open configuration window</w:t>
      </w:r>
    </w:p>
    <w:p w14:paraId="5F522B25" w14:textId="6CBE4BB0" w:rsidR="009A4354" w:rsidRPr="001C235E" w:rsidRDefault="009A4354" w:rsidP="00050315">
      <w:pPr>
        <w:pStyle w:val="SubStepAlpha"/>
        <w:spacing w:before="0"/>
        <w:rPr>
          <w:noProof/>
        </w:rPr>
      </w:pPr>
      <w:r w:rsidRPr="001C235E">
        <w:rPr>
          <w:noProof/>
        </w:rPr>
        <w:t>Enable PortFast on the S1 F0/5 access port.</w:t>
      </w:r>
    </w:p>
    <w:p w14:paraId="6E4E24A6" w14:textId="77777777" w:rsidR="009A4354" w:rsidRPr="00E11F13" w:rsidRDefault="009A4354" w:rsidP="009A4354">
      <w:pPr>
        <w:pStyle w:val="CMD"/>
        <w:rPr>
          <w:noProof/>
        </w:rPr>
      </w:pPr>
      <w:r w:rsidRPr="00E11F13">
        <w:rPr>
          <w:noProof/>
        </w:rPr>
        <w:t xml:space="preserve">S1(config)# </w:t>
      </w:r>
      <w:r w:rsidRPr="00B24D16">
        <w:rPr>
          <w:b/>
        </w:rPr>
        <w:t>interface f0/5</w:t>
      </w:r>
    </w:p>
    <w:p w14:paraId="46E0D7F6" w14:textId="77777777" w:rsidR="009A4354" w:rsidRPr="00E11F13" w:rsidRDefault="009A4354" w:rsidP="009A4354">
      <w:pPr>
        <w:pStyle w:val="CMD"/>
        <w:rPr>
          <w:b/>
          <w:noProof/>
        </w:rPr>
      </w:pPr>
      <w:r w:rsidRPr="00E11F13">
        <w:rPr>
          <w:noProof/>
        </w:rPr>
        <w:t xml:space="preserve">S1(config-if)# </w:t>
      </w:r>
      <w:r w:rsidRPr="00B24D16">
        <w:rPr>
          <w:b/>
        </w:rPr>
        <w:t xml:space="preserve">spanning-tree </w:t>
      </w:r>
      <w:proofErr w:type="spellStart"/>
      <w:r w:rsidRPr="00B24D16">
        <w:rPr>
          <w:b/>
        </w:rPr>
        <w:t>portfast</w:t>
      </w:r>
      <w:proofErr w:type="spellEnd"/>
    </w:p>
    <w:p w14:paraId="3AC9C252" w14:textId="77777777" w:rsidR="009A4354" w:rsidRPr="005B3340" w:rsidRDefault="009A4354" w:rsidP="009A4354">
      <w:pPr>
        <w:pStyle w:val="CMDOutput"/>
        <w:rPr>
          <w:noProof/>
        </w:rPr>
      </w:pPr>
      <w:r w:rsidRPr="00776DA0">
        <w:t>%</w:t>
      </w:r>
      <w:r w:rsidRPr="005B3340">
        <w:rPr>
          <w:noProof/>
        </w:rPr>
        <w:t>Warning: portfast should only be enabled on ports connected to a single host. Connecting hubs, concentrators, switches, bridges, etc... to this interface when portfast is enabled, can cause temporary bridging loops. Use with CAUTION</w:t>
      </w:r>
    </w:p>
    <w:p w14:paraId="6930A857" w14:textId="77777777" w:rsidR="009A4354" w:rsidRPr="005B3340" w:rsidRDefault="009A4354" w:rsidP="009A4354">
      <w:pPr>
        <w:pStyle w:val="CMDOutput"/>
        <w:rPr>
          <w:noProof/>
        </w:rPr>
      </w:pPr>
    </w:p>
    <w:p w14:paraId="0AB708AC" w14:textId="77777777" w:rsidR="009A4354" w:rsidRPr="005B3340" w:rsidRDefault="009A4354" w:rsidP="009A4354">
      <w:pPr>
        <w:pStyle w:val="CMDOutput"/>
        <w:rPr>
          <w:noProof/>
        </w:rPr>
      </w:pPr>
      <w:r w:rsidRPr="005B3340">
        <w:rPr>
          <w:noProof/>
        </w:rPr>
        <w:t>%Portfast has been configured on FastEthernet0/5 but will only</w:t>
      </w:r>
    </w:p>
    <w:p w14:paraId="2AD453A7" w14:textId="77777777" w:rsidR="009A4354" w:rsidRPr="005B3340" w:rsidRDefault="009A4354" w:rsidP="009A4354">
      <w:pPr>
        <w:pStyle w:val="CMDOutput"/>
        <w:rPr>
          <w:noProof/>
        </w:rPr>
      </w:pPr>
      <w:r w:rsidRPr="005B3340">
        <w:rPr>
          <w:noProof/>
        </w:rPr>
        <w:t xml:space="preserve"> have effect when the interface is in a non-trunking mode.</w:t>
      </w:r>
    </w:p>
    <w:p w14:paraId="2E99E4BE" w14:textId="5B6A8164" w:rsidR="009A4354" w:rsidRPr="005B3340" w:rsidRDefault="009A4354" w:rsidP="00B24D16">
      <w:pPr>
        <w:pStyle w:val="SubStepAlpha"/>
        <w:rPr>
          <w:noProof/>
        </w:rPr>
      </w:pPr>
      <w:r w:rsidRPr="005B3340">
        <w:rPr>
          <w:noProof/>
        </w:rPr>
        <w:t>Enable PortFast on the S1 F0/6 access port.</w:t>
      </w:r>
    </w:p>
    <w:p w14:paraId="60E913E7" w14:textId="77777777" w:rsidR="009A4354" w:rsidRPr="005B3340" w:rsidRDefault="009A4354" w:rsidP="009A4354">
      <w:pPr>
        <w:pStyle w:val="CMD"/>
        <w:rPr>
          <w:noProof/>
        </w:rPr>
      </w:pPr>
      <w:r w:rsidRPr="005B3340">
        <w:rPr>
          <w:noProof/>
        </w:rPr>
        <w:t xml:space="preserve">S1(config)# </w:t>
      </w:r>
      <w:r w:rsidRPr="00B24D16">
        <w:rPr>
          <w:b/>
        </w:rPr>
        <w:t>interface f0/6</w:t>
      </w:r>
    </w:p>
    <w:p w14:paraId="68AD7EAD" w14:textId="77777777" w:rsidR="009A4354" w:rsidRPr="005B3340" w:rsidRDefault="009A4354" w:rsidP="009A4354">
      <w:pPr>
        <w:pStyle w:val="CMD"/>
        <w:rPr>
          <w:b/>
          <w:noProof/>
        </w:rPr>
      </w:pPr>
      <w:r w:rsidRPr="005B3340">
        <w:rPr>
          <w:noProof/>
        </w:rPr>
        <w:t xml:space="preserve">S1(config-if)# </w:t>
      </w:r>
      <w:r w:rsidRPr="00B24D16">
        <w:rPr>
          <w:b/>
        </w:rPr>
        <w:t xml:space="preserve">spanning-tree </w:t>
      </w:r>
      <w:proofErr w:type="spellStart"/>
      <w:r w:rsidRPr="00B24D16">
        <w:rPr>
          <w:b/>
        </w:rPr>
        <w:t>portfast</w:t>
      </w:r>
      <w:proofErr w:type="spellEnd"/>
    </w:p>
    <w:p w14:paraId="62E1930E" w14:textId="1FF2CD3F" w:rsidR="009A4354" w:rsidRPr="005B3340" w:rsidRDefault="009A4354" w:rsidP="00B24D16">
      <w:pPr>
        <w:pStyle w:val="SubStepAlpha"/>
        <w:rPr>
          <w:noProof/>
        </w:rPr>
      </w:pPr>
      <w:r w:rsidRPr="005B3340">
        <w:rPr>
          <w:noProof/>
        </w:rPr>
        <w:t>Enable PortFast on the S2 F0/18 access ports.</w:t>
      </w:r>
    </w:p>
    <w:p w14:paraId="02D3629F" w14:textId="77777777" w:rsidR="009A4354" w:rsidRPr="005B3340" w:rsidRDefault="009A4354" w:rsidP="009A4354">
      <w:pPr>
        <w:pStyle w:val="CMD"/>
        <w:rPr>
          <w:noProof/>
        </w:rPr>
      </w:pPr>
      <w:r w:rsidRPr="005B3340">
        <w:rPr>
          <w:noProof/>
        </w:rPr>
        <w:t xml:space="preserve">S2(config)# </w:t>
      </w:r>
      <w:r w:rsidRPr="00B24D16">
        <w:rPr>
          <w:b/>
        </w:rPr>
        <w:t>interface f0/18</w:t>
      </w:r>
    </w:p>
    <w:p w14:paraId="027B1BC6" w14:textId="256F6F1B" w:rsidR="009A4354" w:rsidRDefault="009A4354" w:rsidP="009A4354">
      <w:pPr>
        <w:pStyle w:val="CMD"/>
        <w:rPr>
          <w:b/>
        </w:rPr>
      </w:pPr>
      <w:r w:rsidRPr="005B3340">
        <w:rPr>
          <w:noProof/>
        </w:rPr>
        <w:t xml:space="preserve">S2(config-if)# </w:t>
      </w:r>
      <w:r w:rsidRPr="00B24D16">
        <w:rPr>
          <w:b/>
        </w:rPr>
        <w:t xml:space="preserve">spanning-tree </w:t>
      </w:r>
      <w:proofErr w:type="spellStart"/>
      <w:r w:rsidRPr="00B24D16">
        <w:rPr>
          <w:b/>
        </w:rPr>
        <w:t>portfast</w:t>
      </w:r>
      <w:proofErr w:type="spellEnd"/>
    </w:p>
    <w:p w14:paraId="3F062A69" w14:textId="0C71CB88" w:rsidR="00D75172" w:rsidRPr="005B3340" w:rsidRDefault="00D75172" w:rsidP="00B24D16">
      <w:pPr>
        <w:pStyle w:val="Heading3"/>
        <w:rPr>
          <w:noProof/>
        </w:rPr>
      </w:pPr>
      <w:r>
        <w:rPr>
          <w:noProof/>
        </w:rPr>
        <w:t>Enable BPDU guard.</w:t>
      </w:r>
    </w:p>
    <w:p w14:paraId="3B7A93C0" w14:textId="275DDE9E" w:rsidR="009A4354" w:rsidRPr="001C235E" w:rsidDel="00541BA7" w:rsidRDefault="009A4354" w:rsidP="009A4354">
      <w:pPr>
        <w:pStyle w:val="BodyTextL25"/>
        <w:rPr>
          <w:noProof/>
        </w:rPr>
      </w:pPr>
      <w:r w:rsidRPr="001C235E" w:rsidDel="00541BA7">
        <w:rPr>
          <w:noProof/>
        </w:rPr>
        <w:t>BPDU guard is a feature that can help prevent rogue switches and spoofing on access ports.</w:t>
      </w:r>
    </w:p>
    <w:p w14:paraId="6882F547" w14:textId="77777777" w:rsidR="009A4354" w:rsidRDefault="009A4354" w:rsidP="00B24D16">
      <w:pPr>
        <w:pStyle w:val="SubStepAlpha"/>
      </w:pPr>
      <w:r w:rsidRPr="001C235E">
        <w:rPr>
          <w:noProof/>
        </w:rPr>
        <w:t>Enable BPDU guard on the switch</w:t>
      </w:r>
      <w:r>
        <w:rPr>
          <w:noProof/>
        </w:rPr>
        <w:t xml:space="preserve"> port</w:t>
      </w:r>
      <w:r w:rsidRPr="00E11F13">
        <w:rPr>
          <w:noProof/>
        </w:rPr>
        <w:t xml:space="preserve"> F0/6.</w:t>
      </w:r>
    </w:p>
    <w:p w14:paraId="7CB1A7B0" w14:textId="77777777" w:rsidR="009A4354" w:rsidRPr="00263805" w:rsidRDefault="009A4354" w:rsidP="009A4354">
      <w:pPr>
        <w:pStyle w:val="CMD"/>
        <w:rPr>
          <w:noProof/>
        </w:rPr>
      </w:pPr>
      <w:r w:rsidRPr="00263805">
        <w:rPr>
          <w:noProof/>
        </w:rPr>
        <w:t xml:space="preserve">S1(config)# </w:t>
      </w:r>
      <w:r w:rsidRPr="00B24D16">
        <w:rPr>
          <w:b/>
        </w:rPr>
        <w:t>interface f0/6</w:t>
      </w:r>
    </w:p>
    <w:p w14:paraId="467AF5B6" w14:textId="77777777" w:rsidR="009A4354" w:rsidRPr="001C235E" w:rsidRDefault="009A4354" w:rsidP="009A4354">
      <w:pPr>
        <w:pStyle w:val="CMD"/>
        <w:rPr>
          <w:noProof/>
        </w:rPr>
      </w:pPr>
      <w:r w:rsidRPr="001C235E">
        <w:rPr>
          <w:noProof/>
        </w:rPr>
        <w:t xml:space="preserve">S1(config-if)# </w:t>
      </w:r>
      <w:r w:rsidRPr="00B24D16">
        <w:rPr>
          <w:b/>
        </w:rPr>
        <w:t xml:space="preserve">spanning-tree </w:t>
      </w:r>
      <w:proofErr w:type="spellStart"/>
      <w:r w:rsidRPr="00B24D16">
        <w:rPr>
          <w:b/>
        </w:rPr>
        <w:t>bpduguard</w:t>
      </w:r>
      <w:proofErr w:type="spellEnd"/>
      <w:r w:rsidRPr="00B24D16">
        <w:rPr>
          <w:b/>
        </w:rPr>
        <w:t xml:space="preserve"> enable</w:t>
      </w:r>
    </w:p>
    <w:p w14:paraId="763131BD" w14:textId="77777777" w:rsidR="009A4354" w:rsidRPr="001C235E" w:rsidRDefault="009A4354" w:rsidP="009A4354">
      <w:pPr>
        <w:pStyle w:val="CMD"/>
        <w:rPr>
          <w:noProof/>
        </w:rPr>
      </w:pPr>
    </w:p>
    <w:p w14:paraId="584E0BB5" w14:textId="77777777" w:rsidR="009A4354" w:rsidRPr="001C235E" w:rsidRDefault="009A4354" w:rsidP="009A4354">
      <w:pPr>
        <w:pStyle w:val="CMD"/>
        <w:rPr>
          <w:noProof/>
        </w:rPr>
      </w:pPr>
      <w:r w:rsidRPr="001C235E">
        <w:rPr>
          <w:noProof/>
        </w:rPr>
        <w:t xml:space="preserve">S2(config)# </w:t>
      </w:r>
      <w:r w:rsidRPr="00B24D16">
        <w:rPr>
          <w:b/>
        </w:rPr>
        <w:t>interface f0/18</w:t>
      </w:r>
    </w:p>
    <w:p w14:paraId="4523F5E5" w14:textId="77777777" w:rsidR="009A4354" w:rsidRPr="001C235E" w:rsidRDefault="009A4354" w:rsidP="009A4354">
      <w:pPr>
        <w:pStyle w:val="CMD"/>
        <w:rPr>
          <w:noProof/>
        </w:rPr>
      </w:pPr>
      <w:r w:rsidRPr="001C235E">
        <w:rPr>
          <w:noProof/>
        </w:rPr>
        <w:t xml:space="preserve">S2(config-if)# </w:t>
      </w:r>
      <w:r w:rsidRPr="00B24D16">
        <w:rPr>
          <w:b/>
        </w:rPr>
        <w:t xml:space="preserve">spanning-tree </w:t>
      </w:r>
      <w:proofErr w:type="spellStart"/>
      <w:r w:rsidRPr="00B24D16">
        <w:rPr>
          <w:b/>
        </w:rPr>
        <w:t>bpduguard</w:t>
      </w:r>
      <w:proofErr w:type="spellEnd"/>
      <w:r w:rsidRPr="00B24D16">
        <w:rPr>
          <w:b/>
        </w:rPr>
        <w:t xml:space="preserve"> enable</w:t>
      </w:r>
    </w:p>
    <w:p w14:paraId="0F9D358D" w14:textId="77777777" w:rsidR="009A4354" w:rsidRPr="001C235E" w:rsidRDefault="009A4354" w:rsidP="009A4354">
      <w:pPr>
        <w:pStyle w:val="BodyTextL50"/>
        <w:rPr>
          <w:noProof/>
        </w:rPr>
      </w:pPr>
      <w:r w:rsidRPr="005B3340">
        <w:rPr>
          <w:b/>
          <w:noProof/>
        </w:rPr>
        <w:t>Note</w:t>
      </w:r>
      <w:r>
        <w:rPr>
          <w:noProof/>
        </w:rPr>
        <w:t xml:space="preserve">: </w:t>
      </w:r>
      <w:r w:rsidRPr="001C235E">
        <w:rPr>
          <w:noProof/>
        </w:rPr>
        <w:t xml:space="preserve">PortFast and BPDU guard can also be enabled globally with the </w:t>
      </w:r>
      <w:r w:rsidRPr="00B24D16">
        <w:rPr>
          <w:rStyle w:val="BodyTextL25Char"/>
          <w:b/>
          <w:bCs/>
        </w:rPr>
        <w:t xml:space="preserve">spanning-tree </w:t>
      </w:r>
      <w:proofErr w:type="spellStart"/>
      <w:r w:rsidRPr="00B24D16">
        <w:rPr>
          <w:rStyle w:val="BodyTextL25Char"/>
          <w:b/>
          <w:bCs/>
        </w:rPr>
        <w:t>portfast</w:t>
      </w:r>
      <w:proofErr w:type="spellEnd"/>
      <w:r w:rsidRPr="00B24D16">
        <w:rPr>
          <w:rStyle w:val="BodyTextL25Char"/>
          <w:b/>
          <w:bCs/>
        </w:rPr>
        <w:t xml:space="preserve"> default</w:t>
      </w:r>
      <w:r w:rsidRPr="001C235E">
        <w:rPr>
          <w:noProof/>
        </w:rPr>
        <w:t xml:space="preserve"> and </w:t>
      </w:r>
      <w:r w:rsidRPr="00B24D16">
        <w:rPr>
          <w:rStyle w:val="BodyTextL25Char"/>
          <w:b/>
          <w:bCs/>
        </w:rPr>
        <w:t xml:space="preserve">spanning-tree </w:t>
      </w:r>
      <w:proofErr w:type="spellStart"/>
      <w:r w:rsidRPr="00B24D16">
        <w:rPr>
          <w:rStyle w:val="BodyTextL25Char"/>
          <w:b/>
          <w:bCs/>
        </w:rPr>
        <w:t>portfast</w:t>
      </w:r>
      <w:proofErr w:type="spellEnd"/>
      <w:r w:rsidRPr="00B24D16">
        <w:rPr>
          <w:rStyle w:val="BodyTextL25Char"/>
          <w:b/>
          <w:bCs/>
        </w:rPr>
        <w:t xml:space="preserve"> </w:t>
      </w:r>
      <w:proofErr w:type="spellStart"/>
      <w:r w:rsidRPr="00B24D16">
        <w:rPr>
          <w:rStyle w:val="BodyTextL25Char"/>
          <w:b/>
          <w:bCs/>
        </w:rPr>
        <w:t>bpduguard</w:t>
      </w:r>
      <w:proofErr w:type="spellEnd"/>
      <w:r w:rsidRPr="001C235E">
        <w:rPr>
          <w:noProof/>
        </w:rPr>
        <w:t xml:space="preserve"> commands in global configuration mode.</w:t>
      </w:r>
    </w:p>
    <w:p w14:paraId="1D1C1028" w14:textId="77777777" w:rsidR="009A4354" w:rsidRPr="001C235E" w:rsidRDefault="009A4354" w:rsidP="009A4354">
      <w:pPr>
        <w:pStyle w:val="BodyTextL50"/>
        <w:rPr>
          <w:rFonts w:cs="Arial"/>
          <w:bCs/>
          <w:noProof/>
          <w:color w:val="000000"/>
        </w:rPr>
      </w:pPr>
      <w:r w:rsidRPr="001C235E">
        <w:rPr>
          <w:b/>
          <w:noProof/>
        </w:rPr>
        <w:t>Note</w:t>
      </w:r>
      <w:r w:rsidRPr="001C235E">
        <w:rPr>
          <w:noProof/>
        </w:rPr>
        <w:t xml:space="preserve">: BPDU guard can be enabled on all </w:t>
      </w:r>
      <w:r w:rsidRPr="001C235E">
        <w:rPr>
          <w:rFonts w:eastAsia="MS Mincho"/>
          <w:noProof/>
        </w:rPr>
        <w:t xml:space="preserve">access ports that have </w:t>
      </w:r>
      <w:r w:rsidRPr="001C235E">
        <w:rPr>
          <w:noProof/>
        </w:rPr>
        <w:t xml:space="preserve">PortFast enabled. These ports should never receive a BPDU. BPDU guard is best deployed on user-facing ports to prevent rogue switch network extensions by an attacker. If a port </w:t>
      </w:r>
      <w:r>
        <w:rPr>
          <w:noProof/>
        </w:rPr>
        <w:t xml:space="preserve">is </w:t>
      </w:r>
      <w:r w:rsidRPr="001C235E">
        <w:rPr>
          <w:noProof/>
        </w:rPr>
        <w:t xml:space="preserve">enabled with BPDU guard </w:t>
      </w:r>
      <w:r>
        <w:rPr>
          <w:noProof/>
        </w:rPr>
        <w:t xml:space="preserve">and </w:t>
      </w:r>
      <w:r w:rsidRPr="001C235E">
        <w:rPr>
          <w:noProof/>
        </w:rPr>
        <w:t xml:space="preserve">receives a BPDU, it is disabled and must be manually re-enabled. An </w:t>
      </w:r>
      <w:r w:rsidRPr="001C235E">
        <w:rPr>
          <w:rFonts w:cs="Arial"/>
          <w:b/>
          <w:bCs/>
          <w:noProof/>
          <w:color w:val="000000"/>
        </w:rPr>
        <w:t>err-disable timeout</w:t>
      </w:r>
      <w:r w:rsidRPr="001C235E">
        <w:rPr>
          <w:rFonts w:cs="Arial"/>
          <w:bCs/>
          <w:noProof/>
          <w:color w:val="000000"/>
        </w:rPr>
        <w:t xml:space="preserve"> can be </w:t>
      </w:r>
      <w:r w:rsidRPr="001C235E">
        <w:rPr>
          <w:rFonts w:cs="Arial"/>
          <w:noProof/>
          <w:color w:val="000000"/>
        </w:rPr>
        <w:t xml:space="preserve">configured </w:t>
      </w:r>
      <w:r w:rsidRPr="001C235E">
        <w:rPr>
          <w:rFonts w:cs="Arial"/>
          <w:bCs/>
          <w:noProof/>
          <w:color w:val="000000"/>
        </w:rPr>
        <w:t>on the port so that it can recover automatically after a specified time period.</w:t>
      </w:r>
    </w:p>
    <w:p w14:paraId="58A48F45" w14:textId="77777777" w:rsidR="009A4354" w:rsidRPr="00BA5235" w:rsidRDefault="009A4354" w:rsidP="00B24D16">
      <w:pPr>
        <w:pStyle w:val="SubStepAlpha"/>
      </w:pPr>
      <w:r w:rsidRPr="001C235E">
        <w:rPr>
          <w:noProof/>
        </w:rPr>
        <w:t xml:space="preserve">Verify that BPDU guard is configured by using the </w:t>
      </w:r>
      <w:r w:rsidRPr="00B24D16">
        <w:rPr>
          <w:rStyle w:val="BodyTextL25Char"/>
          <w:b/>
          <w:bCs/>
        </w:rPr>
        <w:t>show spanning-tree interface f0/6 detail</w:t>
      </w:r>
      <w:r w:rsidRPr="00BA5235">
        <w:t xml:space="preserve"> command</w:t>
      </w:r>
      <w:r>
        <w:t xml:space="preserve"> on S1</w:t>
      </w:r>
      <w:r w:rsidRPr="00BA5235">
        <w:t>.</w:t>
      </w:r>
    </w:p>
    <w:p w14:paraId="3C192182" w14:textId="77777777" w:rsidR="009A4354" w:rsidRPr="001E0690" w:rsidRDefault="009A4354" w:rsidP="009A4354">
      <w:pPr>
        <w:pStyle w:val="CMD"/>
        <w:rPr>
          <w:b/>
        </w:rPr>
      </w:pPr>
      <w:r>
        <w:t xml:space="preserve">S1# </w:t>
      </w:r>
      <w:r w:rsidRPr="00B24D16">
        <w:rPr>
          <w:b/>
        </w:rPr>
        <w:t>show spanning-tree interface f0/6 detail</w:t>
      </w:r>
    </w:p>
    <w:p w14:paraId="2B275118" w14:textId="77777777" w:rsidR="009A4354" w:rsidRPr="00D7295E" w:rsidRDefault="009A4354" w:rsidP="009A4354">
      <w:pPr>
        <w:pStyle w:val="CMDOutput"/>
      </w:pPr>
    </w:p>
    <w:p w14:paraId="1E5EC988" w14:textId="77777777" w:rsidR="009A4354" w:rsidRPr="00D7295E" w:rsidRDefault="009A4354" w:rsidP="009A4354">
      <w:pPr>
        <w:pStyle w:val="CMDOutput"/>
      </w:pPr>
      <w:r w:rsidRPr="00D7295E">
        <w:t xml:space="preserve">Port </w:t>
      </w:r>
      <w:r>
        <w:t>6</w:t>
      </w:r>
      <w:r w:rsidRPr="00D7295E">
        <w:t xml:space="preserve"> (FastEthernet0/</w:t>
      </w:r>
      <w:r>
        <w:t>6</w:t>
      </w:r>
      <w:r w:rsidRPr="00D7295E">
        <w:t>) of VLAN0001 is designated forwarding</w:t>
      </w:r>
    </w:p>
    <w:p w14:paraId="356628A5" w14:textId="77777777" w:rsidR="009A4354" w:rsidRPr="00D7295E" w:rsidRDefault="009A4354" w:rsidP="009A4354">
      <w:pPr>
        <w:pStyle w:val="CMDOutput"/>
      </w:pPr>
      <w:r w:rsidRPr="00D7295E">
        <w:t xml:space="preserve">   Port path cost 19, Port priority 128, Port Identifier 128.</w:t>
      </w:r>
      <w:r>
        <w:t>6</w:t>
      </w:r>
      <w:r w:rsidRPr="00D7295E">
        <w:t>.</w:t>
      </w:r>
    </w:p>
    <w:p w14:paraId="2B320B4C" w14:textId="77777777" w:rsidR="009A4354" w:rsidRPr="00263805" w:rsidRDefault="009A4354" w:rsidP="009A4354">
      <w:pPr>
        <w:pStyle w:val="CMDOutput"/>
        <w:rPr>
          <w:noProof/>
        </w:rPr>
      </w:pPr>
      <w:r w:rsidRPr="00D7295E">
        <w:t xml:space="preserve">   </w:t>
      </w:r>
      <w:r w:rsidRPr="00263805">
        <w:rPr>
          <w:noProof/>
        </w:rPr>
        <w:t>Designated root has priority 1, address 001d.4635.0c80</w:t>
      </w:r>
    </w:p>
    <w:p w14:paraId="39E835C8" w14:textId="77777777" w:rsidR="009A4354" w:rsidRPr="00D7295E" w:rsidRDefault="009A4354" w:rsidP="009A4354">
      <w:pPr>
        <w:pStyle w:val="CMDOutput"/>
      </w:pPr>
      <w:r w:rsidRPr="00263805">
        <w:rPr>
          <w:noProof/>
        </w:rPr>
        <w:t xml:space="preserve">   Designated bridge has priority 1, address 001d.4635.0c80</w:t>
      </w:r>
    </w:p>
    <w:p w14:paraId="1C6404F6" w14:textId="77777777" w:rsidR="009A4354" w:rsidRPr="00263805" w:rsidRDefault="009A4354" w:rsidP="009A4354">
      <w:pPr>
        <w:pStyle w:val="CMDOutput"/>
        <w:rPr>
          <w:noProof/>
        </w:rPr>
      </w:pPr>
      <w:r w:rsidRPr="00D7295E">
        <w:t xml:space="preserve">   </w:t>
      </w:r>
      <w:r w:rsidRPr="00263805">
        <w:rPr>
          <w:noProof/>
        </w:rPr>
        <w:t>Designated port id is 128.6, designated path cost 0</w:t>
      </w:r>
    </w:p>
    <w:p w14:paraId="441F19E6" w14:textId="77777777" w:rsidR="009A4354" w:rsidRPr="00263805" w:rsidRDefault="009A4354" w:rsidP="009A4354">
      <w:pPr>
        <w:pStyle w:val="CMDOutput"/>
        <w:rPr>
          <w:noProof/>
        </w:rPr>
      </w:pPr>
      <w:r w:rsidRPr="00263805">
        <w:rPr>
          <w:noProof/>
        </w:rPr>
        <w:t xml:space="preserve">   Timers: message age 0, forward delay 0, hold 0</w:t>
      </w:r>
    </w:p>
    <w:p w14:paraId="78315FCC" w14:textId="77777777" w:rsidR="009A4354" w:rsidRPr="00D7295E" w:rsidRDefault="009A4354" w:rsidP="009A4354">
      <w:pPr>
        <w:pStyle w:val="CMDOutput"/>
      </w:pPr>
      <w:r w:rsidRPr="00263805">
        <w:rPr>
          <w:noProof/>
        </w:rPr>
        <w:t xml:space="preserve">   Number of transitions to forwarding state: 1</w:t>
      </w:r>
    </w:p>
    <w:p w14:paraId="19350DBF" w14:textId="77777777" w:rsidR="009A4354" w:rsidRPr="00D7295E" w:rsidRDefault="009A4354" w:rsidP="009A4354">
      <w:pPr>
        <w:pStyle w:val="CMDOutput"/>
      </w:pPr>
      <w:r w:rsidRPr="00D7295E">
        <w:t xml:space="preserve">   </w:t>
      </w:r>
      <w:r w:rsidRPr="00B24D16">
        <w:rPr>
          <w:highlight w:val="yellow"/>
        </w:rPr>
        <w:t xml:space="preserve">The port is in </w:t>
      </w:r>
      <w:proofErr w:type="gramStart"/>
      <w:r w:rsidRPr="00B24D16">
        <w:rPr>
          <w:highlight w:val="yellow"/>
        </w:rPr>
        <w:t xml:space="preserve">the </w:t>
      </w:r>
      <w:proofErr w:type="spellStart"/>
      <w:r w:rsidRPr="00B24D16">
        <w:rPr>
          <w:highlight w:val="yellow"/>
        </w:rPr>
        <w:t>portfast</w:t>
      </w:r>
      <w:proofErr w:type="spellEnd"/>
      <w:proofErr w:type="gramEnd"/>
      <w:r w:rsidRPr="00B24D16">
        <w:rPr>
          <w:highlight w:val="yellow"/>
        </w:rPr>
        <w:t xml:space="preserve"> mode</w:t>
      </w:r>
    </w:p>
    <w:p w14:paraId="235D1CF3" w14:textId="77777777" w:rsidR="009A4354" w:rsidRPr="00D7295E" w:rsidRDefault="009A4354" w:rsidP="009A4354">
      <w:pPr>
        <w:pStyle w:val="CMDOutput"/>
      </w:pPr>
      <w:r w:rsidRPr="00D7295E">
        <w:t xml:space="preserve">   Link type is point-to-point by default</w:t>
      </w:r>
    </w:p>
    <w:p w14:paraId="462C5178" w14:textId="77777777" w:rsidR="009A4354" w:rsidRPr="00D7295E" w:rsidRDefault="009A4354" w:rsidP="009A4354">
      <w:pPr>
        <w:pStyle w:val="CMDOutput"/>
      </w:pPr>
      <w:r w:rsidRPr="00D7295E">
        <w:t xml:space="preserve">   </w:t>
      </w:r>
      <w:proofErr w:type="spellStart"/>
      <w:r w:rsidRPr="00B24D16">
        <w:rPr>
          <w:highlight w:val="yellow"/>
        </w:rPr>
        <w:t>Bpdu</w:t>
      </w:r>
      <w:proofErr w:type="spellEnd"/>
      <w:r w:rsidRPr="00B24D16">
        <w:rPr>
          <w:highlight w:val="yellow"/>
        </w:rPr>
        <w:t xml:space="preserve"> guard is enabled</w:t>
      </w:r>
    </w:p>
    <w:p w14:paraId="2D3E5577" w14:textId="77777777" w:rsidR="009A4354" w:rsidRDefault="009A4354" w:rsidP="009A4354">
      <w:pPr>
        <w:pStyle w:val="CMDOutput"/>
      </w:pPr>
      <w:r w:rsidRPr="00D7295E">
        <w:t xml:space="preserve">   BPDU: sent 3349, received 0</w:t>
      </w:r>
    </w:p>
    <w:p w14:paraId="5EDAA14C" w14:textId="6319A424" w:rsidR="00352BB5" w:rsidRPr="00D7295E" w:rsidRDefault="00352BB5" w:rsidP="009A4354">
      <w:pPr>
        <w:pStyle w:val="CMDOutput"/>
      </w:pPr>
      <w:r w:rsidRPr="00352BB5">
        <w:drawing>
          <wp:inline distT="0" distB="0" distL="0" distR="0" wp14:anchorId="69BAE75F" wp14:editId="424B0FBD">
            <wp:extent cx="5687219" cy="2248214"/>
            <wp:effectExtent l="0" t="0" r="8890" b="0"/>
            <wp:docPr id="169004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42607" name=""/>
                    <pic:cNvPicPr/>
                  </pic:nvPicPr>
                  <pic:blipFill>
                    <a:blip r:embed="rId14"/>
                    <a:stretch>
                      <a:fillRect/>
                    </a:stretch>
                  </pic:blipFill>
                  <pic:spPr>
                    <a:xfrm>
                      <a:off x="0" y="0"/>
                      <a:ext cx="5687219" cy="2248214"/>
                    </a:xfrm>
                    <a:prstGeom prst="rect">
                      <a:avLst/>
                    </a:prstGeom>
                  </pic:spPr>
                </pic:pic>
              </a:graphicData>
            </a:graphic>
          </wp:inline>
        </w:drawing>
      </w:r>
    </w:p>
    <w:p w14:paraId="4B618D26" w14:textId="77777777" w:rsidR="009A4354" w:rsidRPr="001C235E" w:rsidRDefault="009A4354" w:rsidP="00B24D16">
      <w:pPr>
        <w:pStyle w:val="Heading3"/>
        <w:rPr>
          <w:noProof/>
        </w:rPr>
      </w:pPr>
      <w:r w:rsidRPr="001C235E">
        <w:rPr>
          <w:noProof/>
        </w:rPr>
        <w:t>Enable root guard.</w:t>
      </w:r>
    </w:p>
    <w:p w14:paraId="7870B940" w14:textId="77777777" w:rsidR="009A4354" w:rsidRPr="001C235E" w:rsidRDefault="009A4354" w:rsidP="009A4354">
      <w:pPr>
        <w:pStyle w:val="BodyTextL25"/>
        <w:rPr>
          <w:noProof/>
        </w:rPr>
      </w:pPr>
      <w:r w:rsidRPr="001C235E">
        <w:rPr>
          <w:noProof/>
        </w:rPr>
        <w:t xml:space="preserve">Root guard is another option </w:t>
      </w:r>
      <w:r>
        <w:rPr>
          <w:noProof/>
        </w:rPr>
        <w:t>to</w:t>
      </w:r>
      <w:r w:rsidRPr="001C235E">
        <w:rPr>
          <w:noProof/>
        </w:rPr>
        <w:t xml:space="preserve"> help prevent rogue switches and spoofing. Root guard can be enabled on all ports on a switch that are not root ports. It is normally enabled only on ports connecting to edge switches where a superior BPDU should never be received. Each switch should have only one root port, which is the best path to the root switch.</w:t>
      </w:r>
    </w:p>
    <w:p w14:paraId="177FD346" w14:textId="5EE4A41F" w:rsidR="009A4354" w:rsidRPr="001C235E" w:rsidRDefault="009A4354" w:rsidP="00B24D16">
      <w:pPr>
        <w:pStyle w:val="SubStepAlpha"/>
        <w:rPr>
          <w:noProof/>
        </w:rPr>
      </w:pPr>
      <w:r w:rsidRPr="001C235E">
        <w:rPr>
          <w:noProof/>
        </w:rPr>
        <w:t xml:space="preserve">The following command configures root guard on S2 interface G0/1. </w:t>
      </w:r>
      <w:r w:rsidRPr="001C235E">
        <w:rPr>
          <w:rFonts w:eastAsia="Arial"/>
          <w:noProof/>
        </w:rPr>
        <w:t>Normally, this is done if another switch is attached to this port.</w:t>
      </w:r>
      <w:r w:rsidRPr="001C235E">
        <w:rPr>
          <w:noProof/>
        </w:rPr>
        <w:t xml:space="preserve"> Root guard is best deployed on ports that connect to switches that should not be the root bridge.</w:t>
      </w:r>
      <w:r w:rsidRPr="00230D88">
        <w:t xml:space="preserve"> </w:t>
      </w:r>
      <w:r w:rsidRPr="001C235E">
        <w:rPr>
          <w:noProof/>
        </w:rPr>
        <w:t>In the lab topology, S1 F0/1 would be the most logical candidate for root guard. However, S2 G0/1 is shown here as an example, as Gigabit ports are more commonly used for inter-switch connections.</w:t>
      </w:r>
    </w:p>
    <w:p w14:paraId="1DD8E432" w14:textId="77777777" w:rsidR="009A4354" w:rsidRPr="001C235E" w:rsidRDefault="009A4354" w:rsidP="009A4354">
      <w:pPr>
        <w:pStyle w:val="CMD"/>
        <w:rPr>
          <w:b/>
          <w:noProof/>
        </w:rPr>
      </w:pPr>
      <w:r w:rsidRPr="001C235E">
        <w:rPr>
          <w:noProof/>
        </w:rPr>
        <w:t xml:space="preserve">S2(config)# </w:t>
      </w:r>
      <w:r w:rsidRPr="00B24D16">
        <w:rPr>
          <w:b/>
        </w:rPr>
        <w:t>interface g0/1</w:t>
      </w:r>
    </w:p>
    <w:p w14:paraId="24B71BBF" w14:textId="77777777" w:rsidR="009A4354" w:rsidRPr="001E0690" w:rsidRDefault="009A4354" w:rsidP="009A4354">
      <w:pPr>
        <w:pStyle w:val="CMD"/>
        <w:rPr>
          <w:b/>
        </w:rPr>
      </w:pPr>
      <w:r w:rsidRPr="001C235E">
        <w:rPr>
          <w:rFonts w:eastAsia="MS Mincho"/>
          <w:noProof/>
        </w:rPr>
        <w:t xml:space="preserve">S2(config-if)# </w:t>
      </w:r>
      <w:r w:rsidRPr="00B24D16">
        <w:rPr>
          <w:b/>
        </w:rPr>
        <w:t>spanning-tree guard root</w:t>
      </w:r>
    </w:p>
    <w:p w14:paraId="1FB0301A" w14:textId="77777777" w:rsidR="009A4354" w:rsidRPr="00230D88" w:rsidRDefault="009A4354" w:rsidP="00B24D16">
      <w:pPr>
        <w:pStyle w:val="SubStepAlpha"/>
      </w:pPr>
      <w:r w:rsidRPr="00230D88">
        <w:t xml:space="preserve">Issue the </w:t>
      </w:r>
      <w:r w:rsidRPr="00B24D16">
        <w:rPr>
          <w:rStyle w:val="BodyTextL25Char"/>
          <w:b/>
          <w:bCs/>
        </w:rPr>
        <w:t>show run | begin Gig</w:t>
      </w:r>
      <w:r w:rsidRPr="00230D88">
        <w:t xml:space="preserve"> command to verify that root guard is configured.</w:t>
      </w:r>
    </w:p>
    <w:p w14:paraId="45321463" w14:textId="77777777" w:rsidR="009A4354" w:rsidRPr="001C235E" w:rsidRDefault="009A4354" w:rsidP="009A4354">
      <w:pPr>
        <w:pStyle w:val="CMD"/>
        <w:rPr>
          <w:noProof/>
        </w:rPr>
      </w:pPr>
      <w:r>
        <w:t xml:space="preserve">S2# </w:t>
      </w:r>
      <w:r w:rsidRPr="00B24D16">
        <w:rPr>
          <w:b/>
        </w:rPr>
        <w:t>show run | begin Gig</w:t>
      </w:r>
    </w:p>
    <w:p w14:paraId="2D44E39F" w14:textId="77777777" w:rsidR="009A4354" w:rsidRPr="001C235E" w:rsidRDefault="009A4354" w:rsidP="009A4354">
      <w:pPr>
        <w:pStyle w:val="CMDOutput"/>
        <w:rPr>
          <w:noProof/>
        </w:rPr>
      </w:pPr>
      <w:r w:rsidRPr="001C235E">
        <w:rPr>
          <w:noProof/>
        </w:rPr>
        <w:t>interface GigabitEthernet0/1</w:t>
      </w:r>
    </w:p>
    <w:p w14:paraId="46DD1371" w14:textId="77777777" w:rsidR="009A4354" w:rsidRPr="001C235E" w:rsidRDefault="009A4354" w:rsidP="009A4354">
      <w:pPr>
        <w:pStyle w:val="CMDOutput"/>
        <w:rPr>
          <w:noProof/>
        </w:rPr>
      </w:pPr>
      <w:r w:rsidRPr="001C235E">
        <w:rPr>
          <w:noProof/>
        </w:rPr>
        <w:t xml:space="preserve"> spanning-tree guard root</w:t>
      </w:r>
    </w:p>
    <w:p w14:paraId="2A3FB73C" w14:textId="77777777" w:rsidR="009A4354" w:rsidRDefault="009A4354" w:rsidP="009A4354">
      <w:pPr>
        <w:pStyle w:val="BodyTextL50"/>
      </w:pPr>
      <w:r w:rsidRPr="001C235E">
        <w:rPr>
          <w:b/>
          <w:noProof/>
        </w:rPr>
        <w:t>Note</w:t>
      </w:r>
      <w:r w:rsidRPr="001C235E">
        <w:rPr>
          <w:noProof/>
        </w:rPr>
        <w:t xml:space="preserve">: The S2 Gi0/1 port is not currently up, so it is not participating in STP. Otherwise, you could use the </w:t>
      </w:r>
      <w:r w:rsidRPr="001C235E">
        <w:rPr>
          <w:b/>
          <w:noProof/>
        </w:rPr>
        <w:t>show spanning-tree interface Gi0/1 detail</w:t>
      </w:r>
      <w:r w:rsidRPr="001C235E">
        <w:rPr>
          <w:bCs/>
          <w:noProof/>
        </w:rPr>
        <w:t xml:space="preserve"> command</w:t>
      </w:r>
      <w:r w:rsidRPr="001C235E">
        <w:rPr>
          <w:noProof/>
        </w:rPr>
        <w:t>.</w:t>
      </w:r>
    </w:p>
    <w:p w14:paraId="696542D3" w14:textId="77777777" w:rsidR="009A4354" w:rsidRDefault="009A4354" w:rsidP="009A4354">
      <w:pPr>
        <w:pStyle w:val="BodyTextL50"/>
      </w:pPr>
      <w:r>
        <w:rPr>
          <w:b/>
        </w:rPr>
        <w:t>Note</w:t>
      </w:r>
      <w:r>
        <w:t xml:space="preserve">: The expression in the command </w:t>
      </w:r>
      <w:r w:rsidRPr="00B24D16">
        <w:rPr>
          <w:rStyle w:val="BodyTextL25Char"/>
          <w:b/>
          <w:bCs/>
        </w:rPr>
        <w:t>show run | begin</w:t>
      </w:r>
      <w:r>
        <w:t xml:space="preserve"> is case-sensitive.</w:t>
      </w:r>
    </w:p>
    <w:p w14:paraId="6CC1842C" w14:textId="77777777" w:rsidR="009A4354" w:rsidRPr="001C235E" w:rsidRDefault="009A4354" w:rsidP="00B24D16">
      <w:pPr>
        <w:pStyle w:val="SubStepAlpha"/>
        <w:rPr>
          <w:noProof/>
        </w:rPr>
      </w:pPr>
      <w:r w:rsidRPr="001C235E">
        <w:rPr>
          <w:noProof/>
        </w:rPr>
        <w:t xml:space="preserve">If a port that is enabled with BPDU guard receives a superior BPDU, it </w:t>
      </w:r>
      <w:r>
        <w:rPr>
          <w:noProof/>
        </w:rPr>
        <w:t>enters</w:t>
      </w:r>
      <w:r w:rsidRPr="001C235E">
        <w:rPr>
          <w:noProof/>
        </w:rPr>
        <w:t xml:space="preserve"> a root-inconsistent state. Use the </w:t>
      </w:r>
      <w:r w:rsidRPr="00B24D16">
        <w:rPr>
          <w:rStyle w:val="BodyTextL25Char"/>
          <w:b/>
          <w:bCs/>
        </w:rPr>
        <w:t xml:space="preserve">show spanning-tree </w:t>
      </w:r>
      <w:proofErr w:type="spellStart"/>
      <w:r w:rsidRPr="00B24D16">
        <w:rPr>
          <w:rStyle w:val="BodyTextL25Char"/>
          <w:b/>
          <w:bCs/>
        </w:rPr>
        <w:t>inconsistentports</w:t>
      </w:r>
      <w:proofErr w:type="spellEnd"/>
      <w:r w:rsidRPr="001C235E">
        <w:rPr>
          <w:noProof/>
        </w:rPr>
        <w:t xml:space="preserve"> command to determine if there are any ports currently receiving superior BPDUs that should not be.</w:t>
      </w:r>
    </w:p>
    <w:p w14:paraId="56F87EEC" w14:textId="77777777" w:rsidR="009A4354" w:rsidRPr="00263805" w:rsidRDefault="009A4354" w:rsidP="009A4354">
      <w:pPr>
        <w:pStyle w:val="CMD"/>
        <w:rPr>
          <w:b/>
          <w:noProof/>
        </w:rPr>
      </w:pPr>
      <w:r w:rsidRPr="00263805">
        <w:rPr>
          <w:noProof/>
        </w:rPr>
        <w:t xml:space="preserve">S2# </w:t>
      </w:r>
      <w:r w:rsidRPr="00B24D16">
        <w:rPr>
          <w:b/>
        </w:rPr>
        <w:t xml:space="preserve">show spanning-tree </w:t>
      </w:r>
      <w:proofErr w:type="spellStart"/>
      <w:r w:rsidRPr="00B24D16">
        <w:rPr>
          <w:b/>
        </w:rPr>
        <w:t>inconsistentports</w:t>
      </w:r>
      <w:proofErr w:type="spellEnd"/>
    </w:p>
    <w:p w14:paraId="162A1627" w14:textId="77777777" w:rsidR="009A4354" w:rsidRPr="001C235E" w:rsidRDefault="009A4354" w:rsidP="009A4354">
      <w:pPr>
        <w:pStyle w:val="CMDOutput"/>
        <w:rPr>
          <w:noProof/>
        </w:rPr>
      </w:pPr>
    </w:p>
    <w:p w14:paraId="67A097A7" w14:textId="77777777" w:rsidR="009A4354" w:rsidRPr="001C235E" w:rsidRDefault="009A4354" w:rsidP="009A4354">
      <w:pPr>
        <w:pStyle w:val="CMDOutput"/>
        <w:rPr>
          <w:noProof/>
        </w:rPr>
      </w:pPr>
      <w:r w:rsidRPr="001C235E">
        <w:rPr>
          <w:noProof/>
        </w:rPr>
        <w:t>Name                 Interface              Inconsistency</w:t>
      </w:r>
    </w:p>
    <w:p w14:paraId="16E6D86F" w14:textId="77777777" w:rsidR="009A4354" w:rsidRPr="001C235E" w:rsidRDefault="009A4354" w:rsidP="009A4354">
      <w:pPr>
        <w:pStyle w:val="CMDOutput"/>
        <w:rPr>
          <w:noProof/>
        </w:rPr>
      </w:pPr>
      <w:r w:rsidRPr="001C235E">
        <w:rPr>
          <w:noProof/>
        </w:rPr>
        <w:t>-------------------- ---------------------- ------------------</w:t>
      </w:r>
    </w:p>
    <w:p w14:paraId="3109C9FB" w14:textId="77777777" w:rsidR="009A4354" w:rsidRPr="001C235E" w:rsidRDefault="009A4354" w:rsidP="009A4354">
      <w:pPr>
        <w:pStyle w:val="CMDOutput"/>
        <w:rPr>
          <w:noProof/>
        </w:rPr>
      </w:pPr>
      <w:r w:rsidRPr="001C235E">
        <w:rPr>
          <w:noProof/>
        </w:rPr>
        <w:t>Number of inconsistent ports (segments) in the system : 0</w:t>
      </w:r>
    </w:p>
    <w:p w14:paraId="5F9669BD" w14:textId="77777777" w:rsidR="009A4354" w:rsidRDefault="009A4354" w:rsidP="009A4354">
      <w:pPr>
        <w:pStyle w:val="BodyTextL50"/>
      </w:pPr>
      <w:r w:rsidRPr="001C235E">
        <w:rPr>
          <w:b/>
          <w:noProof/>
        </w:rPr>
        <w:t>Note</w:t>
      </w:r>
      <w:r w:rsidRPr="001C235E">
        <w:rPr>
          <w:noProof/>
        </w:rPr>
        <w:t xml:space="preserve">: Root guard allows a connected switch to participate in STP as long as the device does not try to become the root. If root guard blocks the port, subsequent recovery is automatic. </w:t>
      </w:r>
      <w:r>
        <w:rPr>
          <w:noProof/>
        </w:rPr>
        <w:t>T</w:t>
      </w:r>
      <w:r w:rsidRPr="001C235E">
        <w:rPr>
          <w:noProof/>
        </w:rPr>
        <w:t>he port returns to the forwarding state</w:t>
      </w:r>
      <w:r>
        <w:rPr>
          <w:noProof/>
        </w:rPr>
        <w:t xml:space="preserve"> if the superior BPDUs stop</w:t>
      </w:r>
      <w:r w:rsidRPr="001C235E">
        <w:rPr>
          <w:noProof/>
        </w:rPr>
        <w:t>.</w:t>
      </w:r>
    </w:p>
    <w:p w14:paraId="28636369" w14:textId="46F3C093" w:rsidR="009A4354" w:rsidRDefault="009A4354" w:rsidP="00B24D16">
      <w:pPr>
        <w:pStyle w:val="Heading3"/>
      </w:pPr>
      <w:r>
        <w:t xml:space="preserve">Enable </w:t>
      </w:r>
      <w:r w:rsidR="00F611F5">
        <w:t>l</w:t>
      </w:r>
      <w:r>
        <w:t xml:space="preserve">oop </w:t>
      </w:r>
      <w:r w:rsidR="0062044F">
        <w:t>g</w:t>
      </w:r>
      <w:r>
        <w:t>uard</w:t>
      </w:r>
      <w:r w:rsidR="0062044F">
        <w:t>.</w:t>
      </w:r>
    </w:p>
    <w:p w14:paraId="07E96E44" w14:textId="77777777" w:rsidR="009A4354" w:rsidRPr="00263805" w:rsidRDefault="009A4354" w:rsidP="00B24D16">
      <w:pPr>
        <w:pStyle w:val="BodyTextL25"/>
      </w:pPr>
      <w:r w:rsidRPr="00263805">
        <w:rPr>
          <w:noProof/>
        </w:rPr>
        <w:t xml:space="preserve">The STP loop guard feature provides additional protection against Layer 2 forwarding loops (STP loops). An STP loop is created when an </w:t>
      </w:r>
      <w:r w:rsidRPr="00FA04D1">
        <w:rPr>
          <w:noProof/>
        </w:rPr>
        <w:t>STP</w:t>
      </w:r>
      <w:r w:rsidRPr="00263805">
        <w:rPr>
          <w:noProof/>
        </w:rPr>
        <w:t xml:space="preserve"> blocking port in a redundant topology erroneously transitions to the forwarding state. This usually happens because one of the ports of a physically redundant topology (not necessarily the STP blocking port) no longer receives STP BPDUs.</w:t>
      </w:r>
      <w:r w:rsidRPr="00263805">
        <w:t xml:space="preserve"> Having all ports in </w:t>
      </w:r>
      <w:r w:rsidRPr="00FA04D1">
        <w:rPr>
          <w:noProof/>
        </w:rPr>
        <w:t>forwarding</w:t>
      </w:r>
      <w:r w:rsidRPr="00263805">
        <w:t xml:space="preserve"> state will result in forwarding loops. </w:t>
      </w:r>
      <w:r w:rsidRPr="001C235E">
        <w:rPr>
          <w:rFonts w:cs="Arial"/>
          <w:noProof/>
          <w:color w:val="000000"/>
        </w:rPr>
        <w:t>If a port enabled with loopguard stops hearing BPDUs from the designated port on the segment, it goes into the loop inconsistent state</w:t>
      </w:r>
      <w:r>
        <w:rPr>
          <w:rFonts w:cs="Arial"/>
          <w:noProof/>
          <w:color w:val="000000"/>
        </w:rPr>
        <w:t xml:space="preserve"> instead of transitioning into </w:t>
      </w:r>
      <w:r w:rsidRPr="00FA04D1">
        <w:rPr>
          <w:rFonts w:cs="Arial"/>
          <w:noProof/>
          <w:color w:val="000000"/>
        </w:rPr>
        <w:t>forwarding</w:t>
      </w:r>
      <w:r>
        <w:rPr>
          <w:rFonts w:cs="Arial"/>
          <w:noProof/>
          <w:color w:val="000000"/>
        </w:rPr>
        <w:t xml:space="preserve"> state</w:t>
      </w:r>
      <w:r w:rsidRPr="001C235E">
        <w:rPr>
          <w:rFonts w:cs="Arial"/>
          <w:noProof/>
          <w:color w:val="000000"/>
        </w:rPr>
        <w:t xml:space="preserve">. Loop inconsistent is basically blocking, and no traffic </w:t>
      </w:r>
      <w:r>
        <w:rPr>
          <w:rFonts w:cs="Arial"/>
          <w:noProof/>
          <w:color w:val="000000"/>
        </w:rPr>
        <w:t>is</w:t>
      </w:r>
      <w:r w:rsidRPr="001C235E">
        <w:rPr>
          <w:rFonts w:cs="Arial"/>
          <w:noProof/>
          <w:color w:val="000000"/>
        </w:rPr>
        <w:t xml:space="preserve"> forwarded. </w:t>
      </w:r>
      <w:r>
        <w:rPr>
          <w:rFonts w:cs="Arial"/>
          <w:noProof/>
          <w:color w:val="000000"/>
        </w:rPr>
        <w:t>When</w:t>
      </w:r>
      <w:r w:rsidRPr="001C235E">
        <w:rPr>
          <w:rFonts w:cs="Arial"/>
          <w:noProof/>
          <w:color w:val="000000"/>
        </w:rPr>
        <w:t xml:space="preserve"> the port detects BPDUs </w:t>
      </w:r>
      <w:r w:rsidRPr="00FA04D1">
        <w:rPr>
          <w:rFonts w:cs="Arial"/>
          <w:noProof/>
          <w:color w:val="000000"/>
        </w:rPr>
        <w:t>again</w:t>
      </w:r>
      <w:r w:rsidRPr="001C235E">
        <w:rPr>
          <w:rFonts w:cs="Arial"/>
          <w:noProof/>
          <w:color w:val="000000"/>
        </w:rPr>
        <w:t xml:space="preserve"> it automatically recovers by moving back into blocking</w:t>
      </w:r>
      <w:r>
        <w:rPr>
          <w:rFonts w:cs="Arial"/>
          <w:noProof/>
          <w:color w:val="000000"/>
        </w:rPr>
        <w:t xml:space="preserve"> state</w:t>
      </w:r>
      <w:r w:rsidRPr="001C235E">
        <w:rPr>
          <w:rFonts w:cs="Arial"/>
          <w:noProof/>
          <w:color w:val="000000"/>
        </w:rPr>
        <w:t>.</w:t>
      </w:r>
    </w:p>
    <w:p w14:paraId="2137E63F" w14:textId="77777777" w:rsidR="009A4354" w:rsidRDefault="009A4354" w:rsidP="00B24D16">
      <w:pPr>
        <w:pStyle w:val="SubStepAlpha"/>
      </w:pPr>
      <w:r>
        <w:t xml:space="preserve">Loop guard should be applied to non-designated ports. Therefore, the global command can be configured on non-root switches. </w:t>
      </w:r>
    </w:p>
    <w:p w14:paraId="7888B38F" w14:textId="77777777" w:rsidR="009A4354" w:rsidRPr="00263805" w:rsidRDefault="009A4354" w:rsidP="009A4354">
      <w:pPr>
        <w:pStyle w:val="CMD"/>
      </w:pPr>
      <w:r w:rsidRPr="00263805">
        <w:t>S2(</w:t>
      </w:r>
      <w:proofErr w:type="gramStart"/>
      <w:r w:rsidRPr="00263805">
        <w:t>config)#</w:t>
      </w:r>
      <w:proofErr w:type="gramEnd"/>
      <w:r w:rsidRPr="00263805">
        <w:t xml:space="preserve"> </w:t>
      </w:r>
      <w:r w:rsidRPr="00263805">
        <w:rPr>
          <w:b/>
        </w:rPr>
        <w:t xml:space="preserve">spanning-tree </w:t>
      </w:r>
      <w:proofErr w:type="spellStart"/>
      <w:r w:rsidRPr="00263805">
        <w:rPr>
          <w:b/>
        </w:rPr>
        <w:t>loopguard</w:t>
      </w:r>
      <w:proofErr w:type="spellEnd"/>
      <w:r w:rsidRPr="00263805">
        <w:rPr>
          <w:b/>
        </w:rPr>
        <w:t xml:space="preserve"> default</w:t>
      </w:r>
    </w:p>
    <w:p w14:paraId="2F5D6964" w14:textId="71FD15C3" w:rsidR="009A4354" w:rsidRDefault="009A4354" w:rsidP="00B24D16">
      <w:pPr>
        <w:pStyle w:val="SubStepAlpha"/>
      </w:pPr>
      <w:r>
        <w:t xml:space="preserve">Verify </w:t>
      </w:r>
      <w:proofErr w:type="spellStart"/>
      <w:r>
        <w:t>Loopguard</w:t>
      </w:r>
      <w:proofErr w:type="spellEnd"/>
      <w:r>
        <w:t xml:space="preserve"> configuration</w:t>
      </w:r>
      <w:r w:rsidR="00AD4E1A">
        <w:t>.</w:t>
      </w:r>
    </w:p>
    <w:p w14:paraId="2DA0DF4C" w14:textId="77777777" w:rsidR="009A4354" w:rsidRPr="00263805" w:rsidRDefault="009A4354" w:rsidP="009A4354">
      <w:pPr>
        <w:pStyle w:val="CMD"/>
      </w:pPr>
      <w:r w:rsidRPr="00263805">
        <w:t>S2#</w:t>
      </w:r>
      <w:r>
        <w:t xml:space="preserve"> </w:t>
      </w:r>
      <w:r w:rsidRPr="00263805">
        <w:rPr>
          <w:b/>
        </w:rPr>
        <w:t>show spanning-tree summary</w:t>
      </w:r>
    </w:p>
    <w:p w14:paraId="0FA32268" w14:textId="77777777" w:rsidR="009A4354" w:rsidRDefault="009A4354" w:rsidP="009A4354">
      <w:pPr>
        <w:pStyle w:val="CMDOutput"/>
      </w:pPr>
      <w:r w:rsidRPr="00263805">
        <w:t xml:space="preserve">Switch is in </w:t>
      </w:r>
      <w:proofErr w:type="spellStart"/>
      <w:r w:rsidRPr="00263805">
        <w:t>pvst</w:t>
      </w:r>
      <w:proofErr w:type="spellEnd"/>
      <w:r w:rsidRPr="00263805">
        <w:t xml:space="preserve"> mode</w:t>
      </w:r>
    </w:p>
    <w:p w14:paraId="006BA150" w14:textId="77777777" w:rsidR="009A4354" w:rsidRDefault="009A4354" w:rsidP="009A4354">
      <w:pPr>
        <w:pStyle w:val="CMDOutput"/>
      </w:pPr>
    </w:p>
    <w:p w14:paraId="3C183003" w14:textId="77777777" w:rsidR="009A4354" w:rsidRDefault="009A4354" w:rsidP="009A4354">
      <w:pPr>
        <w:pStyle w:val="CMDOutput"/>
      </w:pPr>
      <w:r>
        <w:t>Extended system ID           is enabled</w:t>
      </w:r>
    </w:p>
    <w:p w14:paraId="06F6B48B" w14:textId="77777777" w:rsidR="009A4354" w:rsidRDefault="009A4354" w:rsidP="009A4354">
      <w:pPr>
        <w:pStyle w:val="CMDOutput"/>
      </w:pPr>
      <w:proofErr w:type="spellStart"/>
      <w:r>
        <w:t>Portfast</w:t>
      </w:r>
      <w:proofErr w:type="spellEnd"/>
      <w:r>
        <w:t xml:space="preserve"> Default             is disabled</w:t>
      </w:r>
    </w:p>
    <w:p w14:paraId="4178E215" w14:textId="77777777" w:rsidR="009A4354" w:rsidRDefault="009A4354" w:rsidP="009A4354">
      <w:pPr>
        <w:pStyle w:val="CMDOutput"/>
      </w:pPr>
      <w:proofErr w:type="spellStart"/>
      <w:r>
        <w:t>PortFast</w:t>
      </w:r>
      <w:proofErr w:type="spellEnd"/>
      <w:r>
        <w:t xml:space="preserve"> BPDU Guard </w:t>
      </w:r>
      <w:proofErr w:type="gramStart"/>
      <w:r>
        <w:t>Default  is</w:t>
      </w:r>
      <w:proofErr w:type="gramEnd"/>
      <w:r>
        <w:t xml:space="preserve"> disabled</w:t>
      </w:r>
    </w:p>
    <w:p w14:paraId="55861233" w14:textId="77777777" w:rsidR="009A4354" w:rsidRDefault="009A4354" w:rsidP="009A4354">
      <w:pPr>
        <w:pStyle w:val="CMDOutput"/>
      </w:pPr>
      <w:proofErr w:type="spellStart"/>
      <w:r>
        <w:t>Portfast</w:t>
      </w:r>
      <w:proofErr w:type="spellEnd"/>
      <w:r>
        <w:t xml:space="preserve"> BPDU Filter Default is disabled</w:t>
      </w:r>
    </w:p>
    <w:p w14:paraId="13750ED0" w14:textId="77777777" w:rsidR="009A4354" w:rsidRDefault="009A4354" w:rsidP="009A4354">
      <w:pPr>
        <w:pStyle w:val="CMDOutput"/>
      </w:pPr>
      <w:proofErr w:type="spellStart"/>
      <w:r w:rsidRPr="00263805">
        <w:rPr>
          <w:highlight w:val="yellow"/>
        </w:rPr>
        <w:t>Loopguard</w:t>
      </w:r>
      <w:proofErr w:type="spellEnd"/>
      <w:r w:rsidRPr="00263805">
        <w:rPr>
          <w:highlight w:val="yellow"/>
        </w:rPr>
        <w:t xml:space="preserve"> Default            is enabled</w:t>
      </w:r>
    </w:p>
    <w:p w14:paraId="0CC604B4" w14:textId="77777777" w:rsidR="009A4354" w:rsidRDefault="009A4354" w:rsidP="009A4354">
      <w:pPr>
        <w:pStyle w:val="CMDOutput"/>
      </w:pPr>
      <w:r>
        <w:t xml:space="preserve">EtherChannel </w:t>
      </w:r>
      <w:proofErr w:type="spellStart"/>
      <w:r>
        <w:t>misconfig</w:t>
      </w:r>
      <w:proofErr w:type="spellEnd"/>
      <w:r>
        <w:t xml:space="preserve"> guard is enabled</w:t>
      </w:r>
    </w:p>
    <w:p w14:paraId="23AF1747" w14:textId="77777777" w:rsidR="009A4354" w:rsidRDefault="009A4354" w:rsidP="009A4354">
      <w:pPr>
        <w:pStyle w:val="CMDOutput"/>
      </w:pPr>
      <w:proofErr w:type="spellStart"/>
      <w:r>
        <w:t>UplinkFast</w:t>
      </w:r>
      <w:proofErr w:type="spellEnd"/>
      <w:r>
        <w:t xml:space="preserve">                   is disabled</w:t>
      </w:r>
    </w:p>
    <w:p w14:paraId="0F1CC6E1" w14:textId="77777777" w:rsidR="009A4354" w:rsidRDefault="009A4354" w:rsidP="009A4354">
      <w:pPr>
        <w:pStyle w:val="CMDOutput"/>
      </w:pPr>
      <w:proofErr w:type="spellStart"/>
      <w:r>
        <w:t>BackboneFast</w:t>
      </w:r>
      <w:proofErr w:type="spellEnd"/>
      <w:r>
        <w:t xml:space="preserve">                 is disabled</w:t>
      </w:r>
    </w:p>
    <w:p w14:paraId="5E064F2C" w14:textId="77777777" w:rsidR="009A4354" w:rsidRDefault="009A4354" w:rsidP="009A4354">
      <w:pPr>
        <w:pStyle w:val="CMDOutput"/>
      </w:pPr>
      <w:r>
        <w:t xml:space="preserve">Configured </w:t>
      </w:r>
      <w:proofErr w:type="spellStart"/>
      <w:r>
        <w:t>Pathcost</w:t>
      </w:r>
      <w:proofErr w:type="spellEnd"/>
      <w:r>
        <w:t xml:space="preserve"> method used is short</w:t>
      </w:r>
    </w:p>
    <w:p w14:paraId="331835FC" w14:textId="77777777" w:rsidR="009A4354" w:rsidRDefault="009A4354" w:rsidP="009A4354">
      <w:pPr>
        <w:pStyle w:val="CMDOutput"/>
      </w:pPr>
    </w:p>
    <w:p w14:paraId="42DBC6B5" w14:textId="77777777" w:rsidR="009A4354" w:rsidRDefault="009A4354" w:rsidP="009A4354">
      <w:pPr>
        <w:pStyle w:val="CMDOutput"/>
      </w:pPr>
      <w:r>
        <w:t>Name                   Blocking Listening Learning Forwarding STP Active</w:t>
      </w:r>
    </w:p>
    <w:p w14:paraId="0462F682" w14:textId="77777777" w:rsidR="009A4354" w:rsidRDefault="009A4354" w:rsidP="009A4354">
      <w:pPr>
        <w:pStyle w:val="CMDOutput"/>
      </w:pPr>
      <w:r>
        <w:t>---------------------</w:t>
      </w:r>
      <w:proofErr w:type="gramStart"/>
      <w:r>
        <w:t>- -</w:t>
      </w:r>
      <w:proofErr w:type="gramEnd"/>
      <w:r>
        <w:t>------</w:t>
      </w:r>
      <w:proofErr w:type="gramStart"/>
      <w:r>
        <w:t>- -</w:t>
      </w:r>
      <w:proofErr w:type="gramEnd"/>
      <w:r>
        <w:t>-------</w:t>
      </w:r>
      <w:proofErr w:type="gramStart"/>
      <w:r>
        <w:t>- -</w:t>
      </w:r>
      <w:proofErr w:type="gramEnd"/>
      <w:r>
        <w:t>------</w:t>
      </w:r>
      <w:proofErr w:type="gramStart"/>
      <w:r>
        <w:t>- -</w:t>
      </w:r>
      <w:proofErr w:type="gramEnd"/>
      <w:r>
        <w:t>--------</w:t>
      </w:r>
      <w:proofErr w:type="gramStart"/>
      <w:r>
        <w:t>- -</w:t>
      </w:r>
      <w:proofErr w:type="gramEnd"/>
      <w:r>
        <w:t>---------</w:t>
      </w:r>
    </w:p>
    <w:p w14:paraId="63978A27" w14:textId="77777777" w:rsidR="009A4354" w:rsidRDefault="009A4354" w:rsidP="009A4354">
      <w:pPr>
        <w:pStyle w:val="CMDOutput"/>
      </w:pPr>
      <w:r>
        <w:t>VLAN0001                     0         0        0          3          3</w:t>
      </w:r>
    </w:p>
    <w:p w14:paraId="479BEB76" w14:textId="77777777" w:rsidR="009A4354" w:rsidRDefault="009A4354" w:rsidP="009A4354">
      <w:pPr>
        <w:pStyle w:val="CMDOutput"/>
      </w:pPr>
      <w:r>
        <w:t>---------------------</w:t>
      </w:r>
      <w:proofErr w:type="gramStart"/>
      <w:r>
        <w:t>- ---</w:t>
      </w:r>
      <w:proofErr w:type="gramEnd"/>
      <w:r>
        <w:t>----</w:t>
      </w:r>
      <w:proofErr w:type="gramStart"/>
      <w:r>
        <w:t>- -</w:t>
      </w:r>
      <w:proofErr w:type="gramEnd"/>
      <w:r>
        <w:t>-------- -------</w:t>
      </w:r>
      <w:proofErr w:type="gramStart"/>
      <w:r>
        <w:t>- -</w:t>
      </w:r>
      <w:proofErr w:type="gramEnd"/>
      <w:r>
        <w:t>--------</w:t>
      </w:r>
      <w:proofErr w:type="gramStart"/>
      <w:r>
        <w:t>- -</w:t>
      </w:r>
      <w:proofErr w:type="gramEnd"/>
      <w:r>
        <w:t>--------</w:t>
      </w:r>
    </w:p>
    <w:p w14:paraId="3BAD798C" w14:textId="68171046" w:rsidR="00352BB5" w:rsidRDefault="00352BB5" w:rsidP="009A4354">
      <w:pPr>
        <w:pStyle w:val="CMDOutput"/>
      </w:pPr>
      <w:r w:rsidRPr="00352BB5">
        <w:drawing>
          <wp:inline distT="0" distB="0" distL="0" distR="0" wp14:anchorId="57D82CF6" wp14:editId="2190D8C7">
            <wp:extent cx="6400800" cy="3192145"/>
            <wp:effectExtent l="0" t="0" r="0" b="8255"/>
            <wp:docPr id="16921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147" name=""/>
                    <pic:cNvPicPr/>
                  </pic:nvPicPr>
                  <pic:blipFill>
                    <a:blip r:embed="rId15"/>
                    <a:stretch>
                      <a:fillRect/>
                    </a:stretch>
                  </pic:blipFill>
                  <pic:spPr>
                    <a:xfrm>
                      <a:off x="0" y="0"/>
                      <a:ext cx="6400800" cy="3192145"/>
                    </a:xfrm>
                    <a:prstGeom prst="rect">
                      <a:avLst/>
                    </a:prstGeom>
                  </pic:spPr>
                </pic:pic>
              </a:graphicData>
            </a:graphic>
          </wp:inline>
        </w:drawing>
      </w:r>
    </w:p>
    <w:p w14:paraId="21971277" w14:textId="4D7407B9" w:rsidR="0037676D" w:rsidRPr="00767D95" w:rsidRDefault="0037676D" w:rsidP="00050315">
      <w:pPr>
        <w:pStyle w:val="ConfigWindow"/>
        <w:rPr>
          <w:b/>
        </w:rPr>
      </w:pPr>
      <w:r>
        <w:t>Close configuration window</w:t>
      </w:r>
    </w:p>
    <w:p w14:paraId="43A4D9EB" w14:textId="77777777" w:rsidR="009A4354" w:rsidRPr="006C3CB5" w:rsidRDefault="009A4354" w:rsidP="00050315">
      <w:pPr>
        <w:pStyle w:val="Heading2"/>
        <w:spacing w:before="120"/>
      </w:pPr>
      <w:r w:rsidRPr="006C3CB5">
        <w:t xml:space="preserve">Configure Port Security and </w:t>
      </w:r>
      <w:r>
        <w:t>D</w:t>
      </w:r>
      <w:r w:rsidRPr="006C3CB5">
        <w:t xml:space="preserve">isable </w:t>
      </w:r>
      <w:r>
        <w:t>U</w:t>
      </w:r>
      <w:r w:rsidRPr="006C3CB5">
        <w:t xml:space="preserve">nused </w:t>
      </w:r>
      <w:r>
        <w:t>P</w:t>
      </w:r>
      <w:r w:rsidRPr="006C3CB5">
        <w:t>orts</w:t>
      </w:r>
    </w:p>
    <w:p w14:paraId="2648F439" w14:textId="77777777" w:rsidR="009A4354" w:rsidRDefault="009A4354" w:rsidP="009A4354">
      <w:pPr>
        <w:pStyle w:val="BodyTextL25"/>
      </w:pPr>
      <w:r>
        <w:t xml:space="preserve">Switches can be subject to a </w:t>
      </w:r>
      <w:r w:rsidRPr="001C235E">
        <w:rPr>
          <w:noProof/>
        </w:rPr>
        <w:t>CAM</w:t>
      </w:r>
      <w:r>
        <w:t xml:space="preserve"> table, also known as a MAC address table, overflow, MAC spoofing attacks, and unauthorized connections to switch ports. In this task, you will </w:t>
      </w:r>
      <w:r w:rsidRPr="001C235E">
        <w:rPr>
          <w:noProof/>
        </w:rPr>
        <w:t>configure port security to limit the number of MAC addresses that can be learned on a switch port and disable the port if that number is exceeded.</w:t>
      </w:r>
      <w:r>
        <w:t xml:space="preserve"> </w:t>
      </w:r>
    </w:p>
    <w:p w14:paraId="57CDFF1B" w14:textId="0FE4A6B4" w:rsidR="009A4354" w:rsidRDefault="009A4354" w:rsidP="00B24D16">
      <w:pPr>
        <w:pStyle w:val="Heading3"/>
      </w:pPr>
      <w:r>
        <w:t xml:space="preserve">Record the R1 </w:t>
      </w:r>
      <w:r w:rsidR="00A51D0F">
        <w:t>G0/</w:t>
      </w:r>
      <w:r>
        <w:t>0/</w:t>
      </w:r>
      <w:r w:rsidR="00A51D0F">
        <w:t>1</w:t>
      </w:r>
      <w:r>
        <w:t xml:space="preserve"> MAC address.</w:t>
      </w:r>
    </w:p>
    <w:p w14:paraId="14C084D4" w14:textId="77592769" w:rsidR="009A4354" w:rsidRDefault="009A4354" w:rsidP="00050315">
      <w:pPr>
        <w:pStyle w:val="BodyTextL25"/>
        <w:spacing w:after="0"/>
      </w:pPr>
      <w:r>
        <w:t xml:space="preserve">From the R1 </w:t>
      </w:r>
      <w:r w:rsidRPr="00BA5235">
        <w:t xml:space="preserve">CLI, </w:t>
      </w:r>
      <w:r>
        <w:t xml:space="preserve">use the </w:t>
      </w:r>
      <w:r w:rsidRPr="00B24D16">
        <w:rPr>
          <w:b/>
          <w:bCs/>
        </w:rPr>
        <w:t>show interface</w:t>
      </w:r>
      <w:r w:rsidRPr="00213724">
        <w:t xml:space="preserve"> </w:t>
      </w:r>
      <w:r w:rsidRPr="00BA5235">
        <w:t>command and record the MAC address of the interface.</w:t>
      </w:r>
    </w:p>
    <w:p w14:paraId="5551B4B4" w14:textId="77777777" w:rsidR="0037676D" w:rsidRPr="00767D95" w:rsidRDefault="0037676D" w:rsidP="00050315">
      <w:pPr>
        <w:pStyle w:val="ConfigWindow"/>
        <w:rPr>
          <w:b/>
        </w:rPr>
      </w:pPr>
      <w:r>
        <w:t>Open configuration window</w:t>
      </w:r>
    </w:p>
    <w:p w14:paraId="38B48093" w14:textId="2C511902" w:rsidR="009A4354" w:rsidRPr="00213724" w:rsidRDefault="009A4354" w:rsidP="009A4354">
      <w:pPr>
        <w:pStyle w:val="CMD"/>
        <w:rPr>
          <w:b/>
        </w:rPr>
      </w:pPr>
      <w:r>
        <w:t>R</w:t>
      </w:r>
      <w:r w:rsidRPr="009B05EC">
        <w:t>1#</w:t>
      </w:r>
      <w:r>
        <w:t xml:space="preserve"> </w:t>
      </w:r>
      <w:r w:rsidRPr="00B24D16">
        <w:rPr>
          <w:b/>
        </w:rPr>
        <w:t>show interfaces g0/</w:t>
      </w:r>
      <w:r w:rsidR="0081224D">
        <w:rPr>
          <w:b/>
        </w:rPr>
        <w:t>0/</w:t>
      </w:r>
      <w:r w:rsidRPr="00B24D16">
        <w:rPr>
          <w:b/>
        </w:rPr>
        <w:t>1</w:t>
      </w:r>
    </w:p>
    <w:p w14:paraId="7FB54CC8" w14:textId="77777777" w:rsidR="009A4354" w:rsidRPr="006918A2" w:rsidRDefault="009A4354" w:rsidP="009A4354">
      <w:pPr>
        <w:pStyle w:val="CMDOutput"/>
      </w:pPr>
      <w:r w:rsidRPr="006918A2">
        <w:t xml:space="preserve">GigabitEthernet0/1 is </w:t>
      </w:r>
      <w:r w:rsidRPr="00FA04D1">
        <w:rPr>
          <w:noProof/>
        </w:rPr>
        <w:t>up,</w:t>
      </w:r>
      <w:r w:rsidRPr="006918A2">
        <w:t xml:space="preserve"> line protocol is up </w:t>
      </w:r>
    </w:p>
    <w:p w14:paraId="694F9C80" w14:textId="77777777" w:rsidR="009A4354" w:rsidRPr="006918A2" w:rsidRDefault="009A4354" w:rsidP="009A4354">
      <w:pPr>
        <w:pStyle w:val="CMDOutput"/>
      </w:pPr>
      <w:r w:rsidRPr="006918A2">
        <w:t xml:space="preserve">  Hardware is CN Gigabit Ethernet, address is fc</w:t>
      </w:r>
      <w:proofErr w:type="gramStart"/>
      <w:r w:rsidRPr="006918A2">
        <w:t>99.4775.c</w:t>
      </w:r>
      <w:proofErr w:type="gramEnd"/>
      <w:r w:rsidRPr="006918A2">
        <w:t>3e1 (</w:t>
      </w:r>
      <w:proofErr w:type="spellStart"/>
      <w:r w:rsidRPr="006918A2">
        <w:t>bia</w:t>
      </w:r>
      <w:proofErr w:type="spellEnd"/>
      <w:r w:rsidRPr="006918A2">
        <w:t xml:space="preserve"> fc</w:t>
      </w:r>
      <w:proofErr w:type="gramStart"/>
      <w:r w:rsidRPr="006918A2">
        <w:t>99.4775.c</w:t>
      </w:r>
      <w:proofErr w:type="gramEnd"/>
      <w:r w:rsidRPr="006918A2">
        <w:t>3e1)</w:t>
      </w:r>
    </w:p>
    <w:p w14:paraId="2E33C07B" w14:textId="77777777" w:rsidR="009A4354" w:rsidRPr="006918A2" w:rsidRDefault="009A4354" w:rsidP="009A4354">
      <w:pPr>
        <w:pStyle w:val="CMDOutput"/>
      </w:pPr>
      <w:r w:rsidRPr="006918A2">
        <w:t xml:space="preserve">  Internet address is 192.168.1.1/24</w:t>
      </w:r>
    </w:p>
    <w:p w14:paraId="126BEA54" w14:textId="77777777" w:rsidR="009A4354" w:rsidRPr="006918A2" w:rsidRDefault="009A4354" w:rsidP="009A4354">
      <w:pPr>
        <w:pStyle w:val="CMDOutput"/>
      </w:pPr>
      <w:r w:rsidRPr="006918A2">
        <w:t xml:space="preserve">  MTU 1500 bytes, BW 100000 Kbit/sec, DLY 100 </w:t>
      </w:r>
      <w:proofErr w:type="spellStart"/>
      <w:r w:rsidRPr="006918A2">
        <w:t>usec</w:t>
      </w:r>
      <w:proofErr w:type="spellEnd"/>
      <w:r w:rsidRPr="006918A2">
        <w:t xml:space="preserve">, </w:t>
      </w:r>
    </w:p>
    <w:p w14:paraId="51096278" w14:textId="77777777" w:rsidR="009A4354" w:rsidRPr="006918A2" w:rsidRDefault="009A4354" w:rsidP="009A4354">
      <w:pPr>
        <w:pStyle w:val="CMDOutput"/>
      </w:pPr>
      <w:r w:rsidRPr="006918A2">
        <w:t xml:space="preserve">     reliability 255/255, </w:t>
      </w:r>
      <w:proofErr w:type="spellStart"/>
      <w:r w:rsidRPr="006918A2">
        <w:t>txload</w:t>
      </w:r>
      <w:proofErr w:type="spellEnd"/>
      <w:r w:rsidRPr="006918A2">
        <w:t xml:space="preserve"> 1/255, </w:t>
      </w:r>
      <w:proofErr w:type="spellStart"/>
      <w:r w:rsidRPr="006918A2">
        <w:t>rxload</w:t>
      </w:r>
      <w:proofErr w:type="spellEnd"/>
      <w:r w:rsidRPr="006918A2">
        <w:t xml:space="preserve"> 1/255</w:t>
      </w:r>
    </w:p>
    <w:p w14:paraId="70137A25" w14:textId="77777777" w:rsidR="009A4354" w:rsidRPr="006918A2" w:rsidRDefault="009A4354" w:rsidP="009A4354">
      <w:pPr>
        <w:pStyle w:val="CMDOutput"/>
      </w:pPr>
      <w:r w:rsidRPr="006918A2">
        <w:t xml:space="preserve">  Encapsulation ARPA, loopback not set</w:t>
      </w:r>
    </w:p>
    <w:p w14:paraId="3641D481" w14:textId="77777777" w:rsidR="009A4354" w:rsidRDefault="009A4354" w:rsidP="009A4354">
      <w:pPr>
        <w:pStyle w:val="CMDOutput"/>
      </w:pPr>
      <w:r w:rsidRPr="006918A2">
        <w:t xml:space="preserve">  Keepalive set (10 sec)</w:t>
      </w:r>
    </w:p>
    <w:p w14:paraId="16822478" w14:textId="77777777" w:rsidR="009A4354" w:rsidRDefault="009A4354" w:rsidP="009A4354">
      <w:pPr>
        <w:pStyle w:val="CMDOutput"/>
      </w:pPr>
      <w:r w:rsidRPr="006918A2">
        <w:t xml:space="preserve">  Full Duplex, 100Mbps, media type is RJ45</w:t>
      </w:r>
      <w:r>
        <w:t xml:space="preserve"> </w:t>
      </w:r>
    </w:p>
    <w:p w14:paraId="19BDCDA3" w14:textId="77777777" w:rsidR="009A4354" w:rsidRDefault="009A4354" w:rsidP="009A4354">
      <w:pPr>
        <w:pStyle w:val="CMDOutput"/>
      </w:pPr>
      <w:r>
        <w:t>&lt;Output Omitted&gt;</w:t>
      </w:r>
    </w:p>
    <w:p w14:paraId="3CA8D36F" w14:textId="00F648F0" w:rsidR="00352BB5" w:rsidRPr="006918A2" w:rsidRDefault="00352BB5" w:rsidP="009A4354">
      <w:pPr>
        <w:pStyle w:val="CMDOutput"/>
      </w:pPr>
      <w:r w:rsidRPr="00352BB5">
        <w:drawing>
          <wp:inline distT="0" distB="0" distL="0" distR="0" wp14:anchorId="0358CB40" wp14:editId="5F1140F7">
            <wp:extent cx="6400800" cy="4329430"/>
            <wp:effectExtent l="0" t="0" r="0" b="0"/>
            <wp:docPr id="200426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65948" name=""/>
                    <pic:cNvPicPr/>
                  </pic:nvPicPr>
                  <pic:blipFill>
                    <a:blip r:embed="rId16"/>
                    <a:stretch>
                      <a:fillRect/>
                    </a:stretch>
                  </pic:blipFill>
                  <pic:spPr>
                    <a:xfrm>
                      <a:off x="0" y="0"/>
                      <a:ext cx="6400800" cy="4329430"/>
                    </a:xfrm>
                    <a:prstGeom prst="rect">
                      <a:avLst/>
                    </a:prstGeom>
                  </pic:spPr>
                </pic:pic>
              </a:graphicData>
            </a:graphic>
          </wp:inline>
        </w:drawing>
      </w:r>
    </w:p>
    <w:p w14:paraId="1DAA5410" w14:textId="77777777" w:rsidR="00AD4E1A" w:rsidRDefault="00AD4E1A" w:rsidP="00B24D16">
      <w:pPr>
        <w:pStyle w:val="Heading4"/>
        <w:rPr>
          <w:noProof/>
        </w:rPr>
      </w:pPr>
      <w:r>
        <w:rPr>
          <w:noProof/>
        </w:rPr>
        <w:t>Question:</w:t>
      </w:r>
    </w:p>
    <w:p w14:paraId="2186A8FA" w14:textId="32C7C145" w:rsidR="009A4354" w:rsidRPr="001C235E" w:rsidRDefault="009A4354" w:rsidP="00B24D16">
      <w:pPr>
        <w:pStyle w:val="BodyTextL50"/>
        <w:spacing w:before="0"/>
        <w:rPr>
          <w:noProof/>
        </w:rPr>
      </w:pPr>
      <w:r w:rsidRPr="001C235E">
        <w:rPr>
          <w:noProof/>
        </w:rPr>
        <w:t xml:space="preserve">What is the MAC address of the R1 </w:t>
      </w:r>
      <w:r>
        <w:rPr>
          <w:noProof/>
        </w:rPr>
        <w:t>G</w:t>
      </w:r>
      <w:r w:rsidRPr="001C235E">
        <w:rPr>
          <w:noProof/>
        </w:rPr>
        <w:t>0/</w:t>
      </w:r>
      <w:r w:rsidR="0081224D">
        <w:rPr>
          <w:noProof/>
        </w:rPr>
        <w:t>0/</w:t>
      </w:r>
      <w:r w:rsidRPr="001C235E">
        <w:rPr>
          <w:noProof/>
        </w:rPr>
        <w:t>1 interface?</w:t>
      </w:r>
    </w:p>
    <w:p w14:paraId="6A703E5F" w14:textId="25A38CBA" w:rsidR="00AD4E1A" w:rsidRDefault="007319C7" w:rsidP="00AD4E1A">
      <w:pPr>
        <w:pStyle w:val="AnswerLineL50"/>
        <w:rPr>
          <w:noProof/>
          <w:color w:val="EE0000"/>
        </w:rPr>
      </w:pPr>
      <w:r>
        <w:rPr>
          <w:noProof/>
          <w:color w:val="EE0000"/>
        </w:rPr>
        <w:t>Aabb.cc00.0131</w:t>
      </w:r>
    </w:p>
    <w:p w14:paraId="3803A63D" w14:textId="77777777" w:rsidR="007319C7" w:rsidRPr="007319C7" w:rsidRDefault="007319C7" w:rsidP="007319C7">
      <w:pPr>
        <w:pStyle w:val="BodyTextL50"/>
      </w:pPr>
    </w:p>
    <w:p w14:paraId="15D99E7B" w14:textId="77777777" w:rsidR="009A4354" w:rsidRPr="001C235E" w:rsidRDefault="009A4354" w:rsidP="00B24D16">
      <w:pPr>
        <w:pStyle w:val="Heading3"/>
        <w:rPr>
          <w:noProof/>
        </w:rPr>
      </w:pPr>
      <w:r w:rsidRPr="001C235E">
        <w:rPr>
          <w:noProof/>
        </w:rPr>
        <w:t>Configure basic port security.</w:t>
      </w:r>
    </w:p>
    <w:p w14:paraId="58A18AC8" w14:textId="5ECE99CA" w:rsidR="009A4354" w:rsidRDefault="009A4354" w:rsidP="009A4354">
      <w:pPr>
        <w:pStyle w:val="BodyTextL25"/>
      </w:pPr>
      <w:r w:rsidRPr="001C235E">
        <w:rPr>
          <w:noProof/>
        </w:rPr>
        <w:t>This procedure should be performed on all access ports that are in use.</w:t>
      </w:r>
      <w:r>
        <w:t xml:space="preserve"> S1 p</w:t>
      </w:r>
      <w:r w:rsidRPr="00BA5235">
        <w:t>ort F0/</w:t>
      </w:r>
      <w:r>
        <w:t>5 is shown here as an example.</w:t>
      </w:r>
    </w:p>
    <w:p w14:paraId="4855FA0A" w14:textId="77777777" w:rsidR="009A4354" w:rsidRPr="00BA5235" w:rsidRDefault="009A4354" w:rsidP="00B24D16">
      <w:pPr>
        <w:pStyle w:val="SubStepAlpha"/>
      </w:pPr>
      <w:r>
        <w:t xml:space="preserve">From the S1 </w:t>
      </w:r>
      <w:r w:rsidRPr="00BA5235">
        <w:t>CLI</w:t>
      </w:r>
      <w:r>
        <w:t xml:space="preserve">, </w:t>
      </w:r>
      <w:r w:rsidRPr="00BA5235">
        <w:t xml:space="preserve">enter interface configuration mode for the port that connects to the </w:t>
      </w:r>
      <w:r>
        <w:t>r</w:t>
      </w:r>
      <w:r w:rsidRPr="00BA5235">
        <w:t>outer (Fast Ethernet 0/</w:t>
      </w:r>
      <w:r>
        <w:t>5</w:t>
      </w:r>
      <w:r w:rsidRPr="00BA5235">
        <w:t>).</w:t>
      </w:r>
    </w:p>
    <w:p w14:paraId="2566343E" w14:textId="77777777" w:rsidR="009A4354" w:rsidRPr="00BA5235" w:rsidRDefault="009A4354" w:rsidP="009A4354">
      <w:pPr>
        <w:pStyle w:val="CMD"/>
      </w:pPr>
      <w:r>
        <w:t>S1</w:t>
      </w:r>
      <w:r w:rsidRPr="00BA5235">
        <w:t>(</w:t>
      </w:r>
      <w:proofErr w:type="gramStart"/>
      <w:r w:rsidRPr="00BA5235">
        <w:t>config)#</w:t>
      </w:r>
      <w:proofErr w:type="gramEnd"/>
      <w:r>
        <w:t xml:space="preserve"> </w:t>
      </w:r>
      <w:r w:rsidRPr="00B24D16">
        <w:rPr>
          <w:b/>
        </w:rPr>
        <w:t>interface f0/5</w:t>
      </w:r>
    </w:p>
    <w:p w14:paraId="5CEEE37F" w14:textId="77777777" w:rsidR="009A4354" w:rsidRDefault="009A4354" w:rsidP="00B24D16">
      <w:pPr>
        <w:pStyle w:val="SubStepAlpha"/>
      </w:pPr>
      <w:r>
        <w:t>Shut down the switch port.</w:t>
      </w:r>
    </w:p>
    <w:p w14:paraId="539A6916" w14:textId="77777777" w:rsidR="009A4354" w:rsidRPr="001E0690" w:rsidRDefault="009A4354" w:rsidP="009A4354">
      <w:pPr>
        <w:pStyle w:val="CMD"/>
        <w:rPr>
          <w:b/>
        </w:rPr>
      </w:pPr>
      <w:r>
        <w:t>S1</w:t>
      </w:r>
      <w:r w:rsidRPr="00BA5235">
        <w:t>(config-</w:t>
      </w:r>
      <w:proofErr w:type="gramStart"/>
      <w:r w:rsidRPr="00BA5235">
        <w:t>if)#</w:t>
      </w:r>
      <w:proofErr w:type="gramEnd"/>
      <w:r>
        <w:t xml:space="preserve"> </w:t>
      </w:r>
      <w:r w:rsidRPr="00B24D16">
        <w:rPr>
          <w:b/>
        </w:rPr>
        <w:t>shutdown</w:t>
      </w:r>
    </w:p>
    <w:p w14:paraId="65BE44AF" w14:textId="77777777" w:rsidR="009A4354" w:rsidRDefault="009A4354" w:rsidP="00B24D16">
      <w:pPr>
        <w:pStyle w:val="SubStepAlpha"/>
      </w:pPr>
      <w:r w:rsidRPr="00BA5235">
        <w:t>Enable port security on the port.</w:t>
      </w:r>
    </w:p>
    <w:p w14:paraId="4F5DE9A8" w14:textId="77777777" w:rsidR="009A4354" w:rsidRPr="00B24D16" w:rsidRDefault="009A4354" w:rsidP="009A4354">
      <w:pPr>
        <w:pStyle w:val="CMD"/>
        <w:rPr>
          <w:b/>
        </w:rPr>
      </w:pPr>
      <w:r>
        <w:t>S1</w:t>
      </w:r>
      <w:r w:rsidRPr="00BA5235">
        <w:t>(config-</w:t>
      </w:r>
      <w:proofErr w:type="gramStart"/>
      <w:r w:rsidRPr="00BA5235">
        <w:t>if)#</w:t>
      </w:r>
      <w:proofErr w:type="gramEnd"/>
      <w:r>
        <w:t xml:space="preserve"> </w:t>
      </w:r>
      <w:r w:rsidRPr="00B24D16">
        <w:rPr>
          <w:b/>
        </w:rPr>
        <w:t>switchport port-security</w:t>
      </w:r>
    </w:p>
    <w:p w14:paraId="60D9A413" w14:textId="77777777" w:rsidR="009A4354" w:rsidRPr="003D7BB8" w:rsidRDefault="009A4354" w:rsidP="009A4354">
      <w:pPr>
        <w:pStyle w:val="BodyTextL50"/>
      </w:pPr>
      <w:r w:rsidRPr="001C235E">
        <w:rPr>
          <w:b/>
          <w:noProof/>
        </w:rPr>
        <w:t>Note</w:t>
      </w:r>
      <w:r w:rsidRPr="001C235E">
        <w:rPr>
          <w:noProof/>
        </w:rPr>
        <w:t>: A switch port must be configured as an access port to enable port security.</w:t>
      </w:r>
    </w:p>
    <w:p w14:paraId="18786923" w14:textId="77777777" w:rsidR="009A4354" w:rsidRPr="001C235E" w:rsidRDefault="009A4354" w:rsidP="009A4354">
      <w:pPr>
        <w:pStyle w:val="BodyTextL50"/>
        <w:rPr>
          <w:noProof/>
        </w:rPr>
      </w:pPr>
      <w:r w:rsidRPr="001C235E">
        <w:rPr>
          <w:b/>
          <w:noProof/>
        </w:rPr>
        <w:t>Note</w:t>
      </w:r>
      <w:r w:rsidRPr="001C235E">
        <w:rPr>
          <w:noProof/>
        </w:rPr>
        <w:t xml:space="preserve">: Entering just the </w:t>
      </w:r>
      <w:r w:rsidRPr="00B24D16">
        <w:rPr>
          <w:rStyle w:val="BodyTextL25Char"/>
          <w:b/>
          <w:bCs/>
        </w:rPr>
        <w:t>switchport port-security</w:t>
      </w:r>
      <w:r w:rsidRPr="001C235E">
        <w:rPr>
          <w:noProof/>
        </w:rPr>
        <w:t xml:space="preserve"> command sets the maximum MAC addresses to </w:t>
      </w:r>
      <w:r w:rsidRPr="001C235E">
        <w:rPr>
          <w:b/>
          <w:noProof/>
        </w:rPr>
        <w:t>1</w:t>
      </w:r>
      <w:r w:rsidRPr="001C235E">
        <w:rPr>
          <w:noProof/>
        </w:rPr>
        <w:t xml:space="preserve"> and the violation action to </w:t>
      </w:r>
      <w:r w:rsidRPr="001C235E">
        <w:rPr>
          <w:b/>
          <w:noProof/>
        </w:rPr>
        <w:t>shutdown</w:t>
      </w:r>
      <w:r w:rsidRPr="001C235E">
        <w:rPr>
          <w:noProof/>
        </w:rPr>
        <w:t xml:space="preserve">. The </w:t>
      </w:r>
      <w:r w:rsidRPr="00B24D16">
        <w:rPr>
          <w:rStyle w:val="BodyTextL25Char"/>
          <w:b/>
          <w:bCs/>
        </w:rPr>
        <w:t>switchport port-security maximum</w:t>
      </w:r>
      <w:r w:rsidRPr="001C235E">
        <w:rPr>
          <w:noProof/>
        </w:rPr>
        <w:t xml:space="preserve"> and </w:t>
      </w:r>
      <w:r w:rsidRPr="00B24D16">
        <w:rPr>
          <w:rStyle w:val="BodyTextL25Char"/>
          <w:b/>
          <w:bCs/>
        </w:rPr>
        <w:t>switchport port-security violation</w:t>
      </w:r>
      <w:r w:rsidRPr="001C235E">
        <w:rPr>
          <w:noProof/>
        </w:rPr>
        <w:t xml:space="preserve"> commands can be used to change the default behavior.</w:t>
      </w:r>
    </w:p>
    <w:p w14:paraId="5E661D55" w14:textId="03924630" w:rsidR="009A4354" w:rsidRPr="001C235E" w:rsidRDefault="009A4354" w:rsidP="00B24D16">
      <w:pPr>
        <w:pStyle w:val="SubStepAlpha"/>
        <w:rPr>
          <w:noProof/>
        </w:rPr>
      </w:pPr>
      <w:r w:rsidRPr="001C235E">
        <w:rPr>
          <w:noProof/>
        </w:rPr>
        <w:t xml:space="preserve">Configure a static entry for the MAC address of R1 </w:t>
      </w:r>
      <w:r w:rsidR="0081224D">
        <w:rPr>
          <w:noProof/>
        </w:rPr>
        <w:t>G0/0</w:t>
      </w:r>
      <w:r w:rsidRPr="001C235E">
        <w:rPr>
          <w:noProof/>
        </w:rPr>
        <w:t>/1 interface recorded in Step 1.</w:t>
      </w:r>
    </w:p>
    <w:p w14:paraId="0E8039DF" w14:textId="77777777" w:rsidR="009A4354" w:rsidRPr="001C235E" w:rsidRDefault="009A4354" w:rsidP="009A4354">
      <w:pPr>
        <w:pStyle w:val="CMD"/>
        <w:rPr>
          <w:b/>
          <w:noProof/>
        </w:rPr>
      </w:pPr>
      <w:r w:rsidRPr="001C235E">
        <w:rPr>
          <w:noProof/>
        </w:rPr>
        <w:t xml:space="preserve">S1(config-if)# </w:t>
      </w:r>
      <w:r w:rsidRPr="00B24D16">
        <w:rPr>
          <w:b/>
        </w:rPr>
        <w:t xml:space="preserve">switchport port-security mac-address </w:t>
      </w:r>
      <w:proofErr w:type="spellStart"/>
      <w:proofErr w:type="gramStart"/>
      <w:r w:rsidRPr="00B24D16">
        <w:rPr>
          <w:b/>
        </w:rPr>
        <w:t>xxxx.xxxx</w:t>
      </w:r>
      <w:proofErr w:type="gramEnd"/>
      <w:r w:rsidRPr="00B24D16">
        <w:rPr>
          <w:b/>
        </w:rPr>
        <w:t>.xxxx</w:t>
      </w:r>
      <w:proofErr w:type="spellEnd"/>
    </w:p>
    <w:p w14:paraId="6838DA61" w14:textId="58156235" w:rsidR="009A4354" w:rsidRPr="001C235E" w:rsidRDefault="009A4354" w:rsidP="009A4354">
      <w:pPr>
        <w:pStyle w:val="BodyTextL50"/>
        <w:rPr>
          <w:rStyle w:val="CommentTextChar"/>
          <w:noProof/>
        </w:rPr>
      </w:pPr>
      <w:r w:rsidRPr="00263805">
        <w:rPr>
          <w:rStyle w:val="CommentTextChar"/>
          <w:b/>
          <w:noProof/>
        </w:rPr>
        <w:t>Note</w:t>
      </w:r>
      <w:r>
        <w:rPr>
          <w:rStyle w:val="CommentTextChar"/>
          <w:noProof/>
        </w:rPr>
        <w:t xml:space="preserve">: </w:t>
      </w:r>
      <w:r w:rsidRPr="001C235E">
        <w:rPr>
          <w:rStyle w:val="CommentTextChar"/>
          <w:i/>
          <w:noProof/>
        </w:rPr>
        <w:t>xxxx.xxxx.xxxx</w:t>
      </w:r>
      <w:r w:rsidRPr="001C235E">
        <w:rPr>
          <w:rStyle w:val="CommentTextChar"/>
          <w:noProof/>
        </w:rPr>
        <w:t xml:space="preserve"> is the actual MAC address of the router </w:t>
      </w:r>
      <w:r>
        <w:rPr>
          <w:rStyle w:val="CommentTextChar"/>
          <w:noProof/>
        </w:rPr>
        <w:t>G</w:t>
      </w:r>
      <w:r w:rsidRPr="001C235E">
        <w:rPr>
          <w:rStyle w:val="CommentTextChar"/>
          <w:noProof/>
        </w:rPr>
        <w:t>0/</w:t>
      </w:r>
      <w:r w:rsidR="003B4128">
        <w:rPr>
          <w:rStyle w:val="CommentTextChar"/>
          <w:noProof/>
        </w:rPr>
        <w:t>0/</w:t>
      </w:r>
      <w:r w:rsidRPr="001C235E">
        <w:rPr>
          <w:rStyle w:val="CommentTextChar"/>
          <w:noProof/>
        </w:rPr>
        <w:t>1 interface.</w:t>
      </w:r>
    </w:p>
    <w:p w14:paraId="681EA82F" w14:textId="77777777" w:rsidR="009A4354" w:rsidRDefault="009A4354" w:rsidP="009A4354">
      <w:pPr>
        <w:pStyle w:val="BodyTextL50"/>
      </w:pPr>
      <w:r w:rsidRPr="001C235E">
        <w:rPr>
          <w:b/>
          <w:noProof/>
        </w:rPr>
        <w:t>Note</w:t>
      </w:r>
      <w:r w:rsidRPr="001C235E">
        <w:rPr>
          <w:noProof/>
        </w:rPr>
        <w:t xml:space="preserve">: </w:t>
      </w:r>
      <w:r>
        <w:rPr>
          <w:noProof/>
        </w:rPr>
        <w:t>Y</w:t>
      </w:r>
      <w:r w:rsidRPr="001C235E">
        <w:rPr>
          <w:noProof/>
        </w:rPr>
        <w:t xml:space="preserve">ou can </w:t>
      </w:r>
      <w:r>
        <w:rPr>
          <w:noProof/>
        </w:rPr>
        <w:t xml:space="preserve">also </w:t>
      </w:r>
      <w:r w:rsidRPr="001C235E">
        <w:rPr>
          <w:noProof/>
        </w:rPr>
        <w:t xml:space="preserve">use the </w:t>
      </w:r>
      <w:r w:rsidRPr="00B24D16">
        <w:rPr>
          <w:rStyle w:val="BodyTextL25Char"/>
          <w:b/>
          <w:bCs/>
        </w:rPr>
        <w:t>switchport port-security mac-address sticky</w:t>
      </w:r>
      <w:r w:rsidRPr="001C235E">
        <w:rPr>
          <w:noProof/>
        </w:rPr>
        <w:t xml:space="preserve"> command to add all the secure MAC addresses that are dynamically learned on a port (up to the maximum set) to the switch running configuration.</w:t>
      </w:r>
    </w:p>
    <w:p w14:paraId="7B26F0F5" w14:textId="77777777" w:rsidR="009A4354" w:rsidRPr="00BA5235" w:rsidRDefault="009A4354" w:rsidP="00B24D16">
      <w:pPr>
        <w:pStyle w:val="SubStepAlpha"/>
      </w:pPr>
      <w:r>
        <w:t>Enable the switch port.</w:t>
      </w:r>
    </w:p>
    <w:p w14:paraId="1FF6D7B3" w14:textId="77777777" w:rsidR="009A4354" w:rsidRPr="001E0690" w:rsidRDefault="009A4354" w:rsidP="009A4354">
      <w:pPr>
        <w:pStyle w:val="CMD"/>
        <w:rPr>
          <w:b/>
        </w:rPr>
      </w:pPr>
      <w:r>
        <w:t>S1</w:t>
      </w:r>
      <w:r w:rsidRPr="00BA5235">
        <w:t>(config-</w:t>
      </w:r>
      <w:proofErr w:type="gramStart"/>
      <w:r w:rsidRPr="00BA5235">
        <w:t>if)#</w:t>
      </w:r>
      <w:proofErr w:type="gramEnd"/>
      <w:r>
        <w:t xml:space="preserve"> </w:t>
      </w:r>
      <w:r w:rsidRPr="00B24D16">
        <w:rPr>
          <w:b/>
        </w:rPr>
        <w:t>no shutdown</w:t>
      </w:r>
    </w:p>
    <w:p w14:paraId="5BBDA8B2" w14:textId="1D9B456E" w:rsidR="009A4354" w:rsidRPr="001C235E" w:rsidRDefault="009A4354" w:rsidP="00B24D16">
      <w:pPr>
        <w:pStyle w:val="Heading3"/>
        <w:rPr>
          <w:noProof/>
        </w:rPr>
      </w:pPr>
      <w:r w:rsidRPr="001C235E">
        <w:rPr>
          <w:noProof/>
        </w:rPr>
        <w:t>Verify port security on S1 F0/5.</w:t>
      </w:r>
    </w:p>
    <w:p w14:paraId="15FD971F" w14:textId="77777777" w:rsidR="009A4354" w:rsidRPr="001C235E" w:rsidRDefault="009A4354" w:rsidP="00B24D16">
      <w:pPr>
        <w:pStyle w:val="SubStepAlpha"/>
        <w:rPr>
          <w:noProof/>
        </w:rPr>
      </w:pPr>
      <w:r w:rsidRPr="001C235E">
        <w:rPr>
          <w:noProof/>
        </w:rPr>
        <w:t xml:space="preserve">On S1, issue the </w:t>
      </w:r>
      <w:r w:rsidRPr="00B24D16">
        <w:rPr>
          <w:rStyle w:val="BodyTextL25Char"/>
          <w:b/>
          <w:bCs/>
        </w:rPr>
        <w:t>show port-security</w:t>
      </w:r>
      <w:r w:rsidRPr="001C235E">
        <w:rPr>
          <w:noProof/>
        </w:rPr>
        <w:t xml:space="preserve"> command to verify that port security has been configured on S1 F0/5.</w:t>
      </w:r>
    </w:p>
    <w:p w14:paraId="3C9B4DAA" w14:textId="77777777" w:rsidR="009A4354" w:rsidRPr="005B6966" w:rsidRDefault="009A4354" w:rsidP="009A4354">
      <w:pPr>
        <w:pStyle w:val="CMD"/>
        <w:rPr>
          <w:b/>
          <w:noProof/>
        </w:rPr>
      </w:pPr>
      <w:r w:rsidRPr="003427F5">
        <w:rPr>
          <w:noProof/>
        </w:rPr>
        <w:t>S1#</w:t>
      </w:r>
      <w:r>
        <w:rPr>
          <w:noProof/>
        </w:rPr>
        <w:t xml:space="preserve"> </w:t>
      </w:r>
      <w:r w:rsidRPr="005B6966">
        <w:rPr>
          <w:b/>
          <w:noProof/>
        </w:rPr>
        <w:t>show port-security interface f0/5</w:t>
      </w:r>
    </w:p>
    <w:p w14:paraId="2CFF3E96" w14:textId="77777777" w:rsidR="009A4354" w:rsidRPr="003427F5" w:rsidRDefault="009A4354" w:rsidP="009A4354">
      <w:pPr>
        <w:pStyle w:val="CMDOutput"/>
        <w:rPr>
          <w:noProof/>
        </w:rPr>
      </w:pPr>
      <w:r w:rsidRPr="003427F5">
        <w:rPr>
          <w:noProof/>
        </w:rPr>
        <w:t xml:space="preserve">Port </w:t>
      </w:r>
      <w:r w:rsidRPr="00FA04D1">
        <w:rPr>
          <w:noProof/>
        </w:rPr>
        <w:t>Security              :</w:t>
      </w:r>
      <w:r w:rsidRPr="003427F5">
        <w:rPr>
          <w:noProof/>
        </w:rPr>
        <w:t xml:space="preserve"> Enabled</w:t>
      </w:r>
    </w:p>
    <w:p w14:paraId="5710D370" w14:textId="77777777" w:rsidR="009A4354" w:rsidRPr="003427F5" w:rsidRDefault="009A4354" w:rsidP="009A4354">
      <w:pPr>
        <w:pStyle w:val="CMDOutput"/>
        <w:rPr>
          <w:noProof/>
        </w:rPr>
      </w:pPr>
      <w:r w:rsidRPr="003427F5">
        <w:rPr>
          <w:noProof/>
        </w:rPr>
        <w:t xml:space="preserve">Port </w:t>
      </w:r>
      <w:r w:rsidRPr="00FA04D1">
        <w:rPr>
          <w:noProof/>
        </w:rPr>
        <w:t>Status                :</w:t>
      </w:r>
      <w:r w:rsidRPr="003427F5">
        <w:rPr>
          <w:noProof/>
        </w:rPr>
        <w:t xml:space="preserve"> Secure-up</w:t>
      </w:r>
    </w:p>
    <w:p w14:paraId="3B8C4C73" w14:textId="77777777" w:rsidR="009A4354" w:rsidRPr="003427F5" w:rsidRDefault="009A4354" w:rsidP="009A4354">
      <w:pPr>
        <w:pStyle w:val="CMDOutput"/>
        <w:rPr>
          <w:noProof/>
        </w:rPr>
      </w:pPr>
      <w:r w:rsidRPr="003427F5">
        <w:rPr>
          <w:noProof/>
        </w:rPr>
        <w:t xml:space="preserve">Violation </w:t>
      </w:r>
      <w:r w:rsidRPr="00FA04D1">
        <w:rPr>
          <w:noProof/>
        </w:rPr>
        <w:t>Mode             :</w:t>
      </w:r>
      <w:r w:rsidRPr="003427F5">
        <w:rPr>
          <w:noProof/>
        </w:rPr>
        <w:t xml:space="preserve"> Shutdown</w:t>
      </w:r>
    </w:p>
    <w:p w14:paraId="105DACAD" w14:textId="77777777" w:rsidR="009A4354" w:rsidRPr="003427F5" w:rsidRDefault="009A4354" w:rsidP="009A4354">
      <w:pPr>
        <w:pStyle w:val="CMDOutput"/>
        <w:rPr>
          <w:noProof/>
        </w:rPr>
      </w:pPr>
      <w:r w:rsidRPr="003427F5">
        <w:rPr>
          <w:noProof/>
        </w:rPr>
        <w:t xml:space="preserve">Aging </w:t>
      </w:r>
      <w:r w:rsidRPr="00FA04D1">
        <w:rPr>
          <w:noProof/>
        </w:rPr>
        <w:t>Time                 :</w:t>
      </w:r>
      <w:r w:rsidRPr="003427F5">
        <w:rPr>
          <w:noProof/>
        </w:rPr>
        <w:t xml:space="preserve"> 0 mins</w:t>
      </w:r>
    </w:p>
    <w:p w14:paraId="74B6149A" w14:textId="77777777" w:rsidR="009A4354" w:rsidRPr="003427F5" w:rsidRDefault="009A4354" w:rsidP="009A4354">
      <w:pPr>
        <w:pStyle w:val="CMDOutput"/>
        <w:rPr>
          <w:noProof/>
        </w:rPr>
      </w:pPr>
      <w:r w:rsidRPr="003427F5">
        <w:rPr>
          <w:noProof/>
        </w:rPr>
        <w:t xml:space="preserve">Aging </w:t>
      </w:r>
      <w:r w:rsidRPr="00FA04D1">
        <w:rPr>
          <w:noProof/>
        </w:rPr>
        <w:t>Type                 :</w:t>
      </w:r>
      <w:r w:rsidRPr="003427F5">
        <w:rPr>
          <w:noProof/>
        </w:rPr>
        <w:t xml:space="preserve"> Absolute</w:t>
      </w:r>
    </w:p>
    <w:p w14:paraId="08415B26" w14:textId="77777777" w:rsidR="009A4354" w:rsidRPr="003427F5" w:rsidRDefault="009A4354" w:rsidP="009A4354">
      <w:pPr>
        <w:pStyle w:val="CMDOutput"/>
        <w:rPr>
          <w:noProof/>
        </w:rPr>
      </w:pPr>
      <w:r w:rsidRPr="003427F5">
        <w:rPr>
          <w:noProof/>
        </w:rPr>
        <w:t xml:space="preserve">SecureStatic Address </w:t>
      </w:r>
      <w:r w:rsidRPr="00FA04D1">
        <w:rPr>
          <w:noProof/>
        </w:rPr>
        <w:t>Aging :</w:t>
      </w:r>
      <w:r w:rsidRPr="003427F5">
        <w:rPr>
          <w:noProof/>
        </w:rPr>
        <w:t xml:space="preserve"> Disabled</w:t>
      </w:r>
    </w:p>
    <w:p w14:paraId="4E527661" w14:textId="77777777" w:rsidR="009A4354" w:rsidRPr="003427F5" w:rsidRDefault="009A4354" w:rsidP="009A4354">
      <w:pPr>
        <w:pStyle w:val="CMDOutput"/>
        <w:rPr>
          <w:noProof/>
        </w:rPr>
      </w:pPr>
      <w:r w:rsidRPr="003427F5">
        <w:rPr>
          <w:noProof/>
        </w:rPr>
        <w:t xml:space="preserve">Maximum MAC </w:t>
      </w:r>
      <w:r w:rsidRPr="00FA04D1">
        <w:rPr>
          <w:noProof/>
        </w:rPr>
        <w:t>Addresses      :</w:t>
      </w:r>
      <w:r w:rsidRPr="003427F5">
        <w:rPr>
          <w:noProof/>
        </w:rPr>
        <w:t xml:space="preserve"> 1</w:t>
      </w:r>
    </w:p>
    <w:p w14:paraId="4C943C35" w14:textId="77777777" w:rsidR="009A4354" w:rsidRPr="003427F5" w:rsidRDefault="009A4354" w:rsidP="009A4354">
      <w:pPr>
        <w:pStyle w:val="CMDOutput"/>
        <w:rPr>
          <w:noProof/>
        </w:rPr>
      </w:pPr>
      <w:r w:rsidRPr="003427F5">
        <w:rPr>
          <w:noProof/>
        </w:rPr>
        <w:t xml:space="preserve">Total MAC </w:t>
      </w:r>
      <w:r w:rsidRPr="00FA04D1">
        <w:rPr>
          <w:noProof/>
        </w:rPr>
        <w:t>Addresses        :</w:t>
      </w:r>
      <w:r w:rsidRPr="003427F5">
        <w:rPr>
          <w:noProof/>
        </w:rPr>
        <w:t xml:space="preserve"> 1</w:t>
      </w:r>
    </w:p>
    <w:p w14:paraId="6DD69657" w14:textId="77777777" w:rsidR="009A4354" w:rsidRPr="003427F5" w:rsidRDefault="009A4354" w:rsidP="009A4354">
      <w:pPr>
        <w:pStyle w:val="CMDOutput"/>
        <w:rPr>
          <w:noProof/>
        </w:rPr>
      </w:pPr>
      <w:r w:rsidRPr="003427F5">
        <w:rPr>
          <w:noProof/>
        </w:rPr>
        <w:t xml:space="preserve">Configured MAC </w:t>
      </w:r>
      <w:r w:rsidRPr="00FA04D1">
        <w:rPr>
          <w:noProof/>
        </w:rPr>
        <w:t>Addresses   :</w:t>
      </w:r>
      <w:r w:rsidRPr="003427F5">
        <w:rPr>
          <w:noProof/>
        </w:rPr>
        <w:t xml:space="preserve"> 1</w:t>
      </w:r>
    </w:p>
    <w:p w14:paraId="5C5286AF" w14:textId="77777777" w:rsidR="009A4354" w:rsidRPr="003427F5" w:rsidRDefault="009A4354" w:rsidP="009A4354">
      <w:pPr>
        <w:pStyle w:val="CMDOutput"/>
        <w:rPr>
          <w:noProof/>
        </w:rPr>
      </w:pPr>
      <w:r w:rsidRPr="003427F5">
        <w:rPr>
          <w:noProof/>
        </w:rPr>
        <w:t xml:space="preserve">Sticky MAC </w:t>
      </w:r>
      <w:r w:rsidRPr="00FA04D1">
        <w:rPr>
          <w:noProof/>
        </w:rPr>
        <w:t>Addresses       :</w:t>
      </w:r>
      <w:r w:rsidRPr="003427F5">
        <w:rPr>
          <w:noProof/>
        </w:rPr>
        <w:t xml:space="preserve"> 0</w:t>
      </w:r>
    </w:p>
    <w:p w14:paraId="6505C3CF" w14:textId="77777777" w:rsidR="009A4354" w:rsidRPr="003427F5" w:rsidRDefault="009A4354" w:rsidP="009A4354">
      <w:pPr>
        <w:pStyle w:val="CMDOutput"/>
        <w:rPr>
          <w:noProof/>
        </w:rPr>
      </w:pPr>
      <w:r w:rsidRPr="003427F5">
        <w:rPr>
          <w:noProof/>
        </w:rPr>
        <w:t>Last Source Address:Vlan   : 0000.0000.0000:0</w:t>
      </w:r>
    </w:p>
    <w:p w14:paraId="2935CD0B" w14:textId="77777777" w:rsidR="009A4354" w:rsidRDefault="009A4354" w:rsidP="009A4354">
      <w:pPr>
        <w:pStyle w:val="CMDOutput"/>
        <w:rPr>
          <w:noProof/>
        </w:rPr>
      </w:pPr>
      <w:r w:rsidRPr="003427F5">
        <w:rPr>
          <w:noProof/>
        </w:rPr>
        <w:t>Security Violation Count   : 0</w:t>
      </w:r>
    </w:p>
    <w:p w14:paraId="06C779F6" w14:textId="7F85405D" w:rsidR="00352BB5" w:rsidRPr="005B6966" w:rsidRDefault="00352BB5" w:rsidP="009A4354">
      <w:pPr>
        <w:pStyle w:val="CMDOutput"/>
        <w:rPr>
          <w:rFonts w:ascii="Arial" w:hAnsi="Arial"/>
          <w:b/>
          <w:noProof/>
        </w:rPr>
      </w:pPr>
      <w:r w:rsidRPr="00352BB5">
        <w:rPr>
          <w:rFonts w:ascii="Arial" w:hAnsi="Arial"/>
          <w:b/>
          <w:noProof/>
        </w:rPr>
        <w:drawing>
          <wp:inline distT="0" distB="0" distL="0" distR="0" wp14:anchorId="36033D40" wp14:editId="355197B1">
            <wp:extent cx="4096322" cy="2781688"/>
            <wp:effectExtent l="0" t="0" r="0" b="0"/>
            <wp:docPr id="130980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01762" name=""/>
                    <pic:cNvPicPr/>
                  </pic:nvPicPr>
                  <pic:blipFill>
                    <a:blip r:embed="rId17"/>
                    <a:stretch>
                      <a:fillRect/>
                    </a:stretch>
                  </pic:blipFill>
                  <pic:spPr>
                    <a:xfrm>
                      <a:off x="0" y="0"/>
                      <a:ext cx="4096322" cy="2781688"/>
                    </a:xfrm>
                    <a:prstGeom prst="rect">
                      <a:avLst/>
                    </a:prstGeom>
                  </pic:spPr>
                </pic:pic>
              </a:graphicData>
            </a:graphic>
          </wp:inline>
        </w:drawing>
      </w:r>
    </w:p>
    <w:p w14:paraId="259909C8" w14:textId="77777777" w:rsidR="003B4128" w:rsidRDefault="003B4128" w:rsidP="00B24D16">
      <w:pPr>
        <w:pStyle w:val="Heading4"/>
        <w:rPr>
          <w:noProof/>
        </w:rPr>
      </w:pPr>
      <w:r>
        <w:rPr>
          <w:noProof/>
        </w:rPr>
        <w:t>Questions:</w:t>
      </w:r>
    </w:p>
    <w:p w14:paraId="52F775DC" w14:textId="68C343F5" w:rsidR="003B4128" w:rsidRDefault="009A4354" w:rsidP="00B24D16">
      <w:pPr>
        <w:pStyle w:val="BodyTextL50"/>
        <w:spacing w:before="0"/>
        <w:rPr>
          <w:noProof/>
        </w:rPr>
      </w:pPr>
      <w:r>
        <w:rPr>
          <w:noProof/>
        </w:rPr>
        <w:t xml:space="preserve">What is the </w:t>
      </w:r>
      <w:r w:rsidRPr="001C235E">
        <w:rPr>
          <w:noProof/>
        </w:rPr>
        <w:t>Security Violation Count</w:t>
      </w:r>
      <w:r>
        <w:rPr>
          <w:noProof/>
        </w:rPr>
        <w:t>?</w:t>
      </w:r>
    </w:p>
    <w:p w14:paraId="67CC4E3E" w14:textId="0EC70D9D" w:rsidR="003B4128" w:rsidRPr="007319C7" w:rsidRDefault="007319C7" w:rsidP="00B24D16">
      <w:pPr>
        <w:pStyle w:val="AnswerLineL50"/>
        <w:rPr>
          <w:noProof/>
          <w:color w:val="EE0000"/>
        </w:rPr>
      </w:pPr>
      <w:r>
        <w:rPr>
          <w:noProof/>
          <w:color w:val="EE0000"/>
        </w:rPr>
        <w:t>0</w:t>
      </w:r>
      <w:r w:rsidR="003B4128" w:rsidRPr="007319C7">
        <w:rPr>
          <w:noProof/>
          <w:color w:val="EE0000"/>
        </w:rPr>
        <w:t>.</w:t>
      </w:r>
    </w:p>
    <w:p w14:paraId="1A4CD929" w14:textId="77777777" w:rsidR="009A4354" w:rsidRPr="001C235E" w:rsidRDefault="009A4354" w:rsidP="009A4354">
      <w:pPr>
        <w:pStyle w:val="BodyTextL50"/>
        <w:rPr>
          <w:noProof/>
        </w:rPr>
      </w:pPr>
      <w:r w:rsidRPr="001C235E">
        <w:rPr>
          <w:noProof/>
        </w:rPr>
        <w:t>What is the status of the F0/5 port?</w:t>
      </w:r>
    </w:p>
    <w:p w14:paraId="035C6272" w14:textId="6781C837" w:rsidR="003B4128" w:rsidRPr="007319C7" w:rsidRDefault="007319C7" w:rsidP="003B4128">
      <w:pPr>
        <w:pStyle w:val="AnswerLineL50"/>
        <w:rPr>
          <w:noProof/>
          <w:color w:val="EE0000"/>
        </w:rPr>
      </w:pPr>
      <w:r>
        <w:rPr>
          <w:noProof/>
          <w:color w:val="EE0000"/>
        </w:rPr>
        <w:t>Secure-down and diable shutdown</w:t>
      </w:r>
      <w:r w:rsidR="003B4128" w:rsidRPr="007319C7">
        <w:rPr>
          <w:noProof/>
          <w:color w:val="EE0000"/>
        </w:rPr>
        <w:t>.</w:t>
      </w:r>
    </w:p>
    <w:p w14:paraId="7B0E5EA3" w14:textId="77777777" w:rsidR="009A4354" w:rsidRDefault="009A4354" w:rsidP="009A4354">
      <w:pPr>
        <w:pStyle w:val="BodyTextL50"/>
      </w:pPr>
      <w:r>
        <w:t>What is the Last Source Address and VLAN?</w:t>
      </w:r>
    </w:p>
    <w:p w14:paraId="4A098C11" w14:textId="5CC8D7D8" w:rsidR="003B4128" w:rsidRPr="007319C7" w:rsidRDefault="007319C7" w:rsidP="003B4128">
      <w:pPr>
        <w:pStyle w:val="AnswerLineL50"/>
        <w:rPr>
          <w:noProof/>
          <w:color w:val="EE0000"/>
        </w:rPr>
      </w:pPr>
      <w:r w:rsidRPr="007319C7">
        <w:rPr>
          <w:bCs/>
          <w:noProof/>
          <w:color w:val="EE0000"/>
        </w:rPr>
        <w:t>0000.0000.0000:0, which indicates that no MAC address violation has occurred</w:t>
      </w:r>
      <w:r w:rsidR="003B4128" w:rsidRPr="007319C7">
        <w:rPr>
          <w:noProof/>
          <w:color w:val="EE0000"/>
        </w:rPr>
        <w:t>.</w:t>
      </w:r>
    </w:p>
    <w:p w14:paraId="6C437995" w14:textId="7F32FB5B" w:rsidR="009A4354" w:rsidRPr="001C235E" w:rsidRDefault="009A4354" w:rsidP="00B24D16">
      <w:pPr>
        <w:pStyle w:val="SubStepAlpha"/>
        <w:rPr>
          <w:noProof/>
        </w:rPr>
      </w:pPr>
      <w:r w:rsidRPr="00230D88">
        <w:t xml:space="preserve">From the </w:t>
      </w:r>
      <w:r w:rsidRPr="001C235E">
        <w:rPr>
          <w:noProof/>
        </w:rPr>
        <w:t xml:space="preserve">R1 CLI, ping PC-A to verify connectivity. This also ensures that the R1 </w:t>
      </w:r>
      <w:r w:rsidR="003B4128">
        <w:rPr>
          <w:noProof/>
        </w:rPr>
        <w:t>G0/0/1</w:t>
      </w:r>
      <w:r w:rsidRPr="001C235E">
        <w:rPr>
          <w:noProof/>
        </w:rPr>
        <w:t xml:space="preserve"> MAC address is learned by the switch.</w:t>
      </w:r>
    </w:p>
    <w:p w14:paraId="739C3F4A" w14:textId="77777777" w:rsidR="009A4354" w:rsidRPr="001C235E" w:rsidRDefault="009A4354" w:rsidP="009A4354">
      <w:pPr>
        <w:pStyle w:val="CMD"/>
        <w:rPr>
          <w:noProof/>
        </w:rPr>
      </w:pPr>
      <w:r w:rsidRPr="001C235E">
        <w:rPr>
          <w:noProof/>
        </w:rPr>
        <w:t xml:space="preserve">R1# </w:t>
      </w:r>
      <w:r w:rsidRPr="00B24D16">
        <w:rPr>
          <w:b/>
        </w:rPr>
        <w:t>ping 192.168.1.10</w:t>
      </w:r>
    </w:p>
    <w:p w14:paraId="4C34E4F4" w14:textId="77777777" w:rsidR="009A4354" w:rsidRPr="001C235E" w:rsidRDefault="009A4354" w:rsidP="00B24D16">
      <w:pPr>
        <w:pStyle w:val="SubStepAlpha"/>
        <w:rPr>
          <w:noProof/>
        </w:rPr>
      </w:pPr>
      <w:r>
        <w:rPr>
          <w:noProof/>
        </w:rPr>
        <w:t>N</w:t>
      </w:r>
      <w:r w:rsidRPr="001C235E">
        <w:rPr>
          <w:noProof/>
        </w:rPr>
        <w:t>ow</w:t>
      </w:r>
      <w:r>
        <w:rPr>
          <w:noProof/>
        </w:rPr>
        <w:t>,</w:t>
      </w:r>
      <w:r w:rsidRPr="001C235E">
        <w:rPr>
          <w:noProof/>
        </w:rPr>
        <w:t xml:space="preserve"> violate security by changing the MAC address on the router interface. Enter interface configuration mode for the Fast Ethernet 0/1.</w:t>
      </w:r>
      <w:r>
        <w:t xml:space="preserve"> </w:t>
      </w:r>
      <w:r w:rsidRPr="001C235E">
        <w:rPr>
          <w:noProof/>
        </w:rPr>
        <w:t xml:space="preserve">Configure a MAC address for the interface on the interface, using </w:t>
      </w:r>
      <w:r w:rsidRPr="001C235E">
        <w:rPr>
          <w:b/>
          <w:noProof/>
        </w:rPr>
        <w:t>aaaa.bbbb.cccc</w:t>
      </w:r>
      <w:r w:rsidRPr="001C235E">
        <w:rPr>
          <w:noProof/>
        </w:rPr>
        <w:t xml:space="preserve"> as the address.</w:t>
      </w:r>
    </w:p>
    <w:p w14:paraId="24405436" w14:textId="61E1D5B5" w:rsidR="009A4354" w:rsidRDefault="009A4354" w:rsidP="009A4354">
      <w:pPr>
        <w:pStyle w:val="CMD"/>
      </w:pPr>
      <w:r w:rsidRPr="001C235E">
        <w:rPr>
          <w:noProof/>
        </w:rPr>
        <w:t>R1</w:t>
      </w:r>
      <w:r w:rsidRPr="00BA5235">
        <w:t>(</w:t>
      </w:r>
      <w:proofErr w:type="gramStart"/>
      <w:r w:rsidRPr="00BA5235">
        <w:t>config)#</w:t>
      </w:r>
      <w:proofErr w:type="gramEnd"/>
      <w:r>
        <w:t xml:space="preserve"> </w:t>
      </w:r>
      <w:r w:rsidRPr="00B24D16">
        <w:rPr>
          <w:b/>
        </w:rPr>
        <w:t xml:space="preserve">interface </w:t>
      </w:r>
      <w:r w:rsidR="003B4128">
        <w:rPr>
          <w:b/>
        </w:rPr>
        <w:t>g0/</w:t>
      </w:r>
      <w:r w:rsidRPr="00B24D16">
        <w:rPr>
          <w:b/>
        </w:rPr>
        <w:t>0/1</w:t>
      </w:r>
    </w:p>
    <w:p w14:paraId="52EB60DA" w14:textId="77777777" w:rsidR="009A4354" w:rsidRPr="00BA5235" w:rsidRDefault="009A4354" w:rsidP="009A4354">
      <w:pPr>
        <w:pStyle w:val="CMD"/>
      </w:pPr>
      <w:r>
        <w:t>R1</w:t>
      </w:r>
      <w:r w:rsidRPr="00BA5235">
        <w:t>(config-</w:t>
      </w:r>
      <w:proofErr w:type="gramStart"/>
      <w:r w:rsidRPr="00BA5235">
        <w:t>if)#</w:t>
      </w:r>
      <w:proofErr w:type="gramEnd"/>
      <w:r>
        <w:t xml:space="preserve"> </w:t>
      </w:r>
      <w:r w:rsidRPr="00B24D16">
        <w:rPr>
          <w:b/>
        </w:rPr>
        <w:t xml:space="preserve">mac-address </w:t>
      </w:r>
      <w:proofErr w:type="spellStart"/>
      <w:proofErr w:type="gramStart"/>
      <w:r w:rsidRPr="00B24D16">
        <w:rPr>
          <w:b/>
        </w:rPr>
        <w:t>aaaa.bbbb</w:t>
      </w:r>
      <w:proofErr w:type="gramEnd"/>
      <w:r w:rsidRPr="00B24D16">
        <w:rPr>
          <w:b/>
        </w:rPr>
        <w:t>.cccc</w:t>
      </w:r>
      <w:proofErr w:type="spellEnd"/>
    </w:p>
    <w:p w14:paraId="2AEF5EBE" w14:textId="77777777" w:rsidR="009A4354" w:rsidRPr="001C235E" w:rsidRDefault="009A4354" w:rsidP="009A4354">
      <w:pPr>
        <w:pStyle w:val="CMD"/>
        <w:rPr>
          <w:noProof/>
        </w:rPr>
      </w:pPr>
      <w:r w:rsidRPr="001C235E">
        <w:rPr>
          <w:noProof/>
        </w:rPr>
        <w:t xml:space="preserve">R1(config-if)# </w:t>
      </w:r>
      <w:r w:rsidRPr="00B24D16">
        <w:rPr>
          <w:b/>
        </w:rPr>
        <w:t>end</w:t>
      </w:r>
    </w:p>
    <w:p w14:paraId="3C1266CE" w14:textId="77777777" w:rsidR="009A4354" w:rsidRPr="00BA5235" w:rsidRDefault="009A4354" w:rsidP="009A4354">
      <w:pPr>
        <w:pStyle w:val="BodyTextL50"/>
      </w:pPr>
      <w:r w:rsidRPr="001C235E">
        <w:rPr>
          <w:b/>
          <w:noProof/>
        </w:rPr>
        <w:t>Note</w:t>
      </w:r>
      <w:r w:rsidRPr="001C235E">
        <w:rPr>
          <w:noProof/>
        </w:rPr>
        <w:t>: You c</w:t>
      </w:r>
      <w:r>
        <w:rPr>
          <w:noProof/>
        </w:rPr>
        <w:t>an</w:t>
      </w:r>
      <w:r w:rsidRPr="001C235E">
        <w:rPr>
          <w:noProof/>
        </w:rPr>
        <w:t xml:space="preserve"> also change the PC MAC address attached to S1 F0/6 and achieve similar results to those shown here.</w:t>
      </w:r>
    </w:p>
    <w:p w14:paraId="315403AF" w14:textId="77777777" w:rsidR="003B4128" w:rsidRDefault="003B4128" w:rsidP="00B24D16">
      <w:pPr>
        <w:pStyle w:val="Heading4"/>
      </w:pPr>
      <w:r>
        <w:t>Question:</w:t>
      </w:r>
    </w:p>
    <w:p w14:paraId="28FEC720" w14:textId="2DA1C01E" w:rsidR="009A4354" w:rsidRDefault="009A4354" w:rsidP="00B24D16">
      <w:pPr>
        <w:pStyle w:val="BodyTextL50"/>
        <w:spacing w:before="0"/>
      </w:pPr>
      <w:r w:rsidRPr="00230D88">
        <w:t xml:space="preserve">From the </w:t>
      </w:r>
      <w:r>
        <w:t>R</w:t>
      </w:r>
      <w:r w:rsidRPr="00230D88">
        <w:t>1 CLI, ping PC-A. Was the p</w:t>
      </w:r>
      <w:r>
        <w:t>ing successful? Explain.</w:t>
      </w:r>
    </w:p>
    <w:p w14:paraId="5045BF0D" w14:textId="2DD88CB9" w:rsidR="009A4354" w:rsidRPr="007319C7" w:rsidRDefault="007319C7" w:rsidP="00B24D16">
      <w:pPr>
        <w:pStyle w:val="AnswerLineL50"/>
        <w:rPr>
          <w:color w:val="EE0000"/>
        </w:rPr>
      </w:pPr>
      <w:r w:rsidRPr="007319C7">
        <w:rPr>
          <w:color w:val="EE0000"/>
        </w:rPr>
        <w:t xml:space="preserve">S1 F0/5 is shut down due to a security violation. To restore connectivity, the unauthorized device must be </w:t>
      </w:r>
      <w:proofErr w:type="gramStart"/>
      <w:r w:rsidRPr="007319C7">
        <w:rPr>
          <w:color w:val="EE0000"/>
        </w:rPr>
        <w:t>removed</w:t>
      </w:r>
      <w:proofErr w:type="gramEnd"/>
      <w:r w:rsidRPr="007319C7">
        <w:rPr>
          <w:color w:val="EE0000"/>
        </w:rPr>
        <w:t xml:space="preserve"> and the port must be manually reset</w:t>
      </w:r>
      <w:r w:rsidR="003B4128" w:rsidRPr="007319C7">
        <w:rPr>
          <w:color w:val="EE0000"/>
        </w:rPr>
        <w:t>.</w:t>
      </w:r>
    </w:p>
    <w:p w14:paraId="26292927" w14:textId="77777777" w:rsidR="009A4354" w:rsidRPr="001C235E" w:rsidRDefault="009A4354" w:rsidP="00B24D16">
      <w:pPr>
        <w:pStyle w:val="SubStepAlpha"/>
        <w:rPr>
          <w:noProof/>
        </w:rPr>
      </w:pPr>
      <w:r>
        <w:t xml:space="preserve">On </w:t>
      </w:r>
      <w:r w:rsidRPr="001C235E">
        <w:rPr>
          <w:noProof/>
        </w:rPr>
        <w:t>S1 console, observe the messages when port F0/5 detects the violating MAC address.</w:t>
      </w:r>
    </w:p>
    <w:p w14:paraId="141C809B" w14:textId="77777777" w:rsidR="009A4354" w:rsidRPr="001C235E" w:rsidRDefault="009A4354" w:rsidP="009A4354">
      <w:pPr>
        <w:pStyle w:val="CMDOutput"/>
        <w:rPr>
          <w:noProof/>
        </w:rPr>
      </w:pPr>
      <w:r w:rsidRPr="001C235E">
        <w:rPr>
          <w:noProof/>
        </w:rPr>
        <w:t xml:space="preserve">*Jan </w:t>
      </w:r>
      <w:r w:rsidRPr="00FA04D1">
        <w:rPr>
          <w:noProof/>
        </w:rPr>
        <w:t>14</w:t>
      </w:r>
      <w:r w:rsidRPr="001C235E">
        <w:rPr>
          <w:noProof/>
        </w:rPr>
        <w:t xml:space="preserve"> 01:34:39.750: %PM-4-ERR_DISABLE: psecure-violation error detected on Fa0/5, putting Fa0/5 in err-disable state</w:t>
      </w:r>
    </w:p>
    <w:p w14:paraId="247E8012" w14:textId="77777777" w:rsidR="009A4354" w:rsidRDefault="009A4354" w:rsidP="009A4354">
      <w:pPr>
        <w:pStyle w:val="CMDOutput"/>
      </w:pPr>
      <w:r>
        <w:t xml:space="preserve">*Jan 14 01:34:39.750: %PORT_SECURITY-2-PSECURE_VIOLATION: Security violation occurred, caused by MAC address </w:t>
      </w:r>
      <w:proofErr w:type="spellStart"/>
      <w:proofErr w:type="gramStart"/>
      <w:r>
        <w:t>aaaa.bbbb</w:t>
      </w:r>
      <w:proofErr w:type="gramEnd"/>
      <w:r>
        <w:t>.cccc</w:t>
      </w:r>
      <w:proofErr w:type="spellEnd"/>
      <w:r>
        <w:t xml:space="preserve"> on port FastEthernet0/5.</w:t>
      </w:r>
    </w:p>
    <w:p w14:paraId="2403EA23" w14:textId="77777777" w:rsidR="009A4354" w:rsidRDefault="009A4354" w:rsidP="009A4354">
      <w:pPr>
        <w:pStyle w:val="CMDOutput"/>
      </w:pPr>
      <w:r>
        <w:t xml:space="preserve">*Jan </w:t>
      </w:r>
      <w:r w:rsidRPr="00FA04D1">
        <w:rPr>
          <w:noProof/>
        </w:rPr>
        <w:t>14</w:t>
      </w:r>
      <w:r>
        <w:t xml:space="preserve"> 01:34:40.756: %LINEPROTO-5-UPDOWN: Line protocol on Interface FastEthernet0/5, changed state to down</w:t>
      </w:r>
    </w:p>
    <w:p w14:paraId="453A1203" w14:textId="77777777" w:rsidR="009A4354" w:rsidRDefault="009A4354" w:rsidP="009A4354">
      <w:pPr>
        <w:pStyle w:val="CMDOutput"/>
      </w:pPr>
      <w:r>
        <w:t xml:space="preserve">*Jan </w:t>
      </w:r>
      <w:r w:rsidRPr="00FA04D1">
        <w:rPr>
          <w:noProof/>
        </w:rPr>
        <w:t>14</w:t>
      </w:r>
      <w:r>
        <w:t xml:space="preserve"> 01:34:41.755: %LINK-3-UPDOWN: Interface FastEthernet0/5, changed state to down</w:t>
      </w:r>
    </w:p>
    <w:p w14:paraId="5FD1DA00" w14:textId="77777777" w:rsidR="009A4354" w:rsidRPr="00230D88" w:rsidRDefault="009A4354" w:rsidP="00B24D16">
      <w:pPr>
        <w:pStyle w:val="SubStepAlpha"/>
      </w:pPr>
      <w:r w:rsidRPr="00230D88">
        <w:t xml:space="preserve">On the switch, use the </w:t>
      </w:r>
      <w:r w:rsidRPr="00B24D16">
        <w:rPr>
          <w:rStyle w:val="BodyTextL25Char"/>
          <w:b/>
          <w:bCs/>
        </w:rPr>
        <w:t>show port-security</w:t>
      </w:r>
      <w:r w:rsidRPr="00230D88">
        <w:t xml:space="preserve"> command</w:t>
      </w:r>
      <w:r>
        <w:t>s</w:t>
      </w:r>
      <w:r w:rsidRPr="00230D88">
        <w:t xml:space="preserve"> to verify that port security has been violated.</w:t>
      </w:r>
    </w:p>
    <w:p w14:paraId="10A514D5" w14:textId="77777777" w:rsidR="009A4354" w:rsidRPr="00E11F13" w:rsidRDefault="009A4354" w:rsidP="009A4354">
      <w:pPr>
        <w:pStyle w:val="CMD"/>
        <w:rPr>
          <w:noProof/>
        </w:rPr>
      </w:pPr>
      <w:r w:rsidRPr="00E11F13">
        <w:rPr>
          <w:noProof/>
        </w:rPr>
        <w:t xml:space="preserve">S1# </w:t>
      </w:r>
      <w:r w:rsidRPr="00B24D16">
        <w:rPr>
          <w:b/>
        </w:rPr>
        <w:t>show port-security</w:t>
      </w:r>
    </w:p>
    <w:p w14:paraId="281CF943" w14:textId="77777777" w:rsidR="009A4354" w:rsidRDefault="009A4354" w:rsidP="009A4354">
      <w:pPr>
        <w:pStyle w:val="CMDOutput"/>
      </w:pPr>
      <w:r>
        <w:t xml:space="preserve">Secure Port </w:t>
      </w:r>
      <w:proofErr w:type="spellStart"/>
      <w:r>
        <w:t>MaxSecureAddr</w:t>
      </w:r>
      <w:proofErr w:type="spellEnd"/>
      <w:r>
        <w:t xml:space="preserve"> </w:t>
      </w:r>
      <w:proofErr w:type="spellStart"/>
      <w:r>
        <w:t>CurrentAddr</w:t>
      </w:r>
      <w:proofErr w:type="spellEnd"/>
      <w:r>
        <w:t xml:space="preserve"> </w:t>
      </w:r>
      <w:proofErr w:type="spellStart"/>
      <w:r>
        <w:t>SecurityViolation</w:t>
      </w:r>
      <w:proofErr w:type="spellEnd"/>
      <w:r>
        <w:t xml:space="preserve"> Security Action</w:t>
      </w:r>
    </w:p>
    <w:p w14:paraId="7A93368F" w14:textId="77777777" w:rsidR="009A4354" w:rsidRDefault="009A4354" w:rsidP="009A4354">
      <w:pPr>
        <w:pStyle w:val="CMDOutput"/>
      </w:pPr>
      <w:r>
        <w:t xml:space="preserve">               (</w:t>
      </w:r>
      <w:proofErr w:type="gramStart"/>
      <w:r>
        <w:t xml:space="preserve">Count)   </w:t>
      </w:r>
      <w:proofErr w:type="gramEnd"/>
      <w:r>
        <w:t xml:space="preserve"> </w:t>
      </w:r>
      <w:proofErr w:type="gramStart"/>
      <w:r>
        <w:t xml:space="preserve">   (Count)   </w:t>
      </w:r>
      <w:proofErr w:type="gramEnd"/>
      <w:r>
        <w:t xml:space="preserve">  </w:t>
      </w:r>
      <w:proofErr w:type="gramStart"/>
      <w:r>
        <w:t xml:space="preserve">   (</w:t>
      </w:r>
      <w:proofErr w:type="gramEnd"/>
      <w:r>
        <w:t>Count)</w:t>
      </w:r>
    </w:p>
    <w:p w14:paraId="7CA10721" w14:textId="77777777" w:rsidR="009A4354" w:rsidRPr="00E11F13" w:rsidRDefault="009A4354" w:rsidP="009A4354">
      <w:pPr>
        <w:pStyle w:val="CMDOutput"/>
        <w:rPr>
          <w:noProof/>
        </w:rPr>
      </w:pPr>
      <w:r w:rsidRPr="00E11F13">
        <w:rPr>
          <w:noProof/>
        </w:rPr>
        <w:t>--------------------------------------------------------------------</w:t>
      </w:r>
    </w:p>
    <w:p w14:paraId="489B6E81" w14:textId="77777777" w:rsidR="009A4354" w:rsidRDefault="009A4354" w:rsidP="009A4354">
      <w:pPr>
        <w:pStyle w:val="CMDOutput"/>
      </w:pPr>
      <w:r>
        <w:t xml:space="preserve">      Fa0/5            1           1                 1         Shutdown</w:t>
      </w:r>
    </w:p>
    <w:p w14:paraId="0DEB2BE6" w14:textId="77777777" w:rsidR="009A4354" w:rsidRDefault="009A4354" w:rsidP="009A4354">
      <w:pPr>
        <w:pStyle w:val="CMDOutput"/>
      </w:pPr>
      <w:r>
        <w:t>----------------------------------------------------------------------</w:t>
      </w:r>
    </w:p>
    <w:p w14:paraId="11FFD2A6" w14:textId="77777777" w:rsidR="009A4354" w:rsidRPr="00B43947" w:rsidRDefault="009A4354" w:rsidP="009A4354">
      <w:pPr>
        <w:pStyle w:val="CMDOutput"/>
        <w:rPr>
          <w:noProof/>
        </w:rPr>
      </w:pPr>
      <w:r w:rsidRPr="00B43947">
        <w:rPr>
          <w:noProof/>
        </w:rPr>
        <w:t>Total Addresses in System (excluding one mac per port)     : 0</w:t>
      </w:r>
    </w:p>
    <w:p w14:paraId="1E40F7B5" w14:textId="77777777" w:rsidR="009A4354" w:rsidRDefault="009A4354" w:rsidP="009A4354">
      <w:pPr>
        <w:pStyle w:val="CMDOutput"/>
      </w:pPr>
      <w:r w:rsidRPr="001C235E">
        <w:rPr>
          <w:noProof/>
        </w:rPr>
        <w:t xml:space="preserve">Max Addresses limit in System (excluding one mac per </w:t>
      </w:r>
      <w:r w:rsidRPr="00B43947">
        <w:rPr>
          <w:noProof/>
        </w:rPr>
        <w:t>port) :</w:t>
      </w:r>
      <w:r>
        <w:t xml:space="preserve"> 8192</w:t>
      </w:r>
    </w:p>
    <w:p w14:paraId="1305476F" w14:textId="389C3313" w:rsidR="00352BB5" w:rsidRDefault="00352BB5" w:rsidP="009A4354">
      <w:pPr>
        <w:pStyle w:val="CMDOutput"/>
      </w:pPr>
      <w:r w:rsidRPr="00352BB5">
        <w:drawing>
          <wp:inline distT="0" distB="0" distL="0" distR="0" wp14:anchorId="5B603399" wp14:editId="6C3B8393">
            <wp:extent cx="6400800" cy="1566545"/>
            <wp:effectExtent l="0" t="0" r="0" b="0"/>
            <wp:docPr id="7326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75461" name=""/>
                    <pic:cNvPicPr/>
                  </pic:nvPicPr>
                  <pic:blipFill>
                    <a:blip r:embed="rId18"/>
                    <a:stretch>
                      <a:fillRect/>
                    </a:stretch>
                  </pic:blipFill>
                  <pic:spPr>
                    <a:xfrm>
                      <a:off x="0" y="0"/>
                      <a:ext cx="6400800" cy="1566545"/>
                    </a:xfrm>
                    <a:prstGeom prst="rect">
                      <a:avLst/>
                    </a:prstGeom>
                  </pic:spPr>
                </pic:pic>
              </a:graphicData>
            </a:graphic>
          </wp:inline>
        </w:drawing>
      </w:r>
    </w:p>
    <w:p w14:paraId="3D6BA695" w14:textId="77777777" w:rsidR="009A4354" w:rsidRDefault="009A4354" w:rsidP="009A4354">
      <w:pPr>
        <w:pStyle w:val="CMD"/>
      </w:pPr>
    </w:p>
    <w:p w14:paraId="65E27513" w14:textId="77777777" w:rsidR="009A4354" w:rsidRPr="001C235E" w:rsidRDefault="009A4354" w:rsidP="009A4354">
      <w:pPr>
        <w:pStyle w:val="CMD"/>
        <w:rPr>
          <w:b/>
          <w:noProof/>
        </w:rPr>
      </w:pPr>
      <w:r w:rsidRPr="001C235E">
        <w:rPr>
          <w:noProof/>
        </w:rPr>
        <w:t xml:space="preserve">S1# </w:t>
      </w:r>
      <w:r w:rsidRPr="00B24D16">
        <w:rPr>
          <w:b/>
        </w:rPr>
        <w:t>show port-security interface f0/5</w:t>
      </w:r>
    </w:p>
    <w:p w14:paraId="3BB236AA" w14:textId="77777777" w:rsidR="009A4354" w:rsidRPr="001C235E" w:rsidRDefault="009A4354" w:rsidP="009A4354">
      <w:pPr>
        <w:pStyle w:val="CMDOutput"/>
        <w:rPr>
          <w:noProof/>
        </w:rPr>
      </w:pPr>
      <w:r w:rsidRPr="001C235E">
        <w:rPr>
          <w:noProof/>
        </w:rPr>
        <w:t xml:space="preserve">Port </w:t>
      </w:r>
      <w:r w:rsidRPr="00B43947">
        <w:rPr>
          <w:noProof/>
        </w:rPr>
        <w:t>Security              :</w:t>
      </w:r>
      <w:r w:rsidRPr="001C235E">
        <w:rPr>
          <w:noProof/>
        </w:rPr>
        <w:t xml:space="preserve"> Enabled</w:t>
      </w:r>
    </w:p>
    <w:p w14:paraId="3EE7ECA7" w14:textId="77777777" w:rsidR="009A4354" w:rsidRPr="001C235E" w:rsidRDefault="009A4354" w:rsidP="009A4354">
      <w:pPr>
        <w:pStyle w:val="CMDOutput"/>
        <w:rPr>
          <w:noProof/>
        </w:rPr>
      </w:pPr>
      <w:r w:rsidRPr="001C235E">
        <w:rPr>
          <w:noProof/>
        </w:rPr>
        <w:t xml:space="preserve">Port </w:t>
      </w:r>
      <w:r w:rsidRPr="00B43947">
        <w:rPr>
          <w:noProof/>
        </w:rPr>
        <w:t>Status                :</w:t>
      </w:r>
      <w:r w:rsidRPr="001C235E">
        <w:rPr>
          <w:noProof/>
        </w:rPr>
        <w:t xml:space="preserve"> Secure-shutdown</w:t>
      </w:r>
    </w:p>
    <w:p w14:paraId="626E94CA" w14:textId="77777777" w:rsidR="009A4354" w:rsidRPr="001C235E" w:rsidRDefault="009A4354" w:rsidP="009A4354">
      <w:pPr>
        <w:pStyle w:val="CMDOutput"/>
        <w:rPr>
          <w:noProof/>
        </w:rPr>
      </w:pPr>
      <w:r w:rsidRPr="001C235E">
        <w:rPr>
          <w:noProof/>
        </w:rPr>
        <w:t xml:space="preserve">Violation </w:t>
      </w:r>
      <w:r w:rsidRPr="00B43947">
        <w:rPr>
          <w:noProof/>
        </w:rPr>
        <w:t>Mode             :</w:t>
      </w:r>
      <w:r w:rsidRPr="001C235E">
        <w:rPr>
          <w:noProof/>
        </w:rPr>
        <w:t xml:space="preserve"> Shutdown</w:t>
      </w:r>
    </w:p>
    <w:p w14:paraId="474EE638" w14:textId="77777777" w:rsidR="009A4354" w:rsidRPr="001C235E" w:rsidRDefault="009A4354" w:rsidP="009A4354">
      <w:pPr>
        <w:pStyle w:val="CMDOutput"/>
        <w:rPr>
          <w:noProof/>
        </w:rPr>
      </w:pPr>
      <w:r w:rsidRPr="001C235E">
        <w:rPr>
          <w:noProof/>
        </w:rPr>
        <w:t xml:space="preserve">Aging </w:t>
      </w:r>
      <w:r w:rsidRPr="00B43947">
        <w:rPr>
          <w:noProof/>
        </w:rPr>
        <w:t>Time                 :</w:t>
      </w:r>
      <w:r w:rsidRPr="001C235E">
        <w:rPr>
          <w:noProof/>
        </w:rPr>
        <w:t xml:space="preserve"> 0 mins</w:t>
      </w:r>
    </w:p>
    <w:p w14:paraId="38E2CE35" w14:textId="77777777" w:rsidR="009A4354" w:rsidRPr="001C235E" w:rsidRDefault="009A4354" w:rsidP="009A4354">
      <w:pPr>
        <w:pStyle w:val="CMDOutput"/>
        <w:rPr>
          <w:noProof/>
        </w:rPr>
      </w:pPr>
      <w:r w:rsidRPr="001C235E">
        <w:rPr>
          <w:noProof/>
        </w:rPr>
        <w:t xml:space="preserve">Aging </w:t>
      </w:r>
      <w:r w:rsidRPr="00B43947">
        <w:rPr>
          <w:noProof/>
        </w:rPr>
        <w:t>Type                 :</w:t>
      </w:r>
      <w:r w:rsidRPr="001C235E">
        <w:rPr>
          <w:noProof/>
        </w:rPr>
        <w:t xml:space="preserve"> Absolute</w:t>
      </w:r>
    </w:p>
    <w:p w14:paraId="700D9540" w14:textId="77777777" w:rsidR="009A4354" w:rsidRPr="001C235E" w:rsidRDefault="009A4354" w:rsidP="009A4354">
      <w:pPr>
        <w:pStyle w:val="CMDOutput"/>
        <w:rPr>
          <w:noProof/>
        </w:rPr>
      </w:pPr>
      <w:r w:rsidRPr="001C235E">
        <w:rPr>
          <w:noProof/>
        </w:rPr>
        <w:t xml:space="preserve">SecureStatic Address </w:t>
      </w:r>
      <w:r w:rsidRPr="00B43947">
        <w:rPr>
          <w:noProof/>
        </w:rPr>
        <w:t>Aging :</w:t>
      </w:r>
      <w:r w:rsidRPr="001C235E">
        <w:rPr>
          <w:noProof/>
        </w:rPr>
        <w:t xml:space="preserve"> Disabled</w:t>
      </w:r>
    </w:p>
    <w:p w14:paraId="5423BBD3" w14:textId="77777777" w:rsidR="009A4354" w:rsidRPr="001C235E" w:rsidRDefault="009A4354" w:rsidP="009A4354">
      <w:pPr>
        <w:pStyle w:val="CMDOutput"/>
        <w:rPr>
          <w:noProof/>
        </w:rPr>
      </w:pPr>
      <w:r w:rsidRPr="001C235E">
        <w:rPr>
          <w:noProof/>
        </w:rPr>
        <w:t xml:space="preserve">Maximum MAC </w:t>
      </w:r>
      <w:r w:rsidRPr="00B43947">
        <w:rPr>
          <w:noProof/>
        </w:rPr>
        <w:t>Addresses      :</w:t>
      </w:r>
      <w:r w:rsidRPr="001C235E">
        <w:rPr>
          <w:noProof/>
        </w:rPr>
        <w:t xml:space="preserve"> 1</w:t>
      </w:r>
    </w:p>
    <w:p w14:paraId="79E965FD" w14:textId="77777777" w:rsidR="009A4354" w:rsidRPr="001C235E" w:rsidRDefault="009A4354" w:rsidP="009A4354">
      <w:pPr>
        <w:pStyle w:val="CMDOutput"/>
        <w:rPr>
          <w:noProof/>
        </w:rPr>
      </w:pPr>
      <w:r w:rsidRPr="001C235E">
        <w:rPr>
          <w:noProof/>
        </w:rPr>
        <w:t xml:space="preserve">Total MAC </w:t>
      </w:r>
      <w:r w:rsidRPr="00B43947">
        <w:rPr>
          <w:noProof/>
        </w:rPr>
        <w:t>Addresses        :</w:t>
      </w:r>
      <w:r w:rsidRPr="001C235E">
        <w:rPr>
          <w:noProof/>
        </w:rPr>
        <w:t xml:space="preserve"> 1</w:t>
      </w:r>
    </w:p>
    <w:p w14:paraId="09FAA109" w14:textId="77777777" w:rsidR="009A4354" w:rsidRPr="001C235E" w:rsidRDefault="009A4354" w:rsidP="009A4354">
      <w:pPr>
        <w:pStyle w:val="CMDOutput"/>
        <w:rPr>
          <w:noProof/>
        </w:rPr>
      </w:pPr>
      <w:r w:rsidRPr="001C235E">
        <w:rPr>
          <w:noProof/>
        </w:rPr>
        <w:t xml:space="preserve">Configured MAC </w:t>
      </w:r>
      <w:r w:rsidRPr="00B43947">
        <w:rPr>
          <w:noProof/>
        </w:rPr>
        <w:t>Addresses   :</w:t>
      </w:r>
      <w:r w:rsidRPr="001C235E">
        <w:rPr>
          <w:noProof/>
        </w:rPr>
        <w:t xml:space="preserve"> 1</w:t>
      </w:r>
    </w:p>
    <w:p w14:paraId="6F008F23" w14:textId="77777777" w:rsidR="009A4354" w:rsidRPr="001C235E" w:rsidRDefault="009A4354" w:rsidP="009A4354">
      <w:pPr>
        <w:pStyle w:val="CMDOutput"/>
        <w:rPr>
          <w:noProof/>
        </w:rPr>
      </w:pPr>
      <w:r w:rsidRPr="001C235E">
        <w:rPr>
          <w:noProof/>
        </w:rPr>
        <w:t xml:space="preserve">Sticky MAC </w:t>
      </w:r>
      <w:r w:rsidRPr="00B43947">
        <w:rPr>
          <w:noProof/>
        </w:rPr>
        <w:t>Addresses       :</w:t>
      </w:r>
      <w:r w:rsidRPr="001C235E">
        <w:rPr>
          <w:noProof/>
        </w:rPr>
        <w:t xml:space="preserve"> 0</w:t>
      </w:r>
    </w:p>
    <w:p w14:paraId="03802CC0" w14:textId="77777777" w:rsidR="009A4354" w:rsidRPr="001C235E" w:rsidRDefault="009A4354" w:rsidP="009A4354">
      <w:pPr>
        <w:pStyle w:val="CMDOutput"/>
        <w:rPr>
          <w:noProof/>
        </w:rPr>
      </w:pPr>
      <w:r w:rsidRPr="001C235E">
        <w:rPr>
          <w:noProof/>
        </w:rPr>
        <w:t>Last Source Address:Vlan   : aaaa.bbbb.cccc:1</w:t>
      </w:r>
    </w:p>
    <w:p w14:paraId="67417F1D" w14:textId="77777777" w:rsidR="009A4354" w:rsidRPr="001C235E" w:rsidRDefault="009A4354" w:rsidP="009A4354">
      <w:pPr>
        <w:pStyle w:val="CMDOutput"/>
        <w:rPr>
          <w:noProof/>
        </w:rPr>
      </w:pPr>
      <w:r w:rsidRPr="001C235E">
        <w:rPr>
          <w:noProof/>
        </w:rPr>
        <w:t xml:space="preserve">Security Violation </w:t>
      </w:r>
      <w:r w:rsidRPr="00FA04D1">
        <w:rPr>
          <w:noProof/>
        </w:rPr>
        <w:t>Count   :</w:t>
      </w:r>
      <w:r w:rsidRPr="001C235E">
        <w:rPr>
          <w:noProof/>
        </w:rPr>
        <w:t xml:space="preserve"> 1</w:t>
      </w:r>
    </w:p>
    <w:p w14:paraId="56B672AC" w14:textId="77777777" w:rsidR="009A4354" w:rsidRPr="001C235E" w:rsidRDefault="009A4354" w:rsidP="009A4354">
      <w:pPr>
        <w:pStyle w:val="CMDOutput"/>
        <w:rPr>
          <w:noProof/>
        </w:rPr>
      </w:pPr>
    </w:p>
    <w:p w14:paraId="305A02FB" w14:textId="77777777" w:rsidR="009A4354" w:rsidRPr="001C235E" w:rsidRDefault="009A4354" w:rsidP="009A4354">
      <w:pPr>
        <w:pStyle w:val="CMD"/>
        <w:rPr>
          <w:noProof/>
        </w:rPr>
      </w:pPr>
      <w:r w:rsidRPr="001C235E">
        <w:rPr>
          <w:noProof/>
        </w:rPr>
        <w:t xml:space="preserve">S1# </w:t>
      </w:r>
      <w:r w:rsidRPr="00B24D16">
        <w:rPr>
          <w:b/>
        </w:rPr>
        <w:t>show port-security address</w:t>
      </w:r>
    </w:p>
    <w:p w14:paraId="08313080" w14:textId="77777777" w:rsidR="009A4354" w:rsidRDefault="009A4354" w:rsidP="009A4354">
      <w:pPr>
        <w:pStyle w:val="CMDOutput"/>
      </w:pPr>
      <w:r w:rsidRPr="001C235E">
        <w:rPr>
          <w:noProof/>
        </w:rPr>
        <w:t>Secure Mac Address Table</w:t>
      </w:r>
    </w:p>
    <w:p w14:paraId="621E65C1" w14:textId="77777777" w:rsidR="009A4354" w:rsidRDefault="009A4354" w:rsidP="009A4354">
      <w:pPr>
        <w:pStyle w:val="CMDOutput"/>
      </w:pPr>
      <w:r w:rsidRPr="00D76E6A">
        <w:t>-----------------------------------------------------------------------------</w:t>
      </w:r>
    </w:p>
    <w:p w14:paraId="4332935A" w14:textId="77777777" w:rsidR="009A4354" w:rsidRDefault="009A4354" w:rsidP="009A4354">
      <w:pPr>
        <w:pStyle w:val="CMDOutput"/>
      </w:pPr>
      <w:proofErr w:type="spellStart"/>
      <w:r w:rsidRPr="00D76E6A">
        <w:t>Vlan</w:t>
      </w:r>
      <w:proofErr w:type="spellEnd"/>
      <w:r w:rsidRPr="00D76E6A">
        <w:t xml:space="preserve">    Mac Address       Type                          Ports   Remaining Age</w:t>
      </w:r>
    </w:p>
    <w:p w14:paraId="064BAF4D" w14:textId="77777777" w:rsidR="009A4354" w:rsidRDefault="009A4354" w:rsidP="009A4354">
      <w:pPr>
        <w:pStyle w:val="CMDOutput"/>
      </w:pPr>
      <w:r w:rsidRPr="00D76E6A">
        <w:t xml:space="preserve">                                                                   (mins)</w:t>
      </w:r>
    </w:p>
    <w:p w14:paraId="2090DB04" w14:textId="77777777" w:rsidR="009A4354" w:rsidRDefault="009A4354" w:rsidP="009A4354">
      <w:pPr>
        <w:pStyle w:val="CMDOutput"/>
      </w:pPr>
      <w:r w:rsidRPr="00D76E6A">
        <w:t>--</w:t>
      </w:r>
      <w:proofErr w:type="gramStart"/>
      <w:r w:rsidRPr="00D76E6A">
        <w:t>--    -</w:t>
      </w:r>
      <w:proofErr w:type="gramEnd"/>
      <w:r w:rsidRPr="00D76E6A">
        <w:t>----------       ----                          -----   -</w:t>
      </w:r>
      <w:proofErr w:type="gramStart"/>
      <w:r w:rsidRPr="00D76E6A">
        <w:t>---</w:t>
      </w:r>
      <w:proofErr w:type="gramEnd"/>
      <w:r w:rsidRPr="00D76E6A">
        <w:t>---------</w:t>
      </w:r>
    </w:p>
    <w:p w14:paraId="702EEB36" w14:textId="77777777" w:rsidR="009A4354" w:rsidRDefault="009A4354" w:rsidP="009A4354">
      <w:pPr>
        <w:pStyle w:val="CMDOutput"/>
      </w:pPr>
      <w:r w:rsidRPr="00D76E6A">
        <w:t xml:space="preserve">   1    </w:t>
      </w:r>
      <w:r w:rsidRPr="008B5267">
        <w:t>fc</w:t>
      </w:r>
      <w:proofErr w:type="gramStart"/>
      <w:r w:rsidRPr="008B5267">
        <w:t>99.4775.c</w:t>
      </w:r>
      <w:proofErr w:type="gramEnd"/>
      <w:r w:rsidRPr="008B5267">
        <w:t>3e1</w:t>
      </w:r>
      <w:r w:rsidRPr="00D76E6A">
        <w:t xml:space="preserve">    </w:t>
      </w:r>
      <w:proofErr w:type="spellStart"/>
      <w:r w:rsidRPr="00D76E6A">
        <w:t>SecureConfigured</w:t>
      </w:r>
      <w:proofErr w:type="spellEnd"/>
      <w:r w:rsidRPr="00D76E6A">
        <w:t xml:space="preserve">              Fa0/5        -</w:t>
      </w:r>
    </w:p>
    <w:p w14:paraId="530270C0" w14:textId="77777777" w:rsidR="009A4354" w:rsidRDefault="009A4354" w:rsidP="009A4354">
      <w:pPr>
        <w:pStyle w:val="CMDOutput"/>
      </w:pPr>
      <w:r w:rsidRPr="00D76E6A">
        <w:t>-----------------------------------------------------------------------------</w:t>
      </w:r>
    </w:p>
    <w:p w14:paraId="1FAC5297" w14:textId="77777777" w:rsidR="009A4354" w:rsidRPr="001C235E" w:rsidRDefault="009A4354" w:rsidP="009A4354">
      <w:pPr>
        <w:pStyle w:val="CMDOutput"/>
        <w:rPr>
          <w:noProof/>
        </w:rPr>
      </w:pPr>
      <w:r w:rsidRPr="001C235E">
        <w:rPr>
          <w:noProof/>
        </w:rPr>
        <w:t>Total Addresses in System (excluding one mac per port)     : 0</w:t>
      </w:r>
    </w:p>
    <w:p w14:paraId="30E9205B" w14:textId="77777777" w:rsidR="009A4354" w:rsidRDefault="009A4354" w:rsidP="009A4354">
      <w:pPr>
        <w:pStyle w:val="CMDOutput"/>
      </w:pPr>
      <w:r w:rsidRPr="001C235E">
        <w:rPr>
          <w:noProof/>
        </w:rPr>
        <w:t>Max Addresses limit in System (excluding one mac per port</w:t>
      </w:r>
      <w:proofErr w:type="gramStart"/>
      <w:r w:rsidRPr="00D76E6A">
        <w:t>) :</w:t>
      </w:r>
      <w:proofErr w:type="gramEnd"/>
      <w:r w:rsidRPr="00D76E6A">
        <w:t xml:space="preserve"> 8192</w:t>
      </w:r>
    </w:p>
    <w:p w14:paraId="723FDFD1" w14:textId="11681000" w:rsidR="00352BB5" w:rsidRDefault="00352BB5" w:rsidP="009A4354">
      <w:pPr>
        <w:pStyle w:val="CMDOutput"/>
      </w:pPr>
      <w:r w:rsidRPr="00352BB5">
        <w:drawing>
          <wp:inline distT="0" distB="0" distL="0" distR="0" wp14:anchorId="603A78C2" wp14:editId="51E4C533">
            <wp:extent cx="6400800" cy="1502410"/>
            <wp:effectExtent l="0" t="0" r="0" b="2540"/>
            <wp:docPr id="19157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16856" name=""/>
                    <pic:cNvPicPr/>
                  </pic:nvPicPr>
                  <pic:blipFill>
                    <a:blip r:embed="rId19"/>
                    <a:stretch>
                      <a:fillRect/>
                    </a:stretch>
                  </pic:blipFill>
                  <pic:spPr>
                    <a:xfrm>
                      <a:off x="0" y="0"/>
                      <a:ext cx="6400800" cy="1502410"/>
                    </a:xfrm>
                    <a:prstGeom prst="rect">
                      <a:avLst/>
                    </a:prstGeom>
                  </pic:spPr>
                </pic:pic>
              </a:graphicData>
            </a:graphic>
          </wp:inline>
        </w:drawing>
      </w:r>
    </w:p>
    <w:p w14:paraId="7A8B110E" w14:textId="65BEEC84" w:rsidR="009A4354" w:rsidRPr="001C235E" w:rsidRDefault="009A4354" w:rsidP="00B24D16">
      <w:pPr>
        <w:pStyle w:val="SubStepAlpha"/>
        <w:rPr>
          <w:noProof/>
        </w:rPr>
      </w:pPr>
      <w:r w:rsidRPr="001C235E">
        <w:rPr>
          <w:noProof/>
        </w:rPr>
        <w:t xml:space="preserve">Remove the hard-coded MAC address from the router and re-enable the </w:t>
      </w:r>
      <w:r w:rsidR="00A51D0F">
        <w:rPr>
          <w:noProof/>
        </w:rPr>
        <w:t>G</w:t>
      </w:r>
      <w:r w:rsidR="003B4128">
        <w:rPr>
          <w:noProof/>
        </w:rPr>
        <w:t>0/</w:t>
      </w:r>
      <w:r w:rsidRPr="001C235E">
        <w:rPr>
          <w:noProof/>
        </w:rPr>
        <w:t>0/1 interface.</w:t>
      </w:r>
    </w:p>
    <w:p w14:paraId="441A49A9" w14:textId="7EEB1246" w:rsidR="009A4354" w:rsidRPr="001C235E" w:rsidRDefault="009A4354" w:rsidP="009A4354">
      <w:pPr>
        <w:pStyle w:val="CMD"/>
        <w:rPr>
          <w:noProof/>
        </w:rPr>
      </w:pPr>
      <w:r w:rsidRPr="001C235E">
        <w:rPr>
          <w:noProof/>
        </w:rPr>
        <w:t xml:space="preserve">R1(config)# </w:t>
      </w:r>
      <w:r w:rsidRPr="00B24D16">
        <w:rPr>
          <w:b/>
        </w:rPr>
        <w:t>interface g</w:t>
      </w:r>
      <w:r w:rsidR="003B4128">
        <w:rPr>
          <w:b/>
        </w:rPr>
        <w:t>0/</w:t>
      </w:r>
      <w:r w:rsidRPr="00B24D16">
        <w:rPr>
          <w:b/>
        </w:rPr>
        <w:t>0/1</w:t>
      </w:r>
    </w:p>
    <w:p w14:paraId="3F88B0BC" w14:textId="77777777" w:rsidR="009A4354" w:rsidRPr="001E0690" w:rsidRDefault="009A4354" w:rsidP="009A4354">
      <w:pPr>
        <w:pStyle w:val="CMD"/>
        <w:rPr>
          <w:b/>
        </w:rPr>
      </w:pPr>
      <w:r w:rsidRPr="001C235E">
        <w:rPr>
          <w:noProof/>
        </w:rPr>
        <w:t>R1(config-</w:t>
      </w:r>
      <w:proofErr w:type="gramStart"/>
      <w:r w:rsidRPr="001C235E">
        <w:rPr>
          <w:noProof/>
        </w:rPr>
        <w:t>if</w:t>
      </w:r>
      <w:r w:rsidRPr="00BA5235">
        <w:t>)#</w:t>
      </w:r>
      <w:proofErr w:type="gramEnd"/>
      <w:r>
        <w:t xml:space="preserve"> </w:t>
      </w:r>
      <w:r w:rsidRPr="00B24D16">
        <w:rPr>
          <w:b/>
        </w:rPr>
        <w:t xml:space="preserve">no mac-address </w:t>
      </w:r>
      <w:proofErr w:type="spellStart"/>
      <w:proofErr w:type="gramStart"/>
      <w:r w:rsidRPr="00B24D16">
        <w:rPr>
          <w:b/>
        </w:rPr>
        <w:t>aaaa.bbbb</w:t>
      </w:r>
      <w:proofErr w:type="gramEnd"/>
      <w:r w:rsidRPr="00B24D16">
        <w:rPr>
          <w:b/>
        </w:rPr>
        <w:t>.cccc</w:t>
      </w:r>
      <w:proofErr w:type="spellEnd"/>
    </w:p>
    <w:p w14:paraId="79F0FC0D" w14:textId="6884802F" w:rsidR="009A4354" w:rsidRPr="001C235E" w:rsidRDefault="009A4354" w:rsidP="009A4354">
      <w:pPr>
        <w:pStyle w:val="BodyTextL50"/>
        <w:rPr>
          <w:noProof/>
        </w:rPr>
      </w:pPr>
      <w:r w:rsidRPr="001C235E">
        <w:rPr>
          <w:b/>
          <w:noProof/>
        </w:rPr>
        <w:t>Note</w:t>
      </w:r>
      <w:r w:rsidRPr="001C235E">
        <w:rPr>
          <w:noProof/>
        </w:rPr>
        <w:t xml:space="preserve">: This will restore the original </w:t>
      </w:r>
      <w:r w:rsidR="003B4128">
        <w:rPr>
          <w:noProof/>
        </w:rPr>
        <w:t>GigabitEthernet</w:t>
      </w:r>
      <w:r w:rsidR="003B4128" w:rsidRPr="001C235E">
        <w:rPr>
          <w:noProof/>
        </w:rPr>
        <w:t xml:space="preserve"> </w:t>
      </w:r>
      <w:r w:rsidRPr="001C235E">
        <w:rPr>
          <w:noProof/>
        </w:rPr>
        <w:t>interface MAC address.</w:t>
      </w:r>
    </w:p>
    <w:p w14:paraId="64BE8883" w14:textId="77777777" w:rsidR="003B4128" w:rsidRDefault="003B4128" w:rsidP="00B24D16">
      <w:pPr>
        <w:pStyle w:val="Heading4"/>
        <w:rPr>
          <w:noProof/>
        </w:rPr>
      </w:pPr>
      <w:r>
        <w:rPr>
          <w:noProof/>
        </w:rPr>
        <w:t>Question:</w:t>
      </w:r>
    </w:p>
    <w:p w14:paraId="170A7EDC" w14:textId="48B5EC13" w:rsidR="003B4128" w:rsidRDefault="009A4354" w:rsidP="00B24D16">
      <w:pPr>
        <w:pStyle w:val="BodyTextL50"/>
        <w:spacing w:before="0"/>
        <w:rPr>
          <w:noProof/>
        </w:rPr>
      </w:pPr>
      <w:r w:rsidRPr="001C235E">
        <w:rPr>
          <w:noProof/>
        </w:rPr>
        <w:t>From R1, try to ping the PC-A again at 192.168.1.10. Was the ping successful?</w:t>
      </w:r>
      <w:r w:rsidR="003B4128">
        <w:rPr>
          <w:noProof/>
        </w:rPr>
        <w:t xml:space="preserve"> Explain.</w:t>
      </w:r>
    </w:p>
    <w:p w14:paraId="549552CA" w14:textId="5CBF25B5" w:rsidR="009A4354" w:rsidRPr="007319C7" w:rsidRDefault="007319C7" w:rsidP="00B24D16">
      <w:pPr>
        <w:pStyle w:val="AnswerLineL50"/>
        <w:rPr>
          <w:noProof/>
          <w:color w:val="EE0000"/>
        </w:rPr>
      </w:pPr>
      <w:r w:rsidRPr="007319C7">
        <w:rPr>
          <w:bCs/>
          <w:noProof/>
          <w:color w:val="EE0000"/>
        </w:rPr>
        <w:t>No, the S1 F0/5 port is still in an err-disabled state</w:t>
      </w:r>
      <w:r w:rsidR="003B4128" w:rsidRPr="007319C7">
        <w:rPr>
          <w:noProof/>
          <w:color w:val="EE0000"/>
        </w:rPr>
        <w:t>.</w:t>
      </w:r>
    </w:p>
    <w:p w14:paraId="38DE3650" w14:textId="2C814703" w:rsidR="009A4354" w:rsidRPr="001C235E" w:rsidRDefault="009A4354" w:rsidP="00B24D16">
      <w:pPr>
        <w:pStyle w:val="Heading3"/>
        <w:rPr>
          <w:noProof/>
        </w:rPr>
      </w:pPr>
      <w:r w:rsidRPr="001C235E">
        <w:rPr>
          <w:noProof/>
        </w:rPr>
        <w:t>Clear the S1 F0/5 error disabled status.</w:t>
      </w:r>
    </w:p>
    <w:p w14:paraId="3FD67D4B" w14:textId="77777777" w:rsidR="009A4354" w:rsidRPr="001C235E" w:rsidRDefault="009A4354" w:rsidP="00B24D16">
      <w:pPr>
        <w:pStyle w:val="SubStepAlpha"/>
        <w:rPr>
          <w:noProof/>
        </w:rPr>
      </w:pPr>
      <w:r w:rsidRPr="001C235E">
        <w:rPr>
          <w:noProof/>
        </w:rPr>
        <w:t>From the S1 console, clear the error and re-enable the port using the commands</w:t>
      </w:r>
      <w:r>
        <w:rPr>
          <w:noProof/>
        </w:rPr>
        <w:t xml:space="preserve"> shown in the example</w:t>
      </w:r>
      <w:r w:rsidRPr="001C235E">
        <w:rPr>
          <w:noProof/>
        </w:rPr>
        <w:t>. This will change the port status from Secure-shutdown to Secure-up.</w:t>
      </w:r>
    </w:p>
    <w:p w14:paraId="2291851C" w14:textId="77777777" w:rsidR="009A4354" w:rsidRPr="001C235E" w:rsidRDefault="009A4354" w:rsidP="009A4354">
      <w:pPr>
        <w:pStyle w:val="CMD"/>
        <w:rPr>
          <w:noProof/>
        </w:rPr>
      </w:pPr>
      <w:r w:rsidRPr="001C235E">
        <w:rPr>
          <w:noProof/>
        </w:rPr>
        <w:t xml:space="preserve">S1(config)# </w:t>
      </w:r>
      <w:r w:rsidRPr="00B24D16">
        <w:rPr>
          <w:b/>
        </w:rPr>
        <w:t>interface f0/5</w:t>
      </w:r>
    </w:p>
    <w:p w14:paraId="43AC3500" w14:textId="77777777" w:rsidR="009A4354" w:rsidRPr="001C235E" w:rsidRDefault="009A4354" w:rsidP="009A4354">
      <w:pPr>
        <w:pStyle w:val="CMD"/>
        <w:rPr>
          <w:b/>
          <w:noProof/>
        </w:rPr>
      </w:pPr>
      <w:r w:rsidRPr="001C235E">
        <w:rPr>
          <w:noProof/>
        </w:rPr>
        <w:t xml:space="preserve">S1(config-if)# </w:t>
      </w:r>
      <w:r w:rsidRPr="00B24D16">
        <w:rPr>
          <w:b/>
        </w:rPr>
        <w:t>shutdown</w:t>
      </w:r>
    </w:p>
    <w:p w14:paraId="407A12D2" w14:textId="77777777" w:rsidR="009A4354" w:rsidRPr="001C235E" w:rsidRDefault="009A4354" w:rsidP="009A4354">
      <w:pPr>
        <w:pStyle w:val="CMD"/>
        <w:rPr>
          <w:b/>
          <w:noProof/>
        </w:rPr>
      </w:pPr>
      <w:r w:rsidRPr="001C235E">
        <w:rPr>
          <w:noProof/>
        </w:rPr>
        <w:t xml:space="preserve">S1(config-if)# </w:t>
      </w:r>
      <w:r w:rsidRPr="00B24D16">
        <w:rPr>
          <w:b/>
        </w:rPr>
        <w:t>no shutdown</w:t>
      </w:r>
    </w:p>
    <w:p w14:paraId="2630E99E" w14:textId="77777777" w:rsidR="009A4354" w:rsidRPr="001C235E" w:rsidRDefault="009A4354" w:rsidP="009A4354">
      <w:pPr>
        <w:pStyle w:val="BodyTextL50"/>
        <w:rPr>
          <w:noProof/>
        </w:rPr>
      </w:pPr>
      <w:r w:rsidRPr="001C235E">
        <w:rPr>
          <w:b/>
          <w:noProof/>
        </w:rPr>
        <w:t>Note</w:t>
      </w:r>
      <w:r w:rsidRPr="001C235E">
        <w:rPr>
          <w:noProof/>
        </w:rPr>
        <w:t>: This assumes the device/interface with the violating MAC address has been removed and replaced with the original</w:t>
      </w:r>
      <w:r>
        <w:rPr>
          <w:noProof/>
        </w:rPr>
        <w:t xml:space="preserve"> device/interface configuration</w:t>
      </w:r>
      <w:r w:rsidRPr="001C235E">
        <w:rPr>
          <w:noProof/>
        </w:rPr>
        <w:t>.</w:t>
      </w:r>
    </w:p>
    <w:p w14:paraId="3D7F1862" w14:textId="77777777" w:rsidR="009A4354" w:rsidRPr="001C235E" w:rsidRDefault="009A4354" w:rsidP="00B24D16">
      <w:pPr>
        <w:pStyle w:val="SubStepAlpha"/>
        <w:rPr>
          <w:noProof/>
        </w:rPr>
      </w:pPr>
      <w:r w:rsidRPr="001C235E">
        <w:rPr>
          <w:noProof/>
        </w:rPr>
        <w:t>From R1, ping PC-A again. You should be successful this time.</w:t>
      </w:r>
    </w:p>
    <w:p w14:paraId="4FD7341A" w14:textId="77777777" w:rsidR="009A4354" w:rsidRPr="001C235E" w:rsidRDefault="009A4354" w:rsidP="009A4354">
      <w:pPr>
        <w:pStyle w:val="CMD"/>
        <w:rPr>
          <w:b/>
          <w:noProof/>
        </w:rPr>
      </w:pPr>
      <w:r w:rsidRPr="001C235E">
        <w:rPr>
          <w:noProof/>
        </w:rPr>
        <w:t xml:space="preserve">R1# </w:t>
      </w:r>
      <w:r w:rsidRPr="00B24D16">
        <w:rPr>
          <w:b/>
        </w:rPr>
        <w:t>ping 192.168.1.10</w:t>
      </w:r>
    </w:p>
    <w:p w14:paraId="0DF6B4BF" w14:textId="77777777" w:rsidR="009A4354" w:rsidRPr="001C235E" w:rsidRDefault="009A4354" w:rsidP="00B24D16">
      <w:pPr>
        <w:pStyle w:val="Heading3"/>
        <w:rPr>
          <w:noProof/>
        </w:rPr>
      </w:pPr>
      <w:r w:rsidRPr="001C235E">
        <w:rPr>
          <w:noProof/>
        </w:rPr>
        <w:t>Remove basic port security on S1 F0/5.</w:t>
      </w:r>
    </w:p>
    <w:p w14:paraId="4C80BB0F" w14:textId="768E09EA" w:rsidR="009A4354" w:rsidRPr="007478C2" w:rsidRDefault="009A4354" w:rsidP="009A4354">
      <w:pPr>
        <w:pStyle w:val="BodyTextL25"/>
      </w:pPr>
      <w:r w:rsidRPr="001C235E">
        <w:rPr>
          <w:noProof/>
        </w:rPr>
        <w:t xml:space="preserve">From the S1 console, remove </w:t>
      </w:r>
      <w:r w:rsidRPr="00FA04D1">
        <w:rPr>
          <w:noProof/>
        </w:rPr>
        <w:t>port</w:t>
      </w:r>
      <w:r w:rsidRPr="001C235E">
        <w:rPr>
          <w:noProof/>
        </w:rPr>
        <w:t xml:space="preserve"> security on F0/5. This procedure can also be used to re-enable the port, but </w:t>
      </w:r>
      <w:r w:rsidRPr="00B24D16">
        <w:rPr>
          <w:b/>
          <w:bCs/>
        </w:rPr>
        <w:t>port security</w:t>
      </w:r>
      <w:r w:rsidRPr="001C235E">
        <w:rPr>
          <w:noProof/>
        </w:rPr>
        <w:t xml:space="preserve"> commands</w:t>
      </w:r>
      <w:r w:rsidRPr="007478C2">
        <w:t xml:space="preserve"> </w:t>
      </w:r>
      <w:r>
        <w:t>must</w:t>
      </w:r>
      <w:r w:rsidRPr="007478C2">
        <w:t xml:space="preserve"> be reconfigured.</w:t>
      </w:r>
    </w:p>
    <w:p w14:paraId="019506B8" w14:textId="77777777" w:rsidR="009A4354" w:rsidRPr="00BA5235" w:rsidRDefault="009A4354" w:rsidP="009A4354">
      <w:pPr>
        <w:pStyle w:val="CMD"/>
      </w:pPr>
      <w:r>
        <w:t>S1</w:t>
      </w:r>
      <w:r w:rsidRPr="00BA5235">
        <w:t>(</w:t>
      </w:r>
      <w:proofErr w:type="gramStart"/>
      <w:r w:rsidRPr="00BA5235">
        <w:t>config)#</w:t>
      </w:r>
      <w:proofErr w:type="gramEnd"/>
      <w:r>
        <w:t xml:space="preserve"> </w:t>
      </w:r>
      <w:r w:rsidRPr="00B24D16">
        <w:rPr>
          <w:b/>
        </w:rPr>
        <w:t>interface f0/5</w:t>
      </w:r>
    </w:p>
    <w:p w14:paraId="4D2F7345" w14:textId="77777777" w:rsidR="009A4354" w:rsidRPr="001C235E" w:rsidRDefault="009A4354" w:rsidP="009A4354">
      <w:pPr>
        <w:pStyle w:val="CMD"/>
        <w:rPr>
          <w:b/>
          <w:noProof/>
        </w:rPr>
      </w:pPr>
      <w:r w:rsidRPr="001C235E">
        <w:rPr>
          <w:noProof/>
        </w:rPr>
        <w:t xml:space="preserve">S1(config-if)# </w:t>
      </w:r>
      <w:r w:rsidRPr="00B24D16">
        <w:rPr>
          <w:b/>
        </w:rPr>
        <w:t>no switchport port-security</w:t>
      </w:r>
    </w:p>
    <w:p w14:paraId="30660146" w14:textId="77777777" w:rsidR="009A4354" w:rsidRPr="001E0690" w:rsidRDefault="009A4354" w:rsidP="009A4354">
      <w:pPr>
        <w:pStyle w:val="CMD"/>
        <w:rPr>
          <w:b/>
        </w:rPr>
      </w:pPr>
      <w:r w:rsidRPr="001C235E">
        <w:rPr>
          <w:noProof/>
        </w:rPr>
        <w:t xml:space="preserve">S1(config-if)# </w:t>
      </w:r>
      <w:r w:rsidRPr="00B24D16">
        <w:rPr>
          <w:b/>
        </w:rPr>
        <w:t>no switchport port-security mac-address fc</w:t>
      </w:r>
      <w:proofErr w:type="gramStart"/>
      <w:r w:rsidRPr="00B24D16">
        <w:rPr>
          <w:b/>
        </w:rPr>
        <w:t>99.4775.c</w:t>
      </w:r>
      <w:proofErr w:type="gramEnd"/>
      <w:r w:rsidRPr="00B24D16">
        <w:rPr>
          <w:b/>
        </w:rPr>
        <w:t>3e1</w:t>
      </w:r>
    </w:p>
    <w:p w14:paraId="544BAC40" w14:textId="77777777" w:rsidR="009A4354" w:rsidRPr="001E0690" w:rsidRDefault="009A4354" w:rsidP="009A4354">
      <w:pPr>
        <w:pStyle w:val="BodyTextL25"/>
      </w:pPr>
      <w:r w:rsidRPr="007478C2">
        <w:t>You can also use the following commands to reset the int</w:t>
      </w:r>
      <w:r>
        <w:t>erface to its default settings:</w:t>
      </w:r>
    </w:p>
    <w:p w14:paraId="761BFA93" w14:textId="77777777" w:rsidR="009A4354" w:rsidRDefault="009A4354" w:rsidP="009A4354">
      <w:pPr>
        <w:pStyle w:val="CMD"/>
      </w:pPr>
      <w:r w:rsidRPr="006768A4">
        <w:t>S1(</w:t>
      </w:r>
      <w:proofErr w:type="gramStart"/>
      <w:r w:rsidRPr="006768A4">
        <w:t>config)#</w:t>
      </w:r>
      <w:proofErr w:type="gramEnd"/>
      <w:r>
        <w:t xml:space="preserve"> </w:t>
      </w:r>
      <w:r w:rsidRPr="00B24D16">
        <w:rPr>
          <w:b/>
        </w:rPr>
        <w:t>default interface f0/5</w:t>
      </w:r>
    </w:p>
    <w:p w14:paraId="2A68C5C0" w14:textId="77777777" w:rsidR="009A4354" w:rsidRPr="00BA5235" w:rsidRDefault="009A4354" w:rsidP="009A4354">
      <w:pPr>
        <w:pStyle w:val="CMD"/>
      </w:pPr>
      <w:r>
        <w:t>S1</w:t>
      </w:r>
      <w:r w:rsidRPr="00BA5235">
        <w:t>(</w:t>
      </w:r>
      <w:proofErr w:type="gramStart"/>
      <w:r w:rsidRPr="00BA5235">
        <w:t>config)#</w:t>
      </w:r>
      <w:proofErr w:type="gramEnd"/>
      <w:r>
        <w:t xml:space="preserve"> </w:t>
      </w:r>
      <w:r w:rsidRPr="00B24D16">
        <w:rPr>
          <w:b/>
        </w:rPr>
        <w:t>interface f0/5</w:t>
      </w:r>
    </w:p>
    <w:p w14:paraId="10772368" w14:textId="77777777" w:rsidR="009A4354" w:rsidRPr="001E0690" w:rsidRDefault="009A4354" w:rsidP="009A4354">
      <w:pPr>
        <w:pStyle w:val="BodyTextL50"/>
      </w:pPr>
      <w:r w:rsidRPr="001C235E">
        <w:rPr>
          <w:b/>
          <w:noProof/>
        </w:rPr>
        <w:t>Note</w:t>
      </w:r>
      <w:r w:rsidRPr="001C235E">
        <w:rPr>
          <w:noProof/>
        </w:rPr>
        <w:t xml:space="preserve">: This </w:t>
      </w:r>
      <w:r w:rsidRPr="00B24D16">
        <w:rPr>
          <w:rStyle w:val="BodyTextL25Char"/>
          <w:b/>
          <w:bCs/>
        </w:rPr>
        <w:t>default interface</w:t>
      </w:r>
      <w:r w:rsidRPr="001C235E">
        <w:rPr>
          <w:noProof/>
        </w:rPr>
        <w:t xml:space="preserve"> command also requires </w:t>
      </w:r>
      <w:r>
        <w:rPr>
          <w:noProof/>
        </w:rPr>
        <w:t xml:space="preserve">that </w:t>
      </w:r>
      <w:r w:rsidRPr="001C235E">
        <w:rPr>
          <w:noProof/>
        </w:rPr>
        <w:t>you reconfigure the port as an access port</w:t>
      </w:r>
      <w:r w:rsidRPr="001E0690">
        <w:t xml:space="preserve"> to r</w:t>
      </w:r>
      <w:r>
        <w:t>e-enable the security commands.</w:t>
      </w:r>
    </w:p>
    <w:p w14:paraId="4595F94A" w14:textId="77777777" w:rsidR="009A4354" w:rsidRPr="001C235E" w:rsidRDefault="009A4354" w:rsidP="00B24D16">
      <w:pPr>
        <w:pStyle w:val="Heading3"/>
        <w:rPr>
          <w:noProof/>
        </w:rPr>
      </w:pPr>
      <w:r w:rsidRPr="00C1457F">
        <w:t>(</w:t>
      </w:r>
      <w:r w:rsidRPr="001C235E">
        <w:rPr>
          <w:noProof/>
        </w:rPr>
        <w:t>Optional) Configure port security for VoIP.</w:t>
      </w:r>
    </w:p>
    <w:p w14:paraId="258961AD" w14:textId="77777777" w:rsidR="009A4354" w:rsidRDefault="009A4354" w:rsidP="009A4354">
      <w:pPr>
        <w:pStyle w:val="BodyTextL25"/>
      </w:pPr>
      <w:r w:rsidRPr="001C235E">
        <w:rPr>
          <w:noProof/>
        </w:rPr>
        <w:t>Th</w:t>
      </w:r>
      <w:r>
        <w:rPr>
          <w:noProof/>
        </w:rPr>
        <w:t>is</w:t>
      </w:r>
      <w:r w:rsidRPr="001C235E">
        <w:rPr>
          <w:noProof/>
        </w:rPr>
        <w:t xml:space="preserve"> example shows a typical port security configuration for a voice port. Three MAC addresses are </w:t>
      </w:r>
      <w:r w:rsidRPr="00FA04D1">
        <w:rPr>
          <w:noProof/>
        </w:rPr>
        <w:t>allowed</w:t>
      </w:r>
      <w:r w:rsidRPr="001C235E">
        <w:rPr>
          <w:noProof/>
        </w:rPr>
        <w:t xml:space="preserve"> and</w:t>
      </w:r>
      <w:r w:rsidRPr="00C1457F">
        <w:t xml:space="preserve"> </w:t>
      </w:r>
      <w:r>
        <w:t>should</w:t>
      </w:r>
      <w:r w:rsidRPr="00C1457F">
        <w:t xml:space="preserve"> </w:t>
      </w:r>
      <w:r w:rsidRPr="001C235E">
        <w:rPr>
          <w:noProof/>
        </w:rPr>
        <w:t xml:space="preserve">be learned dynamically. One MAC address is </w:t>
      </w:r>
      <w:r w:rsidRPr="00FA04D1">
        <w:rPr>
          <w:noProof/>
        </w:rPr>
        <w:t>for</w:t>
      </w:r>
      <w:r w:rsidRPr="001C235E">
        <w:rPr>
          <w:noProof/>
        </w:rPr>
        <w:t xml:space="preserve"> the IP phone, one is for the switch, and </w:t>
      </w:r>
      <w:r>
        <w:rPr>
          <w:noProof/>
        </w:rPr>
        <w:t>one</w:t>
      </w:r>
      <w:r w:rsidRPr="001C235E">
        <w:rPr>
          <w:noProof/>
        </w:rPr>
        <w:t xml:space="preserve"> is for the PC connected to the IP phone. Violations of this policy result in the port being shut down. The aging timeout for the learned MAC addresses is set to two hours.</w:t>
      </w:r>
    </w:p>
    <w:p w14:paraId="227502DD" w14:textId="77777777" w:rsidR="009A4354" w:rsidRPr="00C1457F" w:rsidRDefault="009A4354" w:rsidP="009A4354">
      <w:pPr>
        <w:pStyle w:val="BodyTextL25"/>
      </w:pPr>
      <w:r>
        <w:t>The following example displays S2 port F0/18:</w:t>
      </w:r>
    </w:p>
    <w:p w14:paraId="7DFBAA07" w14:textId="77777777" w:rsidR="009A4354" w:rsidRPr="00BA5235" w:rsidRDefault="009A4354" w:rsidP="009A4354">
      <w:pPr>
        <w:pStyle w:val="CMD"/>
      </w:pPr>
      <w:r>
        <w:t>S2</w:t>
      </w:r>
      <w:r w:rsidRPr="00BA5235">
        <w:t>(</w:t>
      </w:r>
      <w:proofErr w:type="gramStart"/>
      <w:r w:rsidRPr="00BA5235">
        <w:t>config)#</w:t>
      </w:r>
      <w:proofErr w:type="gramEnd"/>
      <w:r>
        <w:t xml:space="preserve"> </w:t>
      </w:r>
      <w:r w:rsidRPr="00B24D16">
        <w:rPr>
          <w:b/>
        </w:rPr>
        <w:t>interface f0/18</w:t>
      </w:r>
    </w:p>
    <w:p w14:paraId="3AB6D544" w14:textId="77777777" w:rsidR="009A4354" w:rsidRPr="00C1457F" w:rsidRDefault="009A4354" w:rsidP="009A4354">
      <w:pPr>
        <w:pStyle w:val="CMD"/>
      </w:pPr>
      <w:r>
        <w:t>S2(config-</w:t>
      </w:r>
      <w:proofErr w:type="gramStart"/>
      <w:r>
        <w:t>if)#</w:t>
      </w:r>
      <w:proofErr w:type="gramEnd"/>
      <w:r>
        <w:t xml:space="preserve"> </w:t>
      </w:r>
      <w:r w:rsidRPr="00B24D16">
        <w:rPr>
          <w:b/>
        </w:rPr>
        <w:t>switchport mode access</w:t>
      </w:r>
    </w:p>
    <w:p w14:paraId="13205BF6" w14:textId="77777777" w:rsidR="009A4354" w:rsidRPr="00C1457F" w:rsidRDefault="009A4354" w:rsidP="009A4354">
      <w:pPr>
        <w:pStyle w:val="CMD"/>
      </w:pPr>
      <w:r>
        <w:t>S2(config-</w:t>
      </w:r>
      <w:proofErr w:type="gramStart"/>
      <w:r>
        <w:t>if)#</w:t>
      </w:r>
      <w:proofErr w:type="gramEnd"/>
      <w:r>
        <w:t xml:space="preserve"> </w:t>
      </w:r>
      <w:r w:rsidRPr="00B24D16">
        <w:rPr>
          <w:b/>
        </w:rPr>
        <w:t>switchport port-security</w:t>
      </w:r>
    </w:p>
    <w:p w14:paraId="5B74A011" w14:textId="77777777" w:rsidR="009A4354" w:rsidRPr="00C1457F" w:rsidRDefault="009A4354" w:rsidP="009A4354">
      <w:pPr>
        <w:pStyle w:val="CMD"/>
        <w:rPr>
          <w:lang w:val="en-GB"/>
        </w:rPr>
      </w:pPr>
      <w:r>
        <w:t>S2(config-</w:t>
      </w:r>
      <w:proofErr w:type="gramStart"/>
      <w:r>
        <w:t>if)#</w:t>
      </w:r>
      <w:proofErr w:type="gramEnd"/>
      <w:r>
        <w:t xml:space="preserve"> </w:t>
      </w:r>
      <w:r w:rsidRPr="00B24D16">
        <w:rPr>
          <w:b/>
        </w:rPr>
        <w:t>switchport port-security maximum 3</w:t>
      </w:r>
    </w:p>
    <w:p w14:paraId="242D92C1" w14:textId="77777777" w:rsidR="009A4354" w:rsidRPr="00C1457F" w:rsidRDefault="009A4354" w:rsidP="009A4354">
      <w:pPr>
        <w:pStyle w:val="CMD"/>
        <w:rPr>
          <w:lang w:val="en-GB"/>
        </w:rPr>
      </w:pPr>
      <w:r>
        <w:t>S2(config-</w:t>
      </w:r>
      <w:proofErr w:type="gramStart"/>
      <w:r>
        <w:t>if)#</w:t>
      </w:r>
      <w:proofErr w:type="gramEnd"/>
      <w:r>
        <w:t xml:space="preserve"> </w:t>
      </w:r>
      <w:r w:rsidRPr="00B24D16">
        <w:rPr>
          <w:b/>
        </w:rPr>
        <w:t>switchport port-security violation shutdown</w:t>
      </w:r>
    </w:p>
    <w:p w14:paraId="0363C325" w14:textId="77777777" w:rsidR="009A4354" w:rsidRDefault="009A4354" w:rsidP="009A4354">
      <w:pPr>
        <w:pStyle w:val="CMD"/>
      </w:pPr>
      <w:r>
        <w:t>S2(config-</w:t>
      </w:r>
      <w:proofErr w:type="gramStart"/>
      <w:r>
        <w:t>if)#</w:t>
      </w:r>
      <w:proofErr w:type="gramEnd"/>
      <w:r>
        <w:t xml:space="preserve"> </w:t>
      </w:r>
      <w:r w:rsidRPr="00B24D16">
        <w:rPr>
          <w:b/>
        </w:rPr>
        <w:t>switchport port-security aging time 120</w:t>
      </w:r>
    </w:p>
    <w:p w14:paraId="25420B6E" w14:textId="77777777" w:rsidR="009A4354" w:rsidRPr="001C235E" w:rsidRDefault="009A4354" w:rsidP="00B24D16">
      <w:pPr>
        <w:pStyle w:val="Heading3"/>
        <w:rPr>
          <w:noProof/>
        </w:rPr>
      </w:pPr>
      <w:r w:rsidRPr="001C235E">
        <w:rPr>
          <w:noProof/>
        </w:rPr>
        <w:t>Disable unused ports on S1 and S2.</w:t>
      </w:r>
    </w:p>
    <w:p w14:paraId="71BD3C25" w14:textId="77777777" w:rsidR="009A4354" w:rsidRPr="001C235E" w:rsidRDefault="009A4354" w:rsidP="009A4354">
      <w:pPr>
        <w:pStyle w:val="BodyTextL25"/>
        <w:rPr>
          <w:noProof/>
        </w:rPr>
      </w:pPr>
      <w:r w:rsidRPr="001C235E">
        <w:rPr>
          <w:noProof/>
        </w:rPr>
        <w:t xml:space="preserve">As a further security measure, disable ports </w:t>
      </w:r>
      <w:r w:rsidRPr="00FA04D1">
        <w:rPr>
          <w:noProof/>
        </w:rPr>
        <w:t>that are not</w:t>
      </w:r>
      <w:r w:rsidRPr="001C235E">
        <w:rPr>
          <w:noProof/>
        </w:rPr>
        <w:t xml:space="preserve"> being used on the switch.</w:t>
      </w:r>
    </w:p>
    <w:p w14:paraId="03B958B2" w14:textId="77777777" w:rsidR="009A4354" w:rsidRPr="00050345" w:rsidRDefault="009A4354" w:rsidP="00B24D16">
      <w:pPr>
        <w:pStyle w:val="SubStepAlpha"/>
      </w:pPr>
      <w:r w:rsidRPr="001C235E">
        <w:rPr>
          <w:noProof/>
        </w:rPr>
        <w:t>Ports F0/1, F0/5, and F0/6 are used on</w:t>
      </w:r>
      <w:r w:rsidRPr="00050345">
        <w:t xml:space="preserve"> </w:t>
      </w:r>
      <w:r w:rsidRPr="001C235E">
        <w:rPr>
          <w:noProof/>
        </w:rPr>
        <w:t>S1. The remaining Fast Ethernet ports and the two Gigabit Ethernet ports will be</w:t>
      </w:r>
      <w:r w:rsidRPr="00050345">
        <w:t xml:space="preserve"> shut</w:t>
      </w:r>
      <w:r>
        <w:t xml:space="preserve"> </w:t>
      </w:r>
      <w:r w:rsidRPr="00050345">
        <w:t>down.</w:t>
      </w:r>
    </w:p>
    <w:p w14:paraId="788C64E0" w14:textId="77777777" w:rsidR="009A4354" w:rsidRPr="001C235E" w:rsidRDefault="009A4354" w:rsidP="009A4354">
      <w:pPr>
        <w:pStyle w:val="CMD"/>
        <w:rPr>
          <w:noProof/>
        </w:rPr>
      </w:pPr>
      <w:r w:rsidRPr="001C235E">
        <w:rPr>
          <w:noProof/>
        </w:rPr>
        <w:t xml:space="preserve">S1(config)# </w:t>
      </w:r>
      <w:r w:rsidRPr="00B24D16">
        <w:rPr>
          <w:b/>
        </w:rPr>
        <w:t>interface range f0/2 - 4</w:t>
      </w:r>
    </w:p>
    <w:p w14:paraId="3D06D8C4" w14:textId="77777777" w:rsidR="009A4354" w:rsidRPr="001C235E" w:rsidRDefault="009A4354" w:rsidP="009A4354">
      <w:pPr>
        <w:pStyle w:val="CMD"/>
        <w:rPr>
          <w:noProof/>
        </w:rPr>
      </w:pPr>
      <w:r w:rsidRPr="001C235E">
        <w:rPr>
          <w:noProof/>
        </w:rPr>
        <w:t xml:space="preserve">S1(config-if-range)# </w:t>
      </w:r>
      <w:r w:rsidRPr="00B24D16">
        <w:rPr>
          <w:b/>
        </w:rPr>
        <w:t>shutdown</w:t>
      </w:r>
    </w:p>
    <w:p w14:paraId="4AB6A68D" w14:textId="77777777" w:rsidR="009A4354" w:rsidRPr="001C235E" w:rsidRDefault="009A4354" w:rsidP="009A4354">
      <w:pPr>
        <w:pStyle w:val="CMD"/>
        <w:rPr>
          <w:b/>
          <w:noProof/>
        </w:rPr>
      </w:pPr>
      <w:r w:rsidRPr="001C235E">
        <w:rPr>
          <w:noProof/>
        </w:rPr>
        <w:t xml:space="preserve">S1(config-if-range)# </w:t>
      </w:r>
      <w:r w:rsidRPr="00B24D16">
        <w:rPr>
          <w:b/>
        </w:rPr>
        <w:t>interface range f0/7 - 24</w:t>
      </w:r>
    </w:p>
    <w:p w14:paraId="5C2056C6" w14:textId="77777777" w:rsidR="009A4354" w:rsidRPr="001C235E" w:rsidRDefault="009A4354" w:rsidP="009A4354">
      <w:pPr>
        <w:pStyle w:val="CMD"/>
        <w:rPr>
          <w:noProof/>
        </w:rPr>
      </w:pPr>
      <w:r w:rsidRPr="001C235E">
        <w:rPr>
          <w:noProof/>
        </w:rPr>
        <w:t xml:space="preserve">S1(config-if-range)# </w:t>
      </w:r>
      <w:r w:rsidRPr="00B24D16">
        <w:rPr>
          <w:b/>
        </w:rPr>
        <w:t>shutdown</w:t>
      </w:r>
    </w:p>
    <w:p w14:paraId="5FADC4D1" w14:textId="77777777" w:rsidR="009A4354" w:rsidRPr="001C235E" w:rsidRDefault="009A4354" w:rsidP="009A4354">
      <w:pPr>
        <w:pStyle w:val="CMD"/>
        <w:rPr>
          <w:noProof/>
        </w:rPr>
      </w:pPr>
      <w:r w:rsidRPr="001C235E">
        <w:rPr>
          <w:noProof/>
        </w:rPr>
        <w:t xml:space="preserve">S1(config-if-range)# </w:t>
      </w:r>
      <w:r w:rsidRPr="00B24D16">
        <w:rPr>
          <w:b/>
        </w:rPr>
        <w:t>interface range g0/1 - 2</w:t>
      </w:r>
    </w:p>
    <w:p w14:paraId="28646C6E" w14:textId="77777777" w:rsidR="009A4354" w:rsidRPr="001C235E" w:rsidRDefault="009A4354" w:rsidP="009A4354">
      <w:pPr>
        <w:pStyle w:val="CMD"/>
        <w:rPr>
          <w:b/>
          <w:noProof/>
        </w:rPr>
      </w:pPr>
      <w:r w:rsidRPr="001C235E">
        <w:rPr>
          <w:noProof/>
        </w:rPr>
        <w:t xml:space="preserve">S1(config-if-range)# </w:t>
      </w:r>
      <w:r w:rsidRPr="00B24D16">
        <w:rPr>
          <w:b/>
        </w:rPr>
        <w:t>shutdown</w:t>
      </w:r>
    </w:p>
    <w:p w14:paraId="2FA07E05" w14:textId="4632B343" w:rsidR="009A4354" w:rsidRPr="00050345" w:rsidRDefault="009A4354" w:rsidP="00B24D16">
      <w:pPr>
        <w:pStyle w:val="SubStepAlpha"/>
      </w:pPr>
      <w:r w:rsidRPr="001C235E">
        <w:rPr>
          <w:noProof/>
        </w:rPr>
        <w:t>Ports F0</w:t>
      </w:r>
      <w:r>
        <w:t xml:space="preserve">/1 and </w:t>
      </w:r>
      <w:r w:rsidRPr="00050345">
        <w:t>F0/18</w:t>
      </w:r>
      <w:r>
        <w:t xml:space="preserve"> are </w:t>
      </w:r>
      <w:r w:rsidRPr="00050345">
        <w:t xml:space="preserve">used on </w:t>
      </w:r>
      <w:r>
        <w:t>S</w:t>
      </w:r>
      <w:r w:rsidRPr="00050345">
        <w:t>2. The remaining Fast Ethernet ports and the Gigabit Ethernet ports will be shut</w:t>
      </w:r>
      <w:r>
        <w:t xml:space="preserve"> </w:t>
      </w:r>
      <w:r w:rsidRPr="00050345">
        <w:t>down.</w:t>
      </w:r>
    </w:p>
    <w:p w14:paraId="3B0F594A" w14:textId="717FB1E3" w:rsidR="009A4354" w:rsidRPr="001E0690" w:rsidRDefault="009A4354" w:rsidP="009A4354">
      <w:pPr>
        <w:pStyle w:val="CMD"/>
        <w:rPr>
          <w:b/>
        </w:rPr>
      </w:pPr>
      <w:r w:rsidRPr="001C235E">
        <w:rPr>
          <w:noProof/>
        </w:rPr>
        <w:t xml:space="preserve">S2(config)# </w:t>
      </w:r>
      <w:r w:rsidRPr="00B24D16">
        <w:rPr>
          <w:b/>
        </w:rPr>
        <w:t>interface range f0/2 – 17, f0/19 – 24, g0/1 - 2</w:t>
      </w:r>
    </w:p>
    <w:p w14:paraId="56E12CB2" w14:textId="77777777" w:rsidR="009A4354" w:rsidRPr="001E0690" w:rsidRDefault="009A4354" w:rsidP="009A4354">
      <w:pPr>
        <w:pStyle w:val="CMD"/>
        <w:rPr>
          <w:b/>
        </w:rPr>
      </w:pPr>
      <w:r>
        <w:t>S2(config-if-</w:t>
      </w:r>
      <w:proofErr w:type="gramStart"/>
      <w:r>
        <w:t>range)#</w:t>
      </w:r>
      <w:proofErr w:type="gramEnd"/>
      <w:r>
        <w:t xml:space="preserve"> </w:t>
      </w:r>
      <w:r w:rsidRPr="00B24D16">
        <w:rPr>
          <w:b/>
        </w:rPr>
        <w:t>shutdown</w:t>
      </w:r>
    </w:p>
    <w:p w14:paraId="177C8714" w14:textId="77777777" w:rsidR="009A4354" w:rsidRPr="001C235E" w:rsidRDefault="009A4354" w:rsidP="00B24D16">
      <w:pPr>
        <w:pStyle w:val="Heading3"/>
        <w:rPr>
          <w:noProof/>
        </w:rPr>
      </w:pPr>
      <w:r w:rsidRPr="001C235E">
        <w:rPr>
          <w:noProof/>
        </w:rPr>
        <w:t>Move active ports to a VLAN other than the default VLAN 1.</w:t>
      </w:r>
    </w:p>
    <w:p w14:paraId="1F56B8A6" w14:textId="77777777" w:rsidR="009A4354" w:rsidRPr="001C235E" w:rsidRDefault="009A4354" w:rsidP="009A4354">
      <w:pPr>
        <w:pStyle w:val="BodyTextL25"/>
        <w:rPr>
          <w:noProof/>
        </w:rPr>
      </w:pPr>
      <w:r w:rsidRPr="001C235E">
        <w:rPr>
          <w:bCs/>
          <w:noProof/>
        </w:rPr>
        <w:t xml:space="preserve">As </w:t>
      </w:r>
      <w:r w:rsidRPr="001C235E">
        <w:rPr>
          <w:noProof/>
        </w:rPr>
        <w:t>a further security measure, you can move all active end</w:t>
      </w:r>
      <w:r>
        <w:rPr>
          <w:noProof/>
        </w:rPr>
        <w:t>-</w:t>
      </w:r>
      <w:r w:rsidRPr="001C235E">
        <w:rPr>
          <w:noProof/>
        </w:rPr>
        <w:t xml:space="preserve">user </w:t>
      </w:r>
      <w:r>
        <w:rPr>
          <w:noProof/>
        </w:rPr>
        <w:t xml:space="preserve">ports </w:t>
      </w:r>
      <w:r w:rsidRPr="001C235E">
        <w:rPr>
          <w:noProof/>
        </w:rPr>
        <w:t>and router ports to a VLAN other than the default VLAN 1 on both switches.</w:t>
      </w:r>
    </w:p>
    <w:p w14:paraId="5CF67C7D" w14:textId="77777777" w:rsidR="009A4354" w:rsidRPr="001C235E" w:rsidRDefault="009A4354" w:rsidP="00B24D16">
      <w:pPr>
        <w:pStyle w:val="SubStepAlpha"/>
        <w:rPr>
          <w:noProof/>
        </w:rPr>
      </w:pPr>
      <w:r w:rsidRPr="001C235E">
        <w:rPr>
          <w:noProof/>
        </w:rPr>
        <w:t>Configure a new VLAN for users on each switch using the following commands:</w:t>
      </w:r>
    </w:p>
    <w:p w14:paraId="7712AC7C" w14:textId="77777777" w:rsidR="009A4354" w:rsidRPr="001C235E" w:rsidRDefault="009A4354" w:rsidP="009A4354">
      <w:pPr>
        <w:pStyle w:val="CMD"/>
        <w:rPr>
          <w:noProof/>
        </w:rPr>
      </w:pPr>
      <w:r w:rsidRPr="001C235E">
        <w:rPr>
          <w:noProof/>
        </w:rPr>
        <w:t xml:space="preserve">S1(config)# </w:t>
      </w:r>
      <w:proofErr w:type="spellStart"/>
      <w:r w:rsidRPr="00B24D16">
        <w:rPr>
          <w:b/>
        </w:rPr>
        <w:t>vlan</w:t>
      </w:r>
      <w:proofErr w:type="spellEnd"/>
      <w:r w:rsidRPr="00B24D16">
        <w:rPr>
          <w:b/>
        </w:rPr>
        <w:t xml:space="preserve"> 20</w:t>
      </w:r>
    </w:p>
    <w:p w14:paraId="22701286" w14:textId="77777777" w:rsidR="009A4354" w:rsidRPr="001C235E" w:rsidRDefault="009A4354" w:rsidP="009A4354">
      <w:pPr>
        <w:pStyle w:val="CMD"/>
        <w:rPr>
          <w:b/>
          <w:noProof/>
        </w:rPr>
      </w:pPr>
      <w:r w:rsidRPr="001C235E">
        <w:rPr>
          <w:noProof/>
        </w:rPr>
        <w:t xml:space="preserve">S1(config-vlan)# </w:t>
      </w:r>
      <w:r w:rsidRPr="00B24D16">
        <w:rPr>
          <w:b/>
        </w:rPr>
        <w:t>name Users</w:t>
      </w:r>
    </w:p>
    <w:p w14:paraId="408373B9" w14:textId="77777777" w:rsidR="009A4354" w:rsidRPr="001C235E" w:rsidRDefault="009A4354" w:rsidP="009A4354">
      <w:pPr>
        <w:pStyle w:val="CMD"/>
        <w:rPr>
          <w:noProof/>
        </w:rPr>
      </w:pPr>
    </w:p>
    <w:p w14:paraId="0DFB6045" w14:textId="77777777" w:rsidR="009A4354" w:rsidRPr="001C235E" w:rsidRDefault="009A4354" w:rsidP="009A4354">
      <w:pPr>
        <w:pStyle w:val="CMD"/>
        <w:rPr>
          <w:b/>
          <w:noProof/>
        </w:rPr>
      </w:pPr>
      <w:r w:rsidRPr="001C235E">
        <w:rPr>
          <w:noProof/>
        </w:rPr>
        <w:t xml:space="preserve">S2(config)# </w:t>
      </w:r>
      <w:proofErr w:type="spellStart"/>
      <w:r w:rsidRPr="00B24D16">
        <w:rPr>
          <w:b/>
        </w:rPr>
        <w:t>vlan</w:t>
      </w:r>
      <w:proofErr w:type="spellEnd"/>
      <w:r w:rsidRPr="00B24D16">
        <w:rPr>
          <w:b/>
        </w:rPr>
        <w:t xml:space="preserve"> 20</w:t>
      </w:r>
    </w:p>
    <w:p w14:paraId="7FA8E54B" w14:textId="77777777" w:rsidR="009A4354" w:rsidRPr="001C235E" w:rsidRDefault="009A4354" w:rsidP="009A4354">
      <w:pPr>
        <w:pStyle w:val="CMD"/>
        <w:rPr>
          <w:b/>
          <w:noProof/>
        </w:rPr>
      </w:pPr>
      <w:r w:rsidRPr="001C235E">
        <w:rPr>
          <w:noProof/>
        </w:rPr>
        <w:t xml:space="preserve">S2(config-vlan)# </w:t>
      </w:r>
      <w:r w:rsidRPr="00B43947">
        <w:rPr>
          <w:rStyle w:val="CMDChar"/>
          <w:b/>
          <w:noProof/>
        </w:rPr>
        <w:t>name Users</w:t>
      </w:r>
    </w:p>
    <w:p w14:paraId="0D717139" w14:textId="77777777" w:rsidR="009A4354" w:rsidRPr="001C235E" w:rsidRDefault="009A4354" w:rsidP="00B24D16">
      <w:pPr>
        <w:pStyle w:val="SubStepAlpha"/>
        <w:rPr>
          <w:noProof/>
        </w:rPr>
      </w:pPr>
      <w:r w:rsidRPr="001C235E">
        <w:rPr>
          <w:noProof/>
        </w:rPr>
        <w:t>Add the current active access (non-trunk) ports to the new VLAN.</w:t>
      </w:r>
    </w:p>
    <w:p w14:paraId="54115EAA" w14:textId="77777777" w:rsidR="009A4354" w:rsidRPr="001C235E" w:rsidRDefault="009A4354" w:rsidP="009A4354">
      <w:pPr>
        <w:pStyle w:val="CMD"/>
        <w:rPr>
          <w:b/>
          <w:noProof/>
        </w:rPr>
      </w:pPr>
      <w:r w:rsidRPr="001C235E">
        <w:rPr>
          <w:noProof/>
        </w:rPr>
        <w:t xml:space="preserve">S1(config)# </w:t>
      </w:r>
      <w:r w:rsidRPr="00B24D16">
        <w:rPr>
          <w:b/>
        </w:rPr>
        <w:t>interface f0/6</w:t>
      </w:r>
    </w:p>
    <w:p w14:paraId="39697A1F" w14:textId="77777777" w:rsidR="009A4354" w:rsidRPr="001C235E" w:rsidRDefault="009A4354" w:rsidP="009A4354">
      <w:pPr>
        <w:pStyle w:val="CMD"/>
        <w:rPr>
          <w:noProof/>
        </w:rPr>
      </w:pPr>
      <w:r w:rsidRPr="001C235E">
        <w:rPr>
          <w:noProof/>
        </w:rPr>
        <w:t>S1</w:t>
      </w:r>
      <w:r w:rsidRPr="0019452A">
        <w:t>(config-if</w:t>
      </w:r>
      <w:r>
        <w:t>-</w:t>
      </w:r>
      <w:proofErr w:type="gramStart"/>
      <w:r>
        <w:t>range</w:t>
      </w:r>
      <w:r w:rsidRPr="0019452A">
        <w:t>)#</w:t>
      </w:r>
      <w:proofErr w:type="gramEnd"/>
      <w:r>
        <w:t xml:space="preserve"> </w:t>
      </w:r>
      <w:r w:rsidRPr="00B24D16">
        <w:rPr>
          <w:b/>
        </w:rPr>
        <w:t xml:space="preserve">switchport access </w:t>
      </w:r>
      <w:proofErr w:type="spellStart"/>
      <w:r w:rsidRPr="00B24D16">
        <w:rPr>
          <w:b/>
        </w:rPr>
        <w:t>vlan</w:t>
      </w:r>
      <w:proofErr w:type="spellEnd"/>
      <w:r w:rsidRPr="00B24D16">
        <w:rPr>
          <w:b/>
        </w:rPr>
        <w:t xml:space="preserve"> 20</w:t>
      </w:r>
    </w:p>
    <w:p w14:paraId="1E7ED35A" w14:textId="77777777" w:rsidR="009A4354" w:rsidRPr="001C235E" w:rsidRDefault="009A4354" w:rsidP="009A4354">
      <w:pPr>
        <w:pStyle w:val="CMD"/>
        <w:rPr>
          <w:noProof/>
        </w:rPr>
      </w:pPr>
    </w:p>
    <w:p w14:paraId="027EE03E" w14:textId="77777777" w:rsidR="009A4354" w:rsidRPr="001C235E" w:rsidRDefault="009A4354" w:rsidP="009A4354">
      <w:pPr>
        <w:pStyle w:val="CMD"/>
        <w:rPr>
          <w:noProof/>
        </w:rPr>
      </w:pPr>
      <w:r w:rsidRPr="001C235E">
        <w:rPr>
          <w:noProof/>
        </w:rPr>
        <w:t xml:space="preserve">S2(config)# </w:t>
      </w:r>
      <w:r w:rsidRPr="00B24D16">
        <w:rPr>
          <w:b/>
        </w:rPr>
        <w:t>interface f0/18</w:t>
      </w:r>
    </w:p>
    <w:p w14:paraId="586D5502" w14:textId="77777777" w:rsidR="009A4354" w:rsidRPr="001C235E" w:rsidRDefault="009A4354" w:rsidP="009A4354">
      <w:pPr>
        <w:pStyle w:val="CMD"/>
        <w:rPr>
          <w:b/>
          <w:noProof/>
        </w:rPr>
      </w:pPr>
      <w:r w:rsidRPr="001C235E">
        <w:rPr>
          <w:noProof/>
        </w:rPr>
        <w:t xml:space="preserve">S2(config-if)# </w:t>
      </w:r>
      <w:r w:rsidRPr="00B24D16">
        <w:rPr>
          <w:b/>
        </w:rPr>
        <w:t xml:space="preserve">switchport access </w:t>
      </w:r>
      <w:proofErr w:type="spellStart"/>
      <w:r w:rsidRPr="00B24D16">
        <w:rPr>
          <w:b/>
        </w:rPr>
        <w:t>vlan</w:t>
      </w:r>
      <w:proofErr w:type="spellEnd"/>
      <w:r w:rsidRPr="00B24D16">
        <w:rPr>
          <w:b/>
        </w:rPr>
        <w:t xml:space="preserve"> 20</w:t>
      </w:r>
    </w:p>
    <w:p w14:paraId="75630731" w14:textId="77777777" w:rsidR="009A4354" w:rsidRPr="001C235E" w:rsidRDefault="009A4354" w:rsidP="009A4354">
      <w:pPr>
        <w:pStyle w:val="BodyTextL50"/>
        <w:rPr>
          <w:noProof/>
        </w:rPr>
      </w:pPr>
      <w:r w:rsidRPr="001C235E">
        <w:rPr>
          <w:b/>
          <w:noProof/>
        </w:rPr>
        <w:t>Note</w:t>
      </w:r>
      <w:r w:rsidRPr="001C235E">
        <w:rPr>
          <w:noProof/>
        </w:rPr>
        <w:t>: This will prevent communication between end</w:t>
      </w:r>
      <w:r>
        <w:rPr>
          <w:noProof/>
        </w:rPr>
        <w:t>-</w:t>
      </w:r>
      <w:r w:rsidRPr="001C235E">
        <w:rPr>
          <w:noProof/>
        </w:rPr>
        <w:t>user hosts and the management VLAN IP address of the switch, which is currently VLAN 1. The switch can still be accessed and configured using the console connection.</w:t>
      </w:r>
    </w:p>
    <w:p w14:paraId="7317CEFF" w14:textId="08C69548" w:rsidR="009A4354" w:rsidRDefault="009A4354" w:rsidP="009A4354">
      <w:pPr>
        <w:pStyle w:val="BodyTextL50"/>
      </w:pPr>
      <w:r w:rsidRPr="00B43947">
        <w:rPr>
          <w:b/>
          <w:noProof/>
        </w:rPr>
        <w:t>Note</w:t>
      </w:r>
      <w:r>
        <w:rPr>
          <w:noProof/>
        </w:rPr>
        <w:t xml:space="preserve">: </w:t>
      </w:r>
      <w:r w:rsidRPr="001C235E">
        <w:rPr>
          <w:noProof/>
        </w:rPr>
        <w:t>To provide SSH access to the switch, a specific port can be designated as the management port and added to VLAN 1 with a specific management workstation attached. A more elaborate solution is to create a new VLAN for switch management (or use the existing native trunk VLAN 99), and configure a separate subnet for the management and user VLANs.</w:t>
      </w:r>
    </w:p>
    <w:p w14:paraId="736CF190" w14:textId="77777777" w:rsidR="009A4354" w:rsidRPr="001C235E" w:rsidRDefault="009A4354" w:rsidP="00B24D16">
      <w:pPr>
        <w:pStyle w:val="Heading3"/>
        <w:rPr>
          <w:noProof/>
        </w:rPr>
      </w:pPr>
      <w:r w:rsidRPr="001C235E">
        <w:rPr>
          <w:noProof/>
        </w:rPr>
        <w:t>Configure a port with the PVLAN Edge feature.</w:t>
      </w:r>
    </w:p>
    <w:p w14:paraId="357C14EE" w14:textId="77777777" w:rsidR="009A4354" w:rsidRPr="001C235E" w:rsidRDefault="009A4354" w:rsidP="009A4354">
      <w:pPr>
        <w:pStyle w:val="BodyTextL25"/>
        <w:rPr>
          <w:noProof/>
        </w:rPr>
      </w:pPr>
      <w:r w:rsidRPr="001C235E">
        <w:rPr>
          <w:noProof/>
        </w:rPr>
        <w:t>Some applications require that no traffic be forwarded at Layer 2 between ports on the same switch so that one neighbor does not see the traffic generated by another neighbor. In such an environment, the use of the Private VLAN (PVLAN) Edge feature, also known as protected ports, ensures that there is no exchange of unicast, broadcast, or multicast traffic between these ports on the switch. The PVLAN Edge feature can only be implemented for ports on the same switch and is locally significant.</w:t>
      </w:r>
    </w:p>
    <w:p w14:paraId="743BAC6C" w14:textId="1C6F0446" w:rsidR="009A4354" w:rsidRPr="001C235E" w:rsidRDefault="009A4354" w:rsidP="009A4354">
      <w:pPr>
        <w:pStyle w:val="BodyTextL25"/>
        <w:rPr>
          <w:noProof/>
        </w:rPr>
      </w:pPr>
      <w:r w:rsidRPr="001C235E">
        <w:rPr>
          <w:noProof/>
        </w:rPr>
        <w:t xml:space="preserve">For example, to prevent traffic </w:t>
      </w:r>
      <w:r w:rsidRPr="00FA04D1">
        <w:rPr>
          <w:noProof/>
        </w:rPr>
        <w:t>between</w:t>
      </w:r>
      <w:r w:rsidRPr="001C235E">
        <w:rPr>
          <w:noProof/>
        </w:rPr>
        <w:t xml:space="preserve"> host PC-A on S1 (port F0/6) and a host on another S1 port (e.g. port F0/7, which was previously shut down), you could use the </w:t>
      </w:r>
      <w:r w:rsidRPr="00B24D16">
        <w:rPr>
          <w:b/>
          <w:bCs/>
        </w:rPr>
        <w:t>switchport protected</w:t>
      </w:r>
      <w:r w:rsidRPr="001C235E">
        <w:rPr>
          <w:noProof/>
        </w:rPr>
        <w:t xml:space="preserve"> command to activate the PVLAN Edge feature on these two ports. </w:t>
      </w:r>
      <w:r>
        <w:rPr>
          <w:noProof/>
        </w:rPr>
        <w:t>U</w:t>
      </w:r>
      <w:r w:rsidRPr="001C235E">
        <w:rPr>
          <w:noProof/>
        </w:rPr>
        <w:t xml:space="preserve">se the </w:t>
      </w:r>
      <w:r w:rsidRPr="00B24D16">
        <w:rPr>
          <w:b/>
          <w:bCs/>
        </w:rPr>
        <w:t>no switchport protected</w:t>
      </w:r>
      <w:r w:rsidRPr="001C235E">
        <w:rPr>
          <w:noProof/>
        </w:rPr>
        <w:t xml:space="preserve"> interface configuration command</w:t>
      </w:r>
      <w:r>
        <w:rPr>
          <w:noProof/>
        </w:rPr>
        <w:t xml:space="preserve"> to disable protected port</w:t>
      </w:r>
      <w:r w:rsidRPr="001C235E">
        <w:rPr>
          <w:noProof/>
        </w:rPr>
        <w:t>.</w:t>
      </w:r>
    </w:p>
    <w:p w14:paraId="3052B3C1" w14:textId="77777777" w:rsidR="009A4354" w:rsidRPr="001C235E" w:rsidRDefault="009A4354" w:rsidP="00B24D16">
      <w:pPr>
        <w:pStyle w:val="SubStepAlpha"/>
        <w:rPr>
          <w:noProof/>
        </w:rPr>
      </w:pPr>
      <w:r w:rsidRPr="001C235E">
        <w:rPr>
          <w:noProof/>
        </w:rPr>
        <w:t>Configure the PVLAN Edge feature in interface configuration mode using the following commands:</w:t>
      </w:r>
    </w:p>
    <w:p w14:paraId="6FC6CB27" w14:textId="77777777" w:rsidR="009A4354" w:rsidRPr="001C235E" w:rsidRDefault="009A4354" w:rsidP="009A4354">
      <w:pPr>
        <w:pStyle w:val="CMD"/>
        <w:rPr>
          <w:noProof/>
        </w:rPr>
      </w:pPr>
      <w:r w:rsidRPr="001C235E">
        <w:rPr>
          <w:noProof/>
        </w:rPr>
        <w:t xml:space="preserve">S1(config)# </w:t>
      </w:r>
      <w:r w:rsidRPr="00B24D16">
        <w:rPr>
          <w:b/>
        </w:rPr>
        <w:t>interface f0/6</w:t>
      </w:r>
    </w:p>
    <w:p w14:paraId="386C816B" w14:textId="77777777" w:rsidR="009A4354" w:rsidRPr="001C235E" w:rsidRDefault="009A4354" w:rsidP="009A4354">
      <w:pPr>
        <w:pStyle w:val="CMD"/>
        <w:rPr>
          <w:noProof/>
        </w:rPr>
      </w:pPr>
      <w:r w:rsidRPr="001C235E">
        <w:rPr>
          <w:noProof/>
        </w:rPr>
        <w:t xml:space="preserve">S1(config-if)# </w:t>
      </w:r>
      <w:r w:rsidRPr="00B24D16">
        <w:rPr>
          <w:b/>
        </w:rPr>
        <w:t>switchport protected</w:t>
      </w:r>
    </w:p>
    <w:p w14:paraId="35ADAF3A" w14:textId="77777777" w:rsidR="009A4354" w:rsidRPr="001C235E" w:rsidRDefault="009A4354" w:rsidP="009A4354">
      <w:pPr>
        <w:pStyle w:val="CMD"/>
        <w:rPr>
          <w:noProof/>
        </w:rPr>
      </w:pPr>
      <w:r w:rsidRPr="001C235E">
        <w:rPr>
          <w:noProof/>
        </w:rPr>
        <w:t xml:space="preserve">S1(config-if)# </w:t>
      </w:r>
      <w:r w:rsidRPr="00B24D16">
        <w:rPr>
          <w:b/>
        </w:rPr>
        <w:t>interface f0/7</w:t>
      </w:r>
    </w:p>
    <w:p w14:paraId="6328173D" w14:textId="77777777" w:rsidR="009A4354" w:rsidRPr="001C235E" w:rsidRDefault="009A4354" w:rsidP="009A4354">
      <w:pPr>
        <w:pStyle w:val="CMD"/>
        <w:rPr>
          <w:noProof/>
        </w:rPr>
      </w:pPr>
      <w:r w:rsidRPr="001C235E">
        <w:rPr>
          <w:noProof/>
        </w:rPr>
        <w:t xml:space="preserve">S1(config-if)# </w:t>
      </w:r>
      <w:r w:rsidRPr="00B24D16">
        <w:rPr>
          <w:b/>
        </w:rPr>
        <w:t>switchport protected</w:t>
      </w:r>
    </w:p>
    <w:p w14:paraId="141070D4" w14:textId="77777777" w:rsidR="009A4354" w:rsidRPr="001C235E" w:rsidRDefault="009A4354" w:rsidP="009A4354">
      <w:pPr>
        <w:pStyle w:val="CMD"/>
        <w:rPr>
          <w:noProof/>
        </w:rPr>
      </w:pPr>
      <w:r w:rsidRPr="001C235E">
        <w:rPr>
          <w:noProof/>
        </w:rPr>
        <w:t xml:space="preserve">S1(config-if)# </w:t>
      </w:r>
      <w:r w:rsidRPr="00B24D16">
        <w:rPr>
          <w:b/>
        </w:rPr>
        <w:t>no shut</w:t>
      </w:r>
    </w:p>
    <w:p w14:paraId="55C53D8C" w14:textId="77777777" w:rsidR="009A4354" w:rsidRPr="001C235E" w:rsidRDefault="009A4354" w:rsidP="009A4354">
      <w:pPr>
        <w:pStyle w:val="CMD"/>
        <w:rPr>
          <w:b/>
          <w:noProof/>
        </w:rPr>
      </w:pPr>
      <w:r w:rsidRPr="001C235E">
        <w:rPr>
          <w:noProof/>
        </w:rPr>
        <w:t xml:space="preserve">S1(config-if)# </w:t>
      </w:r>
      <w:r w:rsidRPr="00B24D16">
        <w:rPr>
          <w:b/>
        </w:rPr>
        <w:t>end</w:t>
      </w:r>
    </w:p>
    <w:p w14:paraId="0AD6F71C" w14:textId="641CC6DC" w:rsidR="009A4354" w:rsidRPr="001C235E" w:rsidRDefault="009A4354" w:rsidP="00B24D16">
      <w:pPr>
        <w:pStyle w:val="SubStepAlpha"/>
        <w:rPr>
          <w:noProof/>
        </w:rPr>
      </w:pPr>
      <w:r w:rsidRPr="001C235E">
        <w:rPr>
          <w:noProof/>
        </w:rPr>
        <w:t>Verify that the PVLAN Edge Feature (protected port) is enabled on F0/6.</w:t>
      </w:r>
    </w:p>
    <w:p w14:paraId="73D29914" w14:textId="3F05D6FD" w:rsidR="009A4354" w:rsidRPr="001C235E" w:rsidRDefault="009A4354" w:rsidP="009A4354">
      <w:pPr>
        <w:pStyle w:val="CMD"/>
        <w:rPr>
          <w:noProof/>
        </w:rPr>
      </w:pPr>
      <w:r w:rsidRPr="001C235E">
        <w:rPr>
          <w:noProof/>
        </w:rPr>
        <w:t xml:space="preserve">S1# </w:t>
      </w:r>
      <w:r w:rsidRPr="00B24D16">
        <w:rPr>
          <w:b/>
        </w:rPr>
        <w:t>show interfaces f0/6 switchport</w:t>
      </w:r>
    </w:p>
    <w:p w14:paraId="71477F09" w14:textId="77777777" w:rsidR="009A4354" w:rsidRPr="001C235E" w:rsidRDefault="009A4354" w:rsidP="009A4354">
      <w:pPr>
        <w:pStyle w:val="CMDOutput"/>
        <w:rPr>
          <w:noProof/>
        </w:rPr>
      </w:pPr>
      <w:r w:rsidRPr="001C235E">
        <w:rPr>
          <w:noProof/>
        </w:rPr>
        <w:t>Name: Fa0/6</w:t>
      </w:r>
    </w:p>
    <w:p w14:paraId="5EE17653" w14:textId="77777777" w:rsidR="009A4354" w:rsidRPr="001C235E" w:rsidRDefault="009A4354" w:rsidP="009A4354">
      <w:pPr>
        <w:pStyle w:val="CMDOutput"/>
        <w:rPr>
          <w:noProof/>
        </w:rPr>
      </w:pPr>
      <w:r w:rsidRPr="001C235E">
        <w:rPr>
          <w:noProof/>
        </w:rPr>
        <w:t>Switchport: Enabled</w:t>
      </w:r>
    </w:p>
    <w:p w14:paraId="0A854A50" w14:textId="77777777" w:rsidR="009A4354" w:rsidRPr="001C235E" w:rsidRDefault="009A4354" w:rsidP="009A4354">
      <w:pPr>
        <w:pStyle w:val="CMDOutput"/>
        <w:rPr>
          <w:noProof/>
        </w:rPr>
      </w:pPr>
      <w:r w:rsidRPr="001C235E">
        <w:rPr>
          <w:noProof/>
        </w:rPr>
        <w:t>Administrative Mode: dynamic auto</w:t>
      </w:r>
    </w:p>
    <w:p w14:paraId="368091B7" w14:textId="77777777" w:rsidR="009A4354" w:rsidRPr="001C235E" w:rsidRDefault="009A4354" w:rsidP="009A4354">
      <w:pPr>
        <w:pStyle w:val="CMDOutput"/>
        <w:rPr>
          <w:noProof/>
        </w:rPr>
      </w:pPr>
      <w:r w:rsidRPr="001C235E">
        <w:rPr>
          <w:noProof/>
        </w:rPr>
        <w:t>Operational Mode: static access</w:t>
      </w:r>
    </w:p>
    <w:p w14:paraId="7D62EB39" w14:textId="77777777" w:rsidR="009A4354" w:rsidRPr="001C235E" w:rsidRDefault="009A4354" w:rsidP="009A4354">
      <w:pPr>
        <w:pStyle w:val="CMDOutput"/>
        <w:rPr>
          <w:noProof/>
        </w:rPr>
      </w:pPr>
      <w:r w:rsidRPr="001C235E">
        <w:rPr>
          <w:noProof/>
        </w:rPr>
        <w:t>Administrative Trunking Encapsulation: dot1q</w:t>
      </w:r>
    </w:p>
    <w:p w14:paraId="56E6F06D" w14:textId="77777777" w:rsidR="009A4354" w:rsidRPr="001C235E" w:rsidRDefault="009A4354" w:rsidP="009A4354">
      <w:pPr>
        <w:pStyle w:val="CMDOutput"/>
        <w:rPr>
          <w:noProof/>
        </w:rPr>
      </w:pPr>
      <w:r w:rsidRPr="001C235E">
        <w:rPr>
          <w:noProof/>
        </w:rPr>
        <w:t>Negotiation of Trunking: On</w:t>
      </w:r>
    </w:p>
    <w:p w14:paraId="74A27636" w14:textId="77777777" w:rsidR="009A4354" w:rsidRDefault="009A4354" w:rsidP="009A4354">
      <w:pPr>
        <w:pStyle w:val="CMDOutput"/>
      </w:pPr>
      <w:r w:rsidRPr="001C235E">
        <w:rPr>
          <w:noProof/>
        </w:rPr>
        <w:t>Access Mode VLAN:</w:t>
      </w:r>
      <w:r>
        <w:t xml:space="preserve"> 20 (Users)</w:t>
      </w:r>
    </w:p>
    <w:p w14:paraId="179DF60C" w14:textId="77777777" w:rsidR="009A4354" w:rsidRDefault="009A4354" w:rsidP="009A4354">
      <w:pPr>
        <w:pStyle w:val="CMDOutput"/>
      </w:pPr>
      <w:proofErr w:type="spellStart"/>
      <w:r>
        <w:t>Trunking</w:t>
      </w:r>
      <w:proofErr w:type="spellEnd"/>
      <w:r>
        <w:t xml:space="preserve"> Native Mode VLAN: 1 (default)</w:t>
      </w:r>
    </w:p>
    <w:p w14:paraId="21F4EABA" w14:textId="77777777" w:rsidR="009A4354" w:rsidRDefault="009A4354" w:rsidP="009A4354">
      <w:pPr>
        <w:pStyle w:val="CMDOutput"/>
      </w:pPr>
      <w:r>
        <w:t xml:space="preserve">Administrative Native VLAN </w:t>
      </w:r>
      <w:proofErr w:type="gramStart"/>
      <w:r>
        <w:t>tagging:</w:t>
      </w:r>
      <w:proofErr w:type="gramEnd"/>
      <w:r>
        <w:t xml:space="preserve"> enabled</w:t>
      </w:r>
    </w:p>
    <w:p w14:paraId="4BDD962B" w14:textId="77777777" w:rsidR="009A4354" w:rsidRDefault="009A4354" w:rsidP="009A4354">
      <w:pPr>
        <w:pStyle w:val="CMDOutput"/>
      </w:pPr>
      <w:r>
        <w:t>Voice VLAN: none</w:t>
      </w:r>
    </w:p>
    <w:p w14:paraId="0ED6DD18" w14:textId="77777777" w:rsidR="009A4354" w:rsidRDefault="009A4354" w:rsidP="009A4354">
      <w:pPr>
        <w:pStyle w:val="CMDOutput"/>
      </w:pPr>
      <w:r>
        <w:t>Administrative private-</w:t>
      </w:r>
      <w:proofErr w:type="spellStart"/>
      <w:r>
        <w:t>vlan</w:t>
      </w:r>
      <w:proofErr w:type="spellEnd"/>
      <w:r>
        <w:t xml:space="preserve"> host-association: none</w:t>
      </w:r>
    </w:p>
    <w:p w14:paraId="63ECA3A7" w14:textId="77777777" w:rsidR="009A4354" w:rsidRDefault="009A4354" w:rsidP="009A4354">
      <w:pPr>
        <w:pStyle w:val="CMDOutput"/>
      </w:pPr>
      <w:r>
        <w:t>Administrative private-</w:t>
      </w:r>
      <w:proofErr w:type="spellStart"/>
      <w:r>
        <w:t>vlan</w:t>
      </w:r>
      <w:proofErr w:type="spellEnd"/>
      <w:r>
        <w:t xml:space="preserve"> mapping: none</w:t>
      </w:r>
    </w:p>
    <w:p w14:paraId="084F37E1" w14:textId="77777777" w:rsidR="009A4354" w:rsidRDefault="009A4354" w:rsidP="009A4354">
      <w:pPr>
        <w:pStyle w:val="CMDOutput"/>
      </w:pPr>
      <w:r>
        <w:t>Administrative private-</w:t>
      </w:r>
      <w:proofErr w:type="spellStart"/>
      <w:r>
        <w:t>vlan</w:t>
      </w:r>
      <w:proofErr w:type="spellEnd"/>
      <w:r>
        <w:t xml:space="preserve"> trunk native VLAN: none</w:t>
      </w:r>
    </w:p>
    <w:p w14:paraId="621F7007" w14:textId="77777777" w:rsidR="009A4354" w:rsidRDefault="009A4354" w:rsidP="009A4354">
      <w:pPr>
        <w:pStyle w:val="CMDOutput"/>
      </w:pPr>
      <w:r>
        <w:t>Administrative private-</w:t>
      </w:r>
      <w:proofErr w:type="spellStart"/>
      <w:r>
        <w:t>vlan</w:t>
      </w:r>
      <w:proofErr w:type="spellEnd"/>
      <w:r>
        <w:t xml:space="preserve"> trunk Native VLAN </w:t>
      </w:r>
      <w:proofErr w:type="gramStart"/>
      <w:r>
        <w:t>tagging:</w:t>
      </w:r>
      <w:proofErr w:type="gramEnd"/>
      <w:r>
        <w:t xml:space="preserve"> enabled</w:t>
      </w:r>
    </w:p>
    <w:p w14:paraId="6B19ACB5" w14:textId="77777777" w:rsidR="009A4354" w:rsidRDefault="009A4354" w:rsidP="009A4354">
      <w:pPr>
        <w:pStyle w:val="CMDOutput"/>
      </w:pPr>
      <w:r>
        <w:t>Administrative private-</w:t>
      </w:r>
      <w:proofErr w:type="spellStart"/>
      <w:r>
        <w:t>vlan</w:t>
      </w:r>
      <w:proofErr w:type="spellEnd"/>
      <w:r>
        <w:t xml:space="preserve"> trunk encapsulation: dot1q</w:t>
      </w:r>
    </w:p>
    <w:p w14:paraId="530398BC" w14:textId="77777777" w:rsidR="009A4354" w:rsidRDefault="009A4354" w:rsidP="009A4354">
      <w:pPr>
        <w:pStyle w:val="CMDOutput"/>
      </w:pPr>
      <w:r>
        <w:t>Administrative private-</w:t>
      </w:r>
      <w:proofErr w:type="spellStart"/>
      <w:r>
        <w:t>vlan</w:t>
      </w:r>
      <w:proofErr w:type="spellEnd"/>
      <w:r>
        <w:t xml:space="preserve"> trunk normal VLANs: none</w:t>
      </w:r>
    </w:p>
    <w:p w14:paraId="4C073D3D" w14:textId="77777777" w:rsidR="009A4354" w:rsidRDefault="009A4354" w:rsidP="009A4354">
      <w:pPr>
        <w:pStyle w:val="CMDOutput"/>
      </w:pPr>
      <w:r>
        <w:t>Administrative private-</w:t>
      </w:r>
      <w:proofErr w:type="spellStart"/>
      <w:r>
        <w:t>vlan</w:t>
      </w:r>
      <w:proofErr w:type="spellEnd"/>
      <w:r>
        <w:t xml:space="preserve"> trunk private VLANs: none</w:t>
      </w:r>
    </w:p>
    <w:p w14:paraId="4CC517F0" w14:textId="77777777" w:rsidR="009A4354" w:rsidRDefault="009A4354" w:rsidP="009A4354">
      <w:pPr>
        <w:pStyle w:val="CMDOutput"/>
      </w:pPr>
      <w:r>
        <w:t>Operational private-</w:t>
      </w:r>
      <w:proofErr w:type="spellStart"/>
      <w:r>
        <w:t>vlan</w:t>
      </w:r>
      <w:proofErr w:type="spellEnd"/>
      <w:r>
        <w:t>: none</w:t>
      </w:r>
    </w:p>
    <w:p w14:paraId="403436AB" w14:textId="77777777" w:rsidR="009A4354" w:rsidRDefault="009A4354" w:rsidP="009A4354">
      <w:pPr>
        <w:pStyle w:val="CMDOutput"/>
      </w:pPr>
      <w:proofErr w:type="spellStart"/>
      <w:r>
        <w:t>Trunking</w:t>
      </w:r>
      <w:proofErr w:type="spellEnd"/>
      <w:r>
        <w:t xml:space="preserve"> VLANs Enabled: ALL</w:t>
      </w:r>
    </w:p>
    <w:p w14:paraId="2E2207DA" w14:textId="77777777" w:rsidR="009A4354" w:rsidRDefault="009A4354" w:rsidP="009A4354">
      <w:pPr>
        <w:pStyle w:val="CMDOutput"/>
      </w:pPr>
      <w:r>
        <w:t>Pruning VLANs Enabled: 2-1001</w:t>
      </w:r>
    </w:p>
    <w:p w14:paraId="6A9405D8" w14:textId="77777777" w:rsidR="009A4354" w:rsidRDefault="009A4354" w:rsidP="009A4354">
      <w:pPr>
        <w:pStyle w:val="CMDOutput"/>
      </w:pPr>
      <w:r>
        <w:t>Capture Mode Disabled</w:t>
      </w:r>
    </w:p>
    <w:p w14:paraId="4BB10C88" w14:textId="77777777" w:rsidR="009A4354" w:rsidRDefault="009A4354" w:rsidP="009A4354">
      <w:pPr>
        <w:pStyle w:val="CMDOutput"/>
      </w:pPr>
      <w:r>
        <w:t>Capture VLANs Allowed: ALL</w:t>
      </w:r>
    </w:p>
    <w:p w14:paraId="623A87CF" w14:textId="77777777" w:rsidR="009A4354" w:rsidRDefault="009A4354" w:rsidP="009A4354">
      <w:pPr>
        <w:pStyle w:val="CMDOutput"/>
      </w:pPr>
    </w:p>
    <w:p w14:paraId="7A78F832" w14:textId="77777777" w:rsidR="009A4354" w:rsidRDefault="009A4354" w:rsidP="009A4354">
      <w:pPr>
        <w:pStyle w:val="CMDOutput"/>
      </w:pPr>
      <w:r w:rsidRPr="009D1CB4">
        <w:rPr>
          <w:highlight w:val="yellow"/>
        </w:rPr>
        <w:t>Protected: true</w:t>
      </w:r>
    </w:p>
    <w:p w14:paraId="0DD69ADE" w14:textId="77777777" w:rsidR="009A4354" w:rsidRDefault="009A4354" w:rsidP="009A4354">
      <w:pPr>
        <w:pStyle w:val="CMDOutput"/>
      </w:pPr>
      <w:r>
        <w:t>Unknown unicast blocked: disabled</w:t>
      </w:r>
    </w:p>
    <w:p w14:paraId="7CFFDE22" w14:textId="77777777" w:rsidR="009A4354" w:rsidRDefault="009A4354" w:rsidP="009A4354">
      <w:pPr>
        <w:pStyle w:val="CMDOutput"/>
      </w:pPr>
      <w:r>
        <w:t>Unknown multicast blocked: disabled</w:t>
      </w:r>
    </w:p>
    <w:p w14:paraId="7EF9B3FC" w14:textId="77777777" w:rsidR="009A4354" w:rsidRDefault="009A4354" w:rsidP="009A4354">
      <w:pPr>
        <w:pStyle w:val="CMDOutput"/>
      </w:pPr>
      <w:r>
        <w:t>Appliance trust: none</w:t>
      </w:r>
    </w:p>
    <w:p w14:paraId="29DA549D" w14:textId="2B52D4D7" w:rsidR="00352BB5" w:rsidRDefault="00352BB5" w:rsidP="009A4354">
      <w:pPr>
        <w:pStyle w:val="CMDOutput"/>
      </w:pPr>
      <w:r w:rsidRPr="00352BB5">
        <w:drawing>
          <wp:inline distT="0" distB="0" distL="0" distR="0" wp14:anchorId="23BBFC65" wp14:editId="7DCE82AF">
            <wp:extent cx="5792008" cy="4648849"/>
            <wp:effectExtent l="0" t="0" r="0" b="0"/>
            <wp:docPr id="3347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04257" name=""/>
                    <pic:cNvPicPr/>
                  </pic:nvPicPr>
                  <pic:blipFill>
                    <a:blip r:embed="rId20"/>
                    <a:stretch>
                      <a:fillRect/>
                    </a:stretch>
                  </pic:blipFill>
                  <pic:spPr>
                    <a:xfrm>
                      <a:off x="0" y="0"/>
                      <a:ext cx="5792008" cy="4648849"/>
                    </a:xfrm>
                    <a:prstGeom prst="rect">
                      <a:avLst/>
                    </a:prstGeom>
                  </pic:spPr>
                </pic:pic>
              </a:graphicData>
            </a:graphic>
          </wp:inline>
        </w:drawing>
      </w:r>
    </w:p>
    <w:p w14:paraId="4C7AD1A4" w14:textId="7AAC4E15" w:rsidR="009A4354" w:rsidRPr="009D1CB4" w:rsidRDefault="009A4354" w:rsidP="00B24D16">
      <w:pPr>
        <w:pStyle w:val="SubStepAlpha"/>
      </w:pPr>
      <w:r w:rsidRPr="001C235E">
        <w:rPr>
          <w:noProof/>
        </w:rPr>
        <w:t>Deactivate protected port on interfaces F0/6 and F0/7 using the following commands:</w:t>
      </w:r>
    </w:p>
    <w:p w14:paraId="1EC96D9A" w14:textId="77777777" w:rsidR="009A4354" w:rsidRDefault="009A4354" w:rsidP="009A4354">
      <w:pPr>
        <w:pStyle w:val="CMD"/>
      </w:pPr>
      <w:r>
        <w:t>S1(</w:t>
      </w:r>
      <w:proofErr w:type="gramStart"/>
      <w:r>
        <w:t>config)#</w:t>
      </w:r>
      <w:proofErr w:type="gramEnd"/>
      <w:r>
        <w:t xml:space="preserve"> </w:t>
      </w:r>
      <w:r w:rsidRPr="00B24D16">
        <w:rPr>
          <w:b/>
        </w:rPr>
        <w:t>interface range f0/6 - 7</w:t>
      </w:r>
    </w:p>
    <w:p w14:paraId="307E6B70" w14:textId="77777777" w:rsidR="009A4354" w:rsidRPr="00FA6013" w:rsidRDefault="009A4354" w:rsidP="009A4354">
      <w:pPr>
        <w:pStyle w:val="CMD"/>
      </w:pPr>
      <w:r>
        <w:t>S1(config-if-</w:t>
      </w:r>
      <w:proofErr w:type="gramStart"/>
      <w:r>
        <w:t>range)#</w:t>
      </w:r>
      <w:proofErr w:type="gramEnd"/>
      <w:r>
        <w:t xml:space="preserve"> </w:t>
      </w:r>
      <w:r w:rsidRPr="00B24D16">
        <w:rPr>
          <w:b/>
        </w:rPr>
        <w:t>no switchport protected</w:t>
      </w:r>
    </w:p>
    <w:p w14:paraId="07EF6219" w14:textId="26A7AE6D" w:rsidR="0037676D" w:rsidRPr="00767D95" w:rsidRDefault="0037676D" w:rsidP="00050315">
      <w:pPr>
        <w:pStyle w:val="ConfigWindow"/>
        <w:rPr>
          <w:b/>
        </w:rPr>
      </w:pPr>
      <w:bookmarkStart w:id="13" w:name="_Hlk64562352"/>
      <w:r>
        <w:t>Close configuration window</w:t>
      </w:r>
    </w:p>
    <w:p w14:paraId="6B80FAB9" w14:textId="77777777" w:rsidR="00A47570" w:rsidRPr="00C307E8" w:rsidRDefault="00A47570" w:rsidP="00050315">
      <w:pPr>
        <w:pStyle w:val="Heading1"/>
        <w:spacing w:before="120"/>
      </w:pPr>
      <w:r w:rsidRPr="00870203">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A47570" w14:paraId="773578ED" w14:textId="77777777" w:rsidTr="00A47570">
        <w:trPr>
          <w:cnfStyle w:val="100000000000" w:firstRow="1" w:lastRow="0" w:firstColumn="0" w:lastColumn="0" w:oddVBand="0" w:evenVBand="0" w:oddHBand="0" w:evenHBand="0" w:firstRowFirstColumn="0" w:firstRowLastColumn="0" w:lastRowFirstColumn="0" w:lastRowLastColumn="0"/>
        </w:trPr>
        <w:tc>
          <w:tcPr>
            <w:tcW w:w="1530" w:type="dxa"/>
          </w:tcPr>
          <w:p w14:paraId="4E1F8185" w14:textId="77777777" w:rsidR="00A47570" w:rsidRPr="00763D8B" w:rsidRDefault="00A47570" w:rsidP="00A47570">
            <w:pPr>
              <w:pStyle w:val="TableHeading"/>
            </w:pPr>
            <w:r w:rsidRPr="00763D8B">
              <w:t>Router Model</w:t>
            </w:r>
          </w:p>
        </w:tc>
        <w:tc>
          <w:tcPr>
            <w:tcW w:w="2250" w:type="dxa"/>
          </w:tcPr>
          <w:p w14:paraId="29B89DF7" w14:textId="77777777" w:rsidR="00A47570" w:rsidRPr="00763D8B" w:rsidRDefault="00A47570" w:rsidP="00A47570">
            <w:pPr>
              <w:pStyle w:val="TableHeading"/>
            </w:pPr>
            <w:r w:rsidRPr="00763D8B">
              <w:t>Ethernet Interface #1</w:t>
            </w:r>
          </w:p>
        </w:tc>
        <w:tc>
          <w:tcPr>
            <w:tcW w:w="2250" w:type="dxa"/>
          </w:tcPr>
          <w:p w14:paraId="2A90CD9F" w14:textId="77777777" w:rsidR="00A47570" w:rsidRPr="00763D8B" w:rsidRDefault="00A47570" w:rsidP="00A47570">
            <w:pPr>
              <w:pStyle w:val="TableHeading"/>
            </w:pPr>
            <w:r w:rsidRPr="00763D8B">
              <w:t>Ethernet Interface #2</w:t>
            </w:r>
          </w:p>
        </w:tc>
        <w:tc>
          <w:tcPr>
            <w:tcW w:w="2070" w:type="dxa"/>
          </w:tcPr>
          <w:p w14:paraId="102D0BC8" w14:textId="77777777" w:rsidR="00A47570" w:rsidRPr="00763D8B" w:rsidRDefault="00A47570" w:rsidP="00A47570">
            <w:pPr>
              <w:pStyle w:val="TableHeading"/>
            </w:pPr>
            <w:r w:rsidRPr="00763D8B">
              <w:t>Serial Interface #1</w:t>
            </w:r>
          </w:p>
        </w:tc>
        <w:tc>
          <w:tcPr>
            <w:tcW w:w="2160" w:type="dxa"/>
          </w:tcPr>
          <w:p w14:paraId="2B29A1EB" w14:textId="77777777" w:rsidR="00A47570" w:rsidRPr="00763D8B" w:rsidRDefault="00A47570" w:rsidP="00A47570">
            <w:pPr>
              <w:pStyle w:val="TableHeading"/>
            </w:pPr>
            <w:r w:rsidRPr="00763D8B">
              <w:t>Serial Interface #2</w:t>
            </w:r>
          </w:p>
        </w:tc>
      </w:tr>
      <w:tr w:rsidR="00A47570" w14:paraId="3FE44E64" w14:textId="77777777" w:rsidTr="00A47570">
        <w:tc>
          <w:tcPr>
            <w:tcW w:w="1530" w:type="dxa"/>
          </w:tcPr>
          <w:p w14:paraId="596D2404" w14:textId="77777777" w:rsidR="00A47570" w:rsidRPr="009453F7" w:rsidRDefault="00A47570" w:rsidP="00A47570">
            <w:pPr>
              <w:pStyle w:val="TableText"/>
            </w:pPr>
            <w:r w:rsidRPr="009453F7">
              <w:t>1900</w:t>
            </w:r>
          </w:p>
        </w:tc>
        <w:tc>
          <w:tcPr>
            <w:tcW w:w="2250" w:type="dxa"/>
          </w:tcPr>
          <w:p w14:paraId="4B0B9A79" w14:textId="77777777" w:rsidR="00A47570" w:rsidRPr="009453F7" w:rsidRDefault="00A47570" w:rsidP="00A47570">
            <w:pPr>
              <w:pStyle w:val="TableText"/>
            </w:pPr>
            <w:r w:rsidRPr="009453F7">
              <w:t>Gigabit Ethernet 0/0 (G0/0)</w:t>
            </w:r>
          </w:p>
        </w:tc>
        <w:tc>
          <w:tcPr>
            <w:tcW w:w="2250" w:type="dxa"/>
          </w:tcPr>
          <w:p w14:paraId="1731F8D0" w14:textId="77777777" w:rsidR="00A47570" w:rsidRPr="009453F7" w:rsidRDefault="00A47570" w:rsidP="00A47570">
            <w:pPr>
              <w:pStyle w:val="TableText"/>
            </w:pPr>
            <w:r w:rsidRPr="009453F7">
              <w:t>Gigabit Ethernet 0/1 (G0/1)</w:t>
            </w:r>
          </w:p>
        </w:tc>
        <w:tc>
          <w:tcPr>
            <w:tcW w:w="2070" w:type="dxa"/>
          </w:tcPr>
          <w:p w14:paraId="732309C4" w14:textId="77777777" w:rsidR="00A47570" w:rsidRPr="009453F7" w:rsidRDefault="00A47570" w:rsidP="00A47570">
            <w:pPr>
              <w:pStyle w:val="TableText"/>
            </w:pPr>
            <w:r w:rsidRPr="009453F7">
              <w:t>Serial 0/0/0 (S0/0/0)</w:t>
            </w:r>
          </w:p>
        </w:tc>
        <w:tc>
          <w:tcPr>
            <w:tcW w:w="2160" w:type="dxa"/>
          </w:tcPr>
          <w:p w14:paraId="223AABFA" w14:textId="77777777" w:rsidR="00A47570" w:rsidRPr="009453F7" w:rsidRDefault="00A47570" w:rsidP="00A47570">
            <w:pPr>
              <w:pStyle w:val="TableText"/>
            </w:pPr>
            <w:r w:rsidRPr="009453F7">
              <w:t>Serial 0/0/1 (S0/0/1)</w:t>
            </w:r>
          </w:p>
        </w:tc>
      </w:tr>
      <w:tr w:rsidR="00A47570" w14:paraId="3C62C762" w14:textId="77777777" w:rsidTr="00A47570">
        <w:tc>
          <w:tcPr>
            <w:tcW w:w="1530" w:type="dxa"/>
          </w:tcPr>
          <w:p w14:paraId="34A0317D" w14:textId="77777777" w:rsidR="00A47570" w:rsidRPr="009453F7" w:rsidRDefault="00A47570" w:rsidP="00A47570">
            <w:pPr>
              <w:pStyle w:val="TableText"/>
            </w:pPr>
            <w:r w:rsidRPr="009453F7">
              <w:t>2900</w:t>
            </w:r>
          </w:p>
        </w:tc>
        <w:tc>
          <w:tcPr>
            <w:tcW w:w="2250" w:type="dxa"/>
          </w:tcPr>
          <w:p w14:paraId="0097561D" w14:textId="77777777" w:rsidR="00A47570" w:rsidRPr="009453F7" w:rsidRDefault="00A47570" w:rsidP="00A47570">
            <w:pPr>
              <w:pStyle w:val="TableText"/>
            </w:pPr>
            <w:r w:rsidRPr="009453F7">
              <w:t>Gigabit Ethernet 0/0 (G0/0)</w:t>
            </w:r>
          </w:p>
        </w:tc>
        <w:tc>
          <w:tcPr>
            <w:tcW w:w="2250" w:type="dxa"/>
          </w:tcPr>
          <w:p w14:paraId="48CF57DF" w14:textId="77777777" w:rsidR="00A47570" w:rsidRPr="009453F7" w:rsidRDefault="00A47570" w:rsidP="00A47570">
            <w:pPr>
              <w:pStyle w:val="TableText"/>
            </w:pPr>
            <w:r w:rsidRPr="009453F7">
              <w:t>Gigabit Ethernet 0/1 (G0/1)</w:t>
            </w:r>
          </w:p>
        </w:tc>
        <w:tc>
          <w:tcPr>
            <w:tcW w:w="2070" w:type="dxa"/>
          </w:tcPr>
          <w:p w14:paraId="556AEED6" w14:textId="77777777" w:rsidR="00A47570" w:rsidRPr="009453F7" w:rsidRDefault="00A47570" w:rsidP="00A47570">
            <w:pPr>
              <w:pStyle w:val="TableText"/>
            </w:pPr>
            <w:r w:rsidRPr="009453F7">
              <w:t>Serial 0/0/0 (S0/0/0)</w:t>
            </w:r>
          </w:p>
        </w:tc>
        <w:tc>
          <w:tcPr>
            <w:tcW w:w="2160" w:type="dxa"/>
          </w:tcPr>
          <w:p w14:paraId="02597178" w14:textId="77777777" w:rsidR="00A47570" w:rsidRPr="009453F7" w:rsidRDefault="00A47570" w:rsidP="00A47570">
            <w:pPr>
              <w:pStyle w:val="TableText"/>
            </w:pPr>
            <w:r w:rsidRPr="009453F7">
              <w:t>Serial 0/0/1 (S0/0/1)</w:t>
            </w:r>
          </w:p>
        </w:tc>
      </w:tr>
      <w:tr w:rsidR="00A47570" w14:paraId="63C2837A" w14:textId="77777777" w:rsidTr="00A47570">
        <w:tc>
          <w:tcPr>
            <w:tcW w:w="1530" w:type="dxa"/>
          </w:tcPr>
          <w:p w14:paraId="3487DCB0" w14:textId="77777777" w:rsidR="00A47570" w:rsidRPr="009453F7" w:rsidRDefault="00A47570" w:rsidP="00A47570">
            <w:pPr>
              <w:pStyle w:val="TableText"/>
            </w:pPr>
            <w:r>
              <w:t>4221</w:t>
            </w:r>
          </w:p>
        </w:tc>
        <w:tc>
          <w:tcPr>
            <w:tcW w:w="2250" w:type="dxa"/>
          </w:tcPr>
          <w:p w14:paraId="5B2A0D80" w14:textId="77777777" w:rsidR="00A47570" w:rsidRPr="009453F7" w:rsidRDefault="00A47570" w:rsidP="00A47570">
            <w:pPr>
              <w:pStyle w:val="TableText"/>
            </w:pPr>
            <w:r w:rsidRPr="009453F7">
              <w:t>Gigabit Ethernet 0/0</w:t>
            </w:r>
            <w:r>
              <w:t>/0</w:t>
            </w:r>
            <w:r w:rsidRPr="009453F7">
              <w:t xml:space="preserve"> (G0/0</w:t>
            </w:r>
            <w:r>
              <w:t>/0</w:t>
            </w:r>
            <w:r w:rsidRPr="009453F7">
              <w:t>)</w:t>
            </w:r>
          </w:p>
        </w:tc>
        <w:tc>
          <w:tcPr>
            <w:tcW w:w="2250" w:type="dxa"/>
          </w:tcPr>
          <w:p w14:paraId="7754BEDD" w14:textId="77777777" w:rsidR="00A47570" w:rsidRPr="009453F7" w:rsidRDefault="00A47570" w:rsidP="00A47570">
            <w:pPr>
              <w:pStyle w:val="TableText"/>
            </w:pPr>
            <w:r w:rsidRPr="009453F7">
              <w:t>Gigabit Ethernet 0/0</w:t>
            </w:r>
            <w:r>
              <w:t>/1</w:t>
            </w:r>
            <w:r w:rsidRPr="009453F7">
              <w:t xml:space="preserve"> (G0/0</w:t>
            </w:r>
            <w:r>
              <w:t>/1</w:t>
            </w:r>
            <w:r w:rsidRPr="009453F7">
              <w:t>)</w:t>
            </w:r>
          </w:p>
        </w:tc>
        <w:tc>
          <w:tcPr>
            <w:tcW w:w="2070" w:type="dxa"/>
          </w:tcPr>
          <w:p w14:paraId="092B1C8C" w14:textId="77777777" w:rsidR="00A47570" w:rsidRPr="009453F7" w:rsidRDefault="00A47570" w:rsidP="00A47570">
            <w:pPr>
              <w:pStyle w:val="TableText"/>
            </w:pPr>
            <w:r>
              <w:t>Serial 0/1/0 (S0/1</w:t>
            </w:r>
            <w:r w:rsidRPr="009453F7">
              <w:t>/0)</w:t>
            </w:r>
          </w:p>
        </w:tc>
        <w:tc>
          <w:tcPr>
            <w:tcW w:w="2160" w:type="dxa"/>
          </w:tcPr>
          <w:p w14:paraId="55F2EEDD" w14:textId="77777777" w:rsidR="00A47570" w:rsidRPr="009453F7" w:rsidRDefault="00A47570" w:rsidP="00A47570">
            <w:pPr>
              <w:pStyle w:val="TableText"/>
            </w:pPr>
            <w:r>
              <w:t>Serial 0/1/1</w:t>
            </w:r>
            <w:r w:rsidRPr="009453F7">
              <w:t xml:space="preserve"> (S0/</w:t>
            </w:r>
            <w:r>
              <w:t>1/1</w:t>
            </w:r>
            <w:r w:rsidRPr="009453F7">
              <w:t>)</w:t>
            </w:r>
          </w:p>
        </w:tc>
      </w:tr>
      <w:tr w:rsidR="00A47570" w14:paraId="2003B565" w14:textId="77777777" w:rsidTr="00A47570">
        <w:tc>
          <w:tcPr>
            <w:tcW w:w="1530" w:type="dxa"/>
          </w:tcPr>
          <w:p w14:paraId="383ACE71" w14:textId="77777777" w:rsidR="00A47570" w:rsidRDefault="00A47570" w:rsidP="00A47570">
            <w:pPr>
              <w:pStyle w:val="TableText"/>
            </w:pPr>
            <w:r>
              <w:t>4300</w:t>
            </w:r>
          </w:p>
        </w:tc>
        <w:tc>
          <w:tcPr>
            <w:tcW w:w="2250" w:type="dxa"/>
          </w:tcPr>
          <w:p w14:paraId="430E86D7" w14:textId="77777777" w:rsidR="00A47570" w:rsidRPr="009453F7" w:rsidRDefault="00A47570" w:rsidP="00A47570">
            <w:pPr>
              <w:pStyle w:val="TableText"/>
            </w:pPr>
            <w:r w:rsidRPr="009453F7">
              <w:t>Gigabit Ethernet 0/0</w:t>
            </w:r>
            <w:r>
              <w:t>/0</w:t>
            </w:r>
            <w:r w:rsidRPr="009453F7">
              <w:t xml:space="preserve"> (G0/0</w:t>
            </w:r>
            <w:r>
              <w:t>/0</w:t>
            </w:r>
            <w:r w:rsidRPr="009453F7">
              <w:t>)</w:t>
            </w:r>
          </w:p>
        </w:tc>
        <w:tc>
          <w:tcPr>
            <w:tcW w:w="2250" w:type="dxa"/>
          </w:tcPr>
          <w:p w14:paraId="1F57AC04" w14:textId="77777777" w:rsidR="00A47570" w:rsidRPr="009453F7" w:rsidRDefault="00A47570" w:rsidP="00A47570">
            <w:pPr>
              <w:pStyle w:val="TableText"/>
            </w:pPr>
            <w:r w:rsidRPr="009453F7">
              <w:t>Gigabit Ethernet 0/0</w:t>
            </w:r>
            <w:r>
              <w:t>/1</w:t>
            </w:r>
            <w:r w:rsidRPr="009453F7">
              <w:t xml:space="preserve"> (G0/0</w:t>
            </w:r>
            <w:r>
              <w:t>/1</w:t>
            </w:r>
            <w:r w:rsidRPr="009453F7">
              <w:t>)</w:t>
            </w:r>
          </w:p>
        </w:tc>
        <w:tc>
          <w:tcPr>
            <w:tcW w:w="2070" w:type="dxa"/>
          </w:tcPr>
          <w:p w14:paraId="016EDAFE" w14:textId="77777777" w:rsidR="00A47570" w:rsidRDefault="00A47570" w:rsidP="00A47570">
            <w:pPr>
              <w:pStyle w:val="TableText"/>
            </w:pPr>
            <w:r>
              <w:t>Serial 0/1/0 (S0/1</w:t>
            </w:r>
            <w:r w:rsidRPr="009453F7">
              <w:t>/0)</w:t>
            </w:r>
          </w:p>
        </w:tc>
        <w:tc>
          <w:tcPr>
            <w:tcW w:w="2160" w:type="dxa"/>
          </w:tcPr>
          <w:p w14:paraId="14D3E4F8" w14:textId="77777777" w:rsidR="00A47570" w:rsidRDefault="00A47570" w:rsidP="00A47570">
            <w:pPr>
              <w:pStyle w:val="TableText"/>
            </w:pPr>
            <w:r>
              <w:t>Serial 0/1/1</w:t>
            </w:r>
            <w:r w:rsidRPr="009453F7">
              <w:t xml:space="preserve"> (S0/</w:t>
            </w:r>
            <w:r>
              <w:t>1/1</w:t>
            </w:r>
            <w:r w:rsidRPr="009453F7">
              <w:t>)</w:t>
            </w:r>
          </w:p>
        </w:tc>
      </w:tr>
    </w:tbl>
    <w:p w14:paraId="4952A49E" w14:textId="77777777" w:rsidR="00A47570" w:rsidRDefault="00A47570" w:rsidP="00A47570">
      <w:pPr>
        <w:pStyle w:val="ConfigWindow"/>
      </w:pPr>
      <w:r>
        <w:t>Blank Line, No additional information</w:t>
      </w:r>
    </w:p>
    <w:p w14:paraId="02821715" w14:textId="53F3C58C" w:rsidR="00A47570" w:rsidRDefault="00A47570" w:rsidP="00A47570">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49EE6420" w14:textId="0E268A7D" w:rsidR="00595B06" w:rsidRPr="00595B06" w:rsidRDefault="00595B06" w:rsidP="00595B06">
      <w:pPr>
        <w:pStyle w:val="ConfigWindow"/>
      </w:pPr>
      <w:r>
        <w:t>end of document</w:t>
      </w:r>
      <w:bookmarkEnd w:id="13"/>
    </w:p>
    <w:sectPr w:rsidR="00595B06" w:rsidRPr="00595B06" w:rsidSect="009C3182">
      <w:headerReference w:type="default" r:id="rId21"/>
      <w:footerReference w:type="default" r:id="rId22"/>
      <w:headerReference w:type="first" r:id="rId23"/>
      <w:footerReference w:type="first" r:id="rId2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B7514" w14:textId="77777777" w:rsidR="004603D5" w:rsidRDefault="004603D5" w:rsidP="00710659">
      <w:pPr>
        <w:spacing w:after="0" w:line="240" w:lineRule="auto"/>
      </w:pPr>
      <w:r>
        <w:separator/>
      </w:r>
    </w:p>
    <w:p w14:paraId="5757693D" w14:textId="77777777" w:rsidR="004603D5" w:rsidRDefault="004603D5"/>
  </w:endnote>
  <w:endnote w:type="continuationSeparator" w:id="0">
    <w:p w14:paraId="2BA4C8FD" w14:textId="77777777" w:rsidR="004603D5" w:rsidRDefault="004603D5" w:rsidP="00710659">
      <w:pPr>
        <w:spacing w:after="0" w:line="240" w:lineRule="auto"/>
      </w:pPr>
      <w:r>
        <w:continuationSeparator/>
      </w:r>
    </w:p>
    <w:p w14:paraId="6BBF5F15" w14:textId="77777777" w:rsidR="004603D5" w:rsidRDefault="004603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823A" w14:textId="190C390F" w:rsidR="00401755" w:rsidRPr="00882B63" w:rsidRDefault="0040175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352BB5">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7554" w14:textId="616A2ECF" w:rsidR="00401755" w:rsidRPr="00882B63" w:rsidRDefault="0040175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352BB5">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E8530" w14:textId="77777777" w:rsidR="004603D5" w:rsidRDefault="004603D5" w:rsidP="00710659">
      <w:pPr>
        <w:spacing w:after="0" w:line="240" w:lineRule="auto"/>
      </w:pPr>
      <w:r>
        <w:separator/>
      </w:r>
    </w:p>
    <w:p w14:paraId="28685E4D" w14:textId="77777777" w:rsidR="004603D5" w:rsidRDefault="004603D5"/>
  </w:footnote>
  <w:footnote w:type="continuationSeparator" w:id="0">
    <w:p w14:paraId="794B96AA" w14:textId="77777777" w:rsidR="004603D5" w:rsidRDefault="004603D5" w:rsidP="00710659">
      <w:pPr>
        <w:spacing w:after="0" w:line="240" w:lineRule="auto"/>
      </w:pPr>
      <w:r>
        <w:continuationSeparator/>
      </w:r>
    </w:p>
    <w:p w14:paraId="63DFF676" w14:textId="77777777" w:rsidR="004603D5" w:rsidRDefault="004603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9F615484DCEA42F9BE6416F3DB25D427"/>
      </w:placeholder>
      <w:dataBinding w:prefixMappings="xmlns:ns0='http://purl.org/dc/elements/1.1/' xmlns:ns1='http://schemas.openxmlformats.org/package/2006/metadata/core-properties' " w:xpath="/ns1:coreProperties[1]/ns0:title[1]" w:storeItemID="{6C3C8BC8-F283-45AE-878A-BAB7291924A1}"/>
      <w:text/>
    </w:sdtPr>
    <w:sdtContent>
      <w:p w14:paraId="20166A60" w14:textId="2B311542" w:rsidR="00401755" w:rsidRDefault="00352BB5" w:rsidP="008402F2">
        <w:pPr>
          <w:pStyle w:val="PageHead"/>
        </w:pPr>
        <w:r>
          <w:t xml:space="preserve">Lab - Configure STP Security </w:t>
        </w:r>
        <w:proofErr w:type="gramStart"/>
        <w:r>
          <w:t>( THY</w:t>
        </w:r>
        <w:proofErr w:type="gramEnd"/>
        <w:r>
          <w:t xml:space="preserve"> </w:t>
        </w:r>
        <w:proofErr w:type="gramStart"/>
        <w:r>
          <w:t>DAYUTH )</w:t>
        </w:r>
        <w:proofErr w:type="gramEnd"/>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8BDA" w14:textId="77777777" w:rsidR="00401755" w:rsidRDefault="00401755" w:rsidP="006C3FCF">
    <w:pPr>
      <w:ind w:left="-288"/>
    </w:pPr>
    <w:r>
      <w:rPr>
        <w:noProof/>
      </w:rPr>
      <w:drawing>
        <wp:inline distT="0" distB="0" distL="0" distR="0" wp14:anchorId="13B83E8F" wp14:editId="1E44B7D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F3F87"/>
    <w:multiLevelType w:val="hybridMultilevel"/>
    <w:tmpl w:val="AA6C92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3363252C"/>
    <w:multiLevelType w:val="hybridMultilevel"/>
    <w:tmpl w:val="8FD430B0"/>
    <w:lvl w:ilvl="0" w:tplc="966662D2">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38D61E3"/>
    <w:multiLevelType w:val="hybridMultilevel"/>
    <w:tmpl w:val="113697C8"/>
    <w:lvl w:ilvl="0" w:tplc="61F8EDCE">
      <w:start w:val="1"/>
      <w:numFmt w:val="bullet"/>
      <w:lvlText w:val=""/>
      <w:lvlJc w:val="left"/>
      <w:pPr>
        <w:tabs>
          <w:tab w:val="num" w:pos="720"/>
        </w:tabs>
        <w:ind w:left="720" w:hanging="360"/>
      </w:pPr>
      <w:rPr>
        <w:rFonts w:ascii="Wingdings" w:hAnsi="Wingdings" w:hint="default"/>
      </w:rPr>
    </w:lvl>
    <w:lvl w:ilvl="1" w:tplc="BACE19F4" w:tentative="1">
      <w:start w:val="1"/>
      <w:numFmt w:val="bullet"/>
      <w:lvlText w:val=""/>
      <w:lvlJc w:val="left"/>
      <w:pPr>
        <w:tabs>
          <w:tab w:val="num" w:pos="1440"/>
        </w:tabs>
        <w:ind w:left="1440" w:hanging="360"/>
      </w:pPr>
      <w:rPr>
        <w:rFonts w:ascii="Wingdings" w:hAnsi="Wingdings" w:hint="default"/>
      </w:rPr>
    </w:lvl>
    <w:lvl w:ilvl="2" w:tplc="0A18BB02" w:tentative="1">
      <w:start w:val="1"/>
      <w:numFmt w:val="bullet"/>
      <w:lvlText w:val=""/>
      <w:lvlJc w:val="left"/>
      <w:pPr>
        <w:tabs>
          <w:tab w:val="num" w:pos="2160"/>
        </w:tabs>
        <w:ind w:left="2160" w:hanging="360"/>
      </w:pPr>
      <w:rPr>
        <w:rFonts w:ascii="Wingdings" w:hAnsi="Wingdings" w:hint="default"/>
      </w:rPr>
    </w:lvl>
    <w:lvl w:ilvl="3" w:tplc="AA7E4FC0" w:tentative="1">
      <w:start w:val="1"/>
      <w:numFmt w:val="bullet"/>
      <w:lvlText w:val=""/>
      <w:lvlJc w:val="left"/>
      <w:pPr>
        <w:tabs>
          <w:tab w:val="num" w:pos="2880"/>
        </w:tabs>
        <w:ind w:left="2880" w:hanging="360"/>
      </w:pPr>
      <w:rPr>
        <w:rFonts w:ascii="Wingdings" w:hAnsi="Wingdings" w:hint="default"/>
      </w:rPr>
    </w:lvl>
    <w:lvl w:ilvl="4" w:tplc="0A4EC110" w:tentative="1">
      <w:start w:val="1"/>
      <w:numFmt w:val="bullet"/>
      <w:lvlText w:val=""/>
      <w:lvlJc w:val="left"/>
      <w:pPr>
        <w:tabs>
          <w:tab w:val="num" w:pos="3600"/>
        </w:tabs>
        <w:ind w:left="3600" w:hanging="360"/>
      </w:pPr>
      <w:rPr>
        <w:rFonts w:ascii="Wingdings" w:hAnsi="Wingdings" w:hint="default"/>
      </w:rPr>
    </w:lvl>
    <w:lvl w:ilvl="5" w:tplc="292272B0" w:tentative="1">
      <w:start w:val="1"/>
      <w:numFmt w:val="bullet"/>
      <w:lvlText w:val=""/>
      <w:lvlJc w:val="left"/>
      <w:pPr>
        <w:tabs>
          <w:tab w:val="num" w:pos="4320"/>
        </w:tabs>
        <w:ind w:left="4320" w:hanging="360"/>
      </w:pPr>
      <w:rPr>
        <w:rFonts w:ascii="Wingdings" w:hAnsi="Wingdings" w:hint="default"/>
      </w:rPr>
    </w:lvl>
    <w:lvl w:ilvl="6" w:tplc="6908B7CE" w:tentative="1">
      <w:start w:val="1"/>
      <w:numFmt w:val="bullet"/>
      <w:lvlText w:val=""/>
      <w:lvlJc w:val="left"/>
      <w:pPr>
        <w:tabs>
          <w:tab w:val="num" w:pos="5040"/>
        </w:tabs>
        <w:ind w:left="5040" w:hanging="360"/>
      </w:pPr>
      <w:rPr>
        <w:rFonts w:ascii="Wingdings" w:hAnsi="Wingdings" w:hint="default"/>
      </w:rPr>
    </w:lvl>
    <w:lvl w:ilvl="7" w:tplc="E7E28A04" w:tentative="1">
      <w:start w:val="1"/>
      <w:numFmt w:val="bullet"/>
      <w:lvlText w:val=""/>
      <w:lvlJc w:val="left"/>
      <w:pPr>
        <w:tabs>
          <w:tab w:val="num" w:pos="5760"/>
        </w:tabs>
        <w:ind w:left="5760" w:hanging="360"/>
      </w:pPr>
      <w:rPr>
        <w:rFonts w:ascii="Wingdings" w:hAnsi="Wingdings" w:hint="default"/>
      </w:rPr>
    </w:lvl>
    <w:lvl w:ilvl="8" w:tplc="31AE4AE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4FD86124"/>
    <w:multiLevelType w:val="multilevel"/>
    <w:tmpl w:val="DDA8F362"/>
    <w:lvl w:ilvl="0">
      <w:start w:val="1"/>
      <w:numFmt w:val="decimal"/>
      <w:suff w:val="space"/>
      <w:lvlText w:val="Part %1:"/>
      <w:lvlJc w:val="left"/>
      <w:pPr>
        <w:ind w:left="603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126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FED09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BD051AF"/>
    <w:multiLevelType w:val="hybridMultilevel"/>
    <w:tmpl w:val="795638A2"/>
    <w:lvl w:ilvl="0" w:tplc="1CD681E4">
      <w:start w:val="1"/>
      <w:numFmt w:val="upperLetter"/>
      <w:lvlText w:val="%1."/>
      <w:lvlJc w:val="left"/>
      <w:pPr>
        <w:ind w:left="720" w:hanging="360"/>
      </w:pPr>
      <w:rPr>
        <w:rFonts w:ascii="Arial" w:eastAsia="Calibri" w:hAnsi="Arial"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6472264">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277102215">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08978114">
    <w:abstractNumId w:val="5"/>
  </w:num>
  <w:num w:numId="4" w16cid:durableId="1359772822">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963145592">
    <w:abstractNumId w:val="3"/>
  </w:num>
  <w:num w:numId="6" w16cid:durableId="1783576721">
    <w:abstractNumId w:val="0"/>
  </w:num>
  <w:num w:numId="7" w16cid:durableId="581331066">
    <w:abstractNumId w:val="1"/>
  </w:num>
  <w:num w:numId="8" w16cid:durableId="1601065361">
    <w:abstractNumId w:val="6"/>
    <w:lvlOverride w:ilvl="0">
      <w:lvl w:ilvl="0">
        <w:start w:val="1"/>
        <w:numFmt w:val="decimal"/>
        <w:lvlText w:val="Part %1:"/>
        <w:lvlJc w:val="left"/>
        <w:pPr>
          <w:tabs>
            <w:tab w:val="num" w:pos="1152"/>
          </w:tabs>
          <w:ind w:left="1152" w:hanging="792"/>
        </w:pPr>
        <w:rPr>
          <w:rFonts w:hint="default"/>
        </w:rPr>
      </w:lvl>
    </w:lvlOverride>
  </w:num>
  <w:num w:numId="9" w16cid:durableId="2067676765">
    <w:abstractNumId w:val="3"/>
  </w:num>
  <w:num w:numId="10" w16cid:durableId="1983729713">
    <w:abstractNumId w:val="13"/>
  </w:num>
  <w:num w:numId="11" w16cid:durableId="11043087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6368184">
    <w:abstractNumId w:val="4"/>
  </w:num>
  <w:num w:numId="13" w16cid:durableId="1037659398">
    <w:abstractNumId w:val="10"/>
  </w:num>
  <w:num w:numId="14" w16cid:durableId="294916480">
    <w:abstractNumId w:val="7"/>
  </w:num>
  <w:num w:numId="15" w16cid:durableId="1523668061">
    <w:abstractNumId w:val="11"/>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229535180">
    <w:abstractNumId w:val="11"/>
  </w:num>
  <w:num w:numId="17" w16cid:durableId="1794054367">
    <w:abstractNumId w:val="8"/>
  </w:num>
  <w:num w:numId="18" w16cid:durableId="782844108">
    <w:abstractNumId w:val="11"/>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9" w16cid:durableId="176510087">
    <w:abstractNumId w:val="12"/>
  </w:num>
  <w:num w:numId="20" w16cid:durableId="2117674032">
    <w:abstractNumId w:val="14"/>
  </w:num>
  <w:num w:numId="21" w16cid:durableId="2024548437">
    <w:abstractNumId w:val="2"/>
  </w:num>
  <w:num w:numId="22" w16cid:durableId="1884095570">
    <w:abstractNumId w:val="9"/>
  </w:num>
  <w:num w:numId="23" w16cid:durableId="1726642010">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attachedTemplate r:id="rId1"/>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54"/>
    <w:rsid w:val="00001BDF"/>
    <w:rsid w:val="0000380F"/>
    <w:rsid w:val="00004175"/>
    <w:rsid w:val="000059C9"/>
    <w:rsid w:val="00012C22"/>
    <w:rsid w:val="000160F7"/>
    <w:rsid w:val="00016D5B"/>
    <w:rsid w:val="00016F30"/>
    <w:rsid w:val="0002047C"/>
    <w:rsid w:val="00021B9A"/>
    <w:rsid w:val="000242D6"/>
    <w:rsid w:val="00024EE5"/>
    <w:rsid w:val="000309A9"/>
    <w:rsid w:val="00041AF6"/>
    <w:rsid w:val="00044E62"/>
    <w:rsid w:val="00050315"/>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7D0F"/>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2299"/>
    <w:rsid w:val="001D5B6F"/>
    <w:rsid w:val="001D653B"/>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077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A7F9E"/>
    <w:rsid w:val="002C04C4"/>
    <w:rsid w:val="002C090C"/>
    <w:rsid w:val="002C1243"/>
    <w:rsid w:val="002C1815"/>
    <w:rsid w:val="002C475E"/>
    <w:rsid w:val="002C5882"/>
    <w:rsid w:val="002C6AD6"/>
    <w:rsid w:val="002D6C2A"/>
    <w:rsid w:val="002D7A86"/>
    <w:rsid w:val="002E68E9"/>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4FE"/>
    <w:rsid w:val="0034455D"/>
    <w:rsid w:val="0034604B"/>
    <w:rsid w:val="00346D17"/>
    <w:rsid w:val="00347972"/>
    <w:rsid w:val="00352BB5"/>
    <w:rsid w:val="0035469B"/>
    <w:rsid w:val="0035566F"/>
    <w:rsid w:val="003559CC"/>
    <w:rsid w:val="00355D4B"/>
    <w:rsid w:val="003569D7"/>
    <w:rsid w:val="003608AC"/>
    <w:rsid w:val="003626B7"/>
    <w:rsid w:val="00363A23"/>
    <w:rsid w:val="0036440C"/>
    <w:rsid w:val="0036465A"/>
    <w:rsid w:val="0037676D"/>
    <w:rsid w:val="00386D65"/>
    <w:rsid w:val="00390C38"/>
    <w:rsid w:val="00392748"/>
    <w:rsid w:val="00392C65"/>
    <w:rsid w:val="00392ED5"/>
    <w:rsid w:val="003A19DC"/>
    <w:rsid w:val="003A1B45"/>
    <w:rsid w:val="003A220C"/>
    <w:rsid w:val="003A50D3"/>
    <w:rsid w:val="003B256A"/>
    <w:rsid w:val="003B393D"/>
    <w:rsid w:val="003B4128"/>
    <w:rsid w:val="003B46FC"/>
    <w:rsid w:val="003B5767"/>
    <w:rsid w:val="003B7605"/>
    <w:rsid w:val="003C08AA"/>
    <w:rsid w:val="003C2A7B"/>
    <w:rsid w:val="003C49EF"/>
    <w:rsid w:val="003C6BCA"/>
    <w:rsid w:val="003C7902"/>
    <w:rsid w:val="003D0BFF"/>
    <w:rsid w:val="003D6EF1"/>
    <w:rsid w:val="003E5BE5"/>
    <w:rsid w:val="003E5D5B"/>
    <w:rsid w:val="003F18D1"/>
    <w:rsid w:val="003F20EC"/>
    <w:rsid w:val="003F4F0E"/>
    <w:rsid w:val="003F6096"/>
    <w:rsid w:val="003F6E06"/>
    <w:rsid w:val="00401755"/>
    <w:rsid w:val="00403C7A"/>
    <w:rsid w:val="004057A6"/>
    <w:rsid w:val="00406554"/>
    <w:rsid w:val="00407755"/>
    <w:rsid w:val="00410238"/>
    <w:rsid w:val="0041293B"/>
    <w:rsid w:val="0041299A"/>
    <w:rsid w:val="004131B0"/>
    <w:rsid w:val="00414D90"/>
    <w:rsid w:val="00416C42"/>
    <w:rsid w:val="00416E6D"/>
    <w:rsid w:val="00422476"/>
    <w:rsid w:val="0042298C"/>
    <w:rsid w:val="0042385C"/>
    <w:rsid w:val="00426131"/>
    <w:rsid w:val="00426AF0"/>
    <w:rsid w:val="00426FA5"/>
    <w:rsid w:val="00431654"/>
    <w:rsid w:val="00434926"/>
    <w:rsid w:val="00443ACE"/>
    <w:rsid w:val="00444217"/>
    <w:rsid w:val="004478F4"/>
    <w:rsid w:val="00450F7A"/>
    <w:rsid w:val="00452C6D"/>
    <w:rsid w:val="00455E0B"/>
    <w:rsid w:val="0045724D"/>
    <w:rsid w:val="00457934"/>
    <w:rsid w:val="004603D5"/>
    <w:rsid w:val="00462B9F"/>
    <w:rsid w:val="004648E1"/>
    <w:rsid w:val="004659EE"/>
    <w:rsid w:val="00473E34"/>
    <w:rsid w:val="0047591A"/>
    <w:rsid w:val="00476BA9"/>
    <w:rsid w:val="00481650"/>
    <w:rsid w:val="00484EAF"/>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10639"/>
    <w:rsid w:val="0051171A"/>
    <w:rsid w:val="00511791"/>
    <w:rsid w:val="005139BE"/>
    <w:rsid w:val="00516142"/>
    <w:rsid w:val="0051681C"/>
    <w:rsid w:val="0051783D"/>
    <w:rsid w:val="00520027"/>
    <w:rsid w:val="0052093C"/>
    <w:rsid w:val="00521B31"/>
    <w:rsid w:val="00521DDF"/>
    <w:rsid w:val="00522469"/>
    <w:rsid w:val="0052400A"/>
    <w:rsid w:val="00524B71"/>
    <w:rsid w:val="00536277"/>
    <w:rsid w:val="00536F43"/>
    <w:rsid w:val="00541BA7"/>
    <w:rsid w:val="00542616"/>
    <w:rsid w:val="005468C1"/>
    <w:rsid w:val="005510BA"/>
    <w:rsid w:val="005538C8"/>
    <w:rsid w:val="00554B4E"/>
    <w:rsid w:val="00556C02"/>
    <w:rsid w:val="00561BB2"/>
    <w:rsid w:val="00563249"/>
    <w:rsid w:val="00570A65"/>
    <w:rsid w:val="005762B1"/>
    <w:rsid w:val="00580456"/>
    <w:rsid w:val="00580E73"/>
    <w:rsid w:val="00590820"/>
    <w:rsid w:val="00592329"/>
    <w:rsid w:val="00593386"/>
    <w:rsid w:val="00595B06"/>
    <w:rsid w:val="00596998"/>
    <w:rsid w:val="0059790F"/>
    <w:rsid w:val="005A4017"/>
    <w:rsid w:val="005A6E62"/>
    <w:rsid w:val="005A70FA"/>
    <w:rsid w:val="005B2FB3"/>
    <w:rsid w:val="005B626C"/>
    <w:rsid w:val="005C6DE5"/>
    <w:rsid w:val="005D2B29"/>
    <w:rsid w:val="005D354A"/>
    <w:rsid w:val="005D3E53"/>
    <w:rsid w:val="005D506C"/>
    <w:rsid w:val="005E3235"/>
    <w:rsid w:val="005E4176"/>
    <w:rsid w:val="005E4876"/>
    <w:rsid w:val="005E65B5"/>
    <w:rsid w:val="005F0301"/>
    <w:rsid w:val="005F0FC5"/>
    <w:rsid w:val="005F3AE9"/>
    <w:rsid w:val="006007BB"/>
    <w:rsid w:val="00601DC0"/>
    <w:rsid w:val="00601EF3"/>
    <w:rsid w:val="006034CB"/>
    <w:rsid w:val="00603503"/>
    <w:rsid w:val="006039A8"/>
    <w:rsid w:val="00603C52"/>
    <w:rsid w:val="006131CE"/>
    <w:rsid w:val="0061336B"/>
    <w:rsid w:val="00617D6E"/>
    <w:rsid w:val="0062044F"/>
    <w:rsid w:val="00620ED5"/>
    <w:rsid w:val="00622D61"/>
    <w:rsid w:val="00624198"/>
    <w:rsid w:val="00636C28"/>
    <w:rsid w:val="006428E5"/>
    <w:rsid w:val="00644958"/>
    <w:rsid w:val="006513FB"/>
    <w:rsid w:val="00656EEF"/>
    <w:rsid w:val="006576AF"/>
    <w:rsid w:val="006640B2"/>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9C7"/>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B71"/>
    <w:rsid w:val="007C2FBB"/>
    <w:rsid w:val="007C7164"/>
    <w:rsid w:val="007C7413"/>
    <w:rsid w:val="007D1984"/>
    <w:rsid w:val="007D1B6A"/>
    <w:rsid w:val="007D2AFE"/>
    <w:rsid w:val="007E3264"/>
    <w:rsid w:val="007E3FEA"/>
    <w:rsid w:val="007E54DF"/>
    <w:rsid w:val="007E6402"/>
    <w:rsid w:val="007F0A0B"/>
    <w:rsid w:val="007F3A60"/>
    <w:rsid w:val="007F3D0B"/>
    <w:rsid w:val="007F7C94"/>
    <w:rsid w:val="00802FFA"/>
    <w:rsid w:val="0080340D"/>
    <w:rsid w:val="00804C99"/>
    <w:rsid w:val="00810E4B"/>
    <w:rsid w:val="0081224D"/>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203"/>
    <w:rsid w:val="00870763"/>
    <w:rsid w:val="008713EA"/>
    <w:rsid w:val="00873C6B"/>
    <w:rsid w:val="00882B63"/>
    <w:rsid w:val="00883500"/>
    <w:rsid w:val="0088426A"/>
    <w:rsid w:val="008852BA"/>
    <w:rsid w:val="00890108"/>
    <w:rsid w:val="00893877"/>
    <w:rsid w:val="0089532C"/>
    <w:rsid w:val="00896165"/>
    <w:rsid w:val="00896681"/>
    <w:rsid w:val="008A0118"/>
    <w:rsid w:val="008A2749"/>
    <w:rsid w:val="008A3A90"/>
    <w:rsid w:val="008B06D4"/>
    <w:rsid w:val="008B3F11"/>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119"/>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6843"/>
    <w:rsid w:val="009476C0"/>
    <w:rsid w:val="00963E34"/>
    <w:rsid w:val="00964DFA"/>
    <w:rsid w:val="00970A69"/>
    <w:rsid w:val="0098155C"/>
    <w:rsid w:val="00981CCA"/>
    <w:rsid w:val="00983B77"/>
    <w:rsid w:val="009848AC"/>
    <w:rsid w:val="00987D99"/>
    <w:rsid w:val="00996053"/>
    <w:rsid w:val="00997E71"/>
    <w:rsid w:val="009A0B2F"/>
    <w:rsid w:val="009A1CF4"/>
    <w:rsid w:val="009A37D7"/>
    <w:rsid w:val="009A3FCF"/>
    <w:rsid w:val="009A4354"/>
    <w:rsid w:val="009A4E17"/>
    <w:rsid w:val="009A6955"/>
    <w:rsid w:val="009A784A"/>
    <w:rsid w:val="009B0697"/>
    <w:rsid w:val="009B341C"/>
    <w:rsid w:val="009B366B"/>
    <w:rsid w:val="009B3B0F"/>
    <w:rsid w:val="009B5747"/>
    <w:rsid w:val="009C0B81"/>
    <w:rsid w:val="009C1E2F"/>
    <w:rsid w:val="009C3182"/>
    <w:rsid w:val="009D2C27"/>
    <w:rsid w:val="009D503E"/>
    <w:rsid w:val="009E2309"/>
    <w:rsid w:val="009E30A9"/>
    <w:rsid w:val="009E42B9"/>
    <w:rsid w:val="009E4E17"/>
    <w:rsid w:val="009E54B9"/>
    <w:rsid w:val="009F004B"/>
    <w:rsid w:val="009F4B9C"/>
    <w:rsid w:val="009F4C2E"/>
    <w:rsid w:val="00A00C5B"/>
    <w:rsid w:val="00A014A3"/>
    <w:rsid w:val="00A027CC"/>
    <w:rsid w:val="00A0412D"/>
    <w:rsid w:val="00A15DF0"/>
    <w:rsid w:val="00A21211"/>
    <w:rsid w:val="00A30F8A"/>
    <w:rsid w:val="00A33890"/>
    <w:rsid w:val="00A34E7F"/>
    <w:rsid w:val="00A46F0A"/>
    <w:rsid w:val="00A46F25"/>
    <w:rsid w:val="00A47570"/>
    <w:rsid w:val="00A47CC2"/>
    <w:rsid w:val="00A502BA"/>
    <w:rsid w:val="00A51D0F"/>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D22"/>
    <w:rsid w:val="00A96172"/>
    <w:rsid w:val="00A96D52"/>
    <w:rsid w:val="00A97C5F"/>
    <w:rsid w:val="00AA049F"/>
    <w:rsid w:val="00AA76A2"/>
    <w:rsid w:val="00AB0D6A"/>
    <w:rsid w:val="00AB43B3"/>
    <w:rsid w:val="00AB49B9"/>
    <w:rsid w:val="00AB501D"/>
    <w:rsid w:val="00AB758A"/>
    <w:rsid w:val="00AC027E"/>
    <w:rsid w:val="00AC02DB"/>
    <w:rsid w:val="00AC05AB"/>
    <w:rsid w:val="00AC1E7E"/>
    <w:rsid w:val="00AC507D"/>
    <w:rsid w:val="00AC66E4"/>
    <w:rsid w:val="00AD0118"/>
    <w:rsid w:val="00AD04F2"/>
    <w:rsid w:val="00AD4578"/>
    <w:rsid w:val="00AD4E1A"/>
    <w:rsid w:val="00AD68E9"/>
    <w:rsid w:val="00AD761F"/>
    <w:rsid w:val="00AE56C0"/>
    <w:rsid w:val="00AF77B0"/>
    <w:rsid w:val="00AF7ACC"/>
    <w:rsid w:val="00B00914"/>
    <w:rsid w:val="00B02A8E"/>
    <w:rsid w:val="00B052EE"/>
    <w:rsid w:val="00B1081F"/>
    <w:rsid w:val="00B170BE"/>
    <w:rsid w:val="00B2496B"/>
    <w:rsid w:val="00B24D16"/>
    <w:rsid w:val="00B27499"/>
    <w:rsid w:val="00B275A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07E8"/>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5B2A"/>
    <w:rsid w:val="00D66A7B"/>
    <w:rsid w:val="00D729DE"/>
    <w:rsid w:val="00D75172"/>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D35E1"/>
    <w:rsid w:val="00DD3792"/>
    <w:rsid w:val="00DD43EA"/>
    <w:rsid w:val="00DE6F44"/>
    <w:rsid w:val="00DF0101"/>
    <w:rsid w:val="00DF1B58"/>
    <w:rsid w:val="00E009DA"/>
    <w:rsid w:val="00E037D9"/>
    <w:rsid w:val="00E04927"/>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B60"/>
    <w:rsid w:val="00E56510"/>
    <w:rsid w:val="00E62EA8"/>
    <w:rsid w:val="00E65C87"/>
    <w:rsid w:val="00E67A6E"/>
    <w:rsid w:val="00E70096"/>
    <w:rsid w:val="00E71B43"/>
    <w:rsid w:val="00E81612"/>
    <w:rsid w:val="00E82BD7"/>
    <w:rsid w:val="00E859E3"/>
    <w:rsid w:val="00E87D18"/>
    <w:rsid w:val="00E87D62"/>
    <w:rsid w:val="00E90597"/>
    <w:rsid w:val="00E927FC"/>
    <w:rsid w:val="00E9515A"/>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3356"/>
    <w:rsid w:val="00F60BE0"/>
    <w:rsid w:val="00F611F5"/>
    <w:rsid w:val="00F6280E"/>
    <w:rsid w:val="00F666EC"/>
    <w:rsid w:val="00F7050A"/>
    <w:rsid w:val="00F75533"/>
    <w:rsid w:val="00F8036D"/>
    <w:rsid w:val="00F809DC"/>
    <w:rsid w:val="00F84FAF"/>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630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71083"/>
  <w15:docId w15:val="{888380D9-D7DE-4E08-9F6B-C1F8F4C9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9848AC"/>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35566F"/>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35566F"/>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35566F"/>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676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35566F"/>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35566F"/>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35566F"/>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35566F"/>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35566F"/>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5566F"/>
    <w:rPr>
      <w:b/>
      <w:bCs/>
      <w:noProof/>
      <w:sz w:val="26"/>
      <w:szCs w:val="26"/>
    </w:rPr>
  </w:style>
  <w:style w:type="character" w:customStyle="1" w:styleId="Heading2Char">
    <w:name w:val="Heading 2 Char"/>
    <w:link w:val="Heading2"/>
    <w:uiPriority w:val="9"/>
    <w:rsid w:val="0035566F"/>
    <w:rPr>
      <w:rFonts w:eastAsia="Times New Roman"/>
      <w:b/>
      <w:bCs/>
      <w:sz w:val="24"/>
      <w:szCs w:val="26"/>
    </w:rPr>
  </w:style>
  <w:style w:type="paragraph" w:customStyle="1" w:styleId="ClientNote">
    <w:name w:val="Client Note"/>
    <w:basedOn w:val="Normal"/>
    <w:next w:val="Normal"/>
    <w:autoRedefine/>
    <w:semiHidden/>
    <w:unhideWhenUsed/>
    <w:qFormat/>
    <w:rsid w:val="0035566F"/>
    <w:pPr>
      <w:spacing w:after="0" w:line="240" w:lineRule="auto"/>
    </w:pPr>
    <w:rPr>
      <w:i/>
      <w:color w:val="FF0000"/>
    </w:rPr>
  </w:style>
  <w:style w:type="paragraph" w:customStyle="1" w:styleId="AnswerLineL25">
    <w:name w:val="Answer Line L25"/>
    <w:basedOn w:val="BodyTextL25"/>
    <w:next w:val="BodyTextL25"/>
    <w:qFormat/>
    <w:rsid w:val="0037676D"/>
    <w:rPr>
      <w:b/>
      <w:i/>
      <w:color w:val="FFFFFF" w:themeColor="background1"/>
    </w:rPr>
  </w:style>
  <w:style w:type="paragraph" w:customStyle="1" w:styleId="PageHead">
    <w:name w:val="Page Head"/>
    <w:basedOn w:val="Normal"/>
    <w:qFormat/>
    <w:rsid w:val="0035566F"/>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35566F"/>
    <w:pPr>
      <w:ind w:left="720"/>
    </w:pPr>
  </w:style>
  <w:style w:type="paragraph" w:styleId="Header">
    <w:name w:val="header"/>
    <w:basedOn w:val="Normal"/>
    <w:link w:val="HeaderChar"/>
    <w:unhideWhenUsed/>
    <w:rsid w:val="0035566F"/>
    <w:pPr>
      <w:tabs>
        <w:tab w:val="center" w:pos="4680"/>
        <w:tab w:val="right" w:pos="9360"/>
      </w:tabs>
    </w:pPr>
  </w:style>
  <w:style w:type="character" w:customStyle="1" w:styleId="HeaderChar">
    <w:name w:val="Header Char"/>
    <w:basedOn w:val="DefaultParagraphFont"/>
    <w:link w:val="Header"/>
    <w:rsid w:val="0035566F"/>
    <w:rPr>
      <w:sz w:val="22"/>
      <w:szCs w:val="22"/>
    </w:rPr>
  </w:style>
  <w:style w:type="paragraph" w:styleId="Footer">
    <w:name w:val="footer"/>
    <w:basedOn w:val="Normal"/>
    <w:link w:val="FooterChar"/>
    <w:autoRedefine/>
    <w:uiPriority w:val="99"/>
    <w:unhideWhenUsed/>
    <w:rsid w:val="0035566F"/>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35566F"/>
    <w:rPr>
      <w:sz w:val="16"/>
      <w:szCs w:val="22"/>
    </w:rPr>
  </w:style>
  <w:style w:type="paragraph" w:styleId="BalloonText">
    <w:name w:val="Balloon Text"/>
    <w:basedOn w:val="Normal"/>
    <w:link w:val="BalloonTextChar"/>
    <w:uiPriority w:val="99"/>
    <w:semiHidden/>
    <w:unhideWhenUsed/>
    <w:rsid w:val="0035566F"/>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5566F"/>
    <w:rPr>
      <w:rFonts w:ascii="Tahoma" w:hAnsi="Tahoma"/>
      <w:sz w:val="16"/>
      <w:szCs w:val="16"/>
    </w:rPr>
  </w:style>
  <w:style w:type="paragraph" w:customStyle="1" w:styleId="TableText">
    <w:name w:val="Table Text"/>
    <w:basedOn w:val="Normal"/>
    <w:link w:val="TableTextChar"/>
    <w:qFormat/>
    <w:rsid w:val="0035566F"/>
    <w:pPr>
      <w:spacing w:line="240" w:lineRule="auto"/>
    </w:pPr>
    <w:rPr>
      <w:sz w:val="20"/>
      <w:szCs w:val="20"/>
    </w:rPr>
  </w:style>
  <w:style w:type="character" w:customStyle="1" w:styleId="TableTextChar">
    <w:name w:val="Table Text Char"/>
    <w:link w:val="TableText"/>
    <w:rsid w:val="0035566F"/>
  </w:style>
  <w:style w:type="table" w:styleId="TableGrid">
    <w:name w:val="Table Grid"/>
    <w:basedOn w:val="TableNormal"/>
    <w:uiPriority w:val="59"/>
    <w:rsid w:val="003556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35566F"/>
    <w:pPr>
      <w:keepNext/>
      <w:spacing w:before="120" w:after="120"/>
      <w:jc w:val="center"/>
    </w:pPr>
    <w:rPr>
      <w:b/>
      <w:sz w:val="20"/>
    </w:rPr>
  </w:style>
  <w:style w:type="paragraph" w:customStyle="1" w:styleId="Bulletlevel1">
    <w:name w:val="Bullet level 1"/>
    <w:basedOn w:val="BodyTextL25"/>
    <w:qFormat/>
    <w:rsid w:val="0035566F"/>
    <w:pPr>
      <w:numPr>
        <w:numId w:val="13"/>
      </w:numPr>
    </w:pPr>
  </w:style>
  <w:style w:type="paragraph" w:customStyle="1" w:styleId="Bulletlevel2">
    <w:name w:val="Bullet level 2"/>
    <w:basedOn w:val="BodyTextL25"/>
    <w:qFormat/>
    <w:rsid w:val="0035566F"/>
    <w:pPr>
      <w:numPr>
        <w:numId w:val="7"/>
      </w:numPr>
      <w:ind w:left="1080"/>
    </w:pPr>
  </w:style>
  <w:style w:type="paragraph" w:customStyle="1" w:styleId="InstNoteRed">
    <w:name w:val="Inst Note Red"/>
    <w:basedOn w:val="Normal"/>
    <w:qFormat/>
    <w:rsid w:val="0035566F"/>
    <w:pPr>
      <w:spacing w:line="240" w:lineRule="auto"/>
    </w:pPr>
    <w:rPr>
      <w:color w:val="EE0000"/>
      <w:sz w:val="20"/>
    </w:rPr>
  </w:style>
  <w:style w:type="paragraph" w:customStyle="1" w:styleId="ConfigWindow">
    <w:name w:val="Config Window"/>
    <w:basedOn w:val="BodyText"/>
    <w:next w:val="BodyTextL25"/>
    <w:qFormat/>
    <w:rsid w:val="0037676D"/>
    <w:pPr>
      <w:spacing w:before="0" w:after="0"/>
    </w:pPr>
    <w:rPr>
      <w:i/>
      <w:color w:val="FFFFFF" w:themeColor="background1"/>
      <w:sz w:val="6"/>
    </w:rPr>
  </w:style>
  <w:style w:type="paragraph" w:customStyle="1" w:styleId="SubStepAlpha">
    <w:name w:val="SubStep Alpha"/>
    <w:basedOn w:val="BodyTextL25"/>
    <w:qFormat/>
    <w:rsid w:val="0035566F"/>
    <w:pPr>
      <w:numPr>
        <w:ilvl w:val="3"/>
        <w:numId w:val="12"/>
      </w:numPr>
    </w:pPr>
  </w:style>
  <w:style w:type="paragraph" w:customStyle="1" w:styleId="CMD">
    <w:name w:val="CMD"/>
    <w:basedOn w:val="BodyTextL25"/>
    <w:link w:val="CMDChar"/>
    <w:qFormat/>
    <w:rsid w:val="0035566F"/>
    <w:pPr>
      <w:spacing w:before="60" w:after="60"/>
      <w:ind w:left="720"/>
    </w:pPr>
    <w:rPr>
      <w:rFonts w:ascii="Courier New" w:hAnsi="Courier New"/>
    </w:rPr>
  </w:style>
  <w:style w:type="paragraph" w:customStyle="1" w:styleId="BodyTextL50">
    <w:name w:val="Body Text L50"/>
    <w:basedOn w:val="Normal"/>
    <w:link w:val="BodyTextL50Char"/>
    <w:qFormat/>
    <w:rsid w:val="0035566F"/>
    <w:pPr>
      <w:spacing w:before="120" w:after="120" w:line="240" w:lineRule="auto"/>
      <w:ind w:left="720"/>
    </w:pPr>
    <w:rPr>
      <w:sz w:val="20"/>
    </w:rPr>
  </w:style>
  <w:style w:type="paragraph" w:customStyle="1" w:styleId="BodyTextL25">
    <w:name w:val="Body Text L25"/>
    <w:basedOn w:val="Normal"/>
    <w:link w:val="BodyTextL25Char"/>
    <w:qFormat/>
    <w:rsid w:val="0035566F"/>
    <w:pPr>
      <w:spacing w:before="120" w:after="120" w:line="240" w:lineRule="auto"/>
      <w:ind w:left="360"/>
    </w:pPr>
    <w:rPr>
      <w:sz w:val="20"/>
    </w:rPr>
  </w:style>
  <w:style w:type="paragraph" w:customStyle="1" w:styleId="InstNoteRedL50">
    <w:name w:val="Inst Note Red L50"/>
    <w:basedOn w:val="InstNoteRed"/>
    <w:next w:val="Normal"/>
    <w:qFormat/>
    <w:rsid w:val="0035566F"/>
    <w:pPr>
      <w:spacing w:before="120" w:after="120"/>
      <w:ind w:left="720"/>
    </w:pPr>
  </w:style>
  <w:style w:type="paragraph" w:customStyle="1" w:styleId="DevConfigs">
    <w:name w:val="DevConfigs"/>
    <w:basedOn w:val="Normal"/>
    <w:link w:val="DevConfigsChar"/>
    <w:qFormat/>
    <w:rsid w:val="0035566F"/>
    <w:pPr>
      <w:spacing w:before="0" w:after="0"/>
    </w:pPr>
    <w:rPr>
      <w:rFonts w:ascii="Courier New" w:hAnsi="Courier New"/>
      <w:sz w:val="20"/>
    </w:rPr>
  </w:style>
  <w:style w:type="paragraph" w:customStyle="1" w:styleId="Visual">
    <w:name w:val="Visual"/>
    <w:basedOn w:val="Normal"/>
    <w:qFormat/>
    <w:rsid w:val="0035566F"/>
    <w:pPr>
      <w:spacing w:before="240" w:after="240"/>
      <w:jc w:val="center"/>
    </w:pPr>
  </w:style>
  <w:style w:type="paragraph" w:styleId="DocumentMap">
    <w:name w:val="Document Map"/>
    <w:basedOn w:val="Normal"/>
    <w:link w:val="DocumentMapChar"/>
    <w:uiPriority w:val="99"/>
    <w:semiHidden/>
    <w:unhideWhenUsed/>
    <w:rsid w:val="0035566F"/>
    <w:pPr>
      <w:spacing w:after="0" w:line="240" w:lineRule="auto"/>
    </w:pPr>
    <w:rPr>
      <w:rFonts w:ascii="Tahoma" w:hAnsi="Tahoma"/>
      <w:sz w:val="16"/>
      <w:szCs w:val="16"/>
    </w:rPr>
  </w:style>
  <w:style w:type="character" w:customStyle="1" w:styleId="DocumentMapChar">
    <w:name w:val="Document Map Char"/>
    <w:link w:val="DocumentMap"/>
    <w:uiPriority w:val="99"/>
    <w:semiHidden/>
    <w:rsid w:val="0035566F"/>
    <w:rPr>
      <w:rFonts w:ascii="Tahoma" w:hAnsi="Tahoma"/>
      <w:sz w:val="16"/>
      <w:szCs w:val="16"/>
    </w:rPr>
  </w:style>
  <w:style w:type="character" w:customStyle="1" w:styleId="LabTitleInstVersred">
    <w:name w:val="Lab Title Inst Vers (red)"/>
    <w:uiPriority w:val="1"/>
    <w:qFormat/>
    <w:rsid w:val="0035566F"/>
    <w:rPr>
      <w:rFonts w:ascii="Arial" w:hAnsi="Arial"/>
      <w:b/>
      <w:color w:val="EE0000"/>
      <w:sz w:val="32"/>
    </w:rPr>
  </w:style>
  <w:style w:type="character" w:customStyle="1" w:styleId="Heading1Gray">
    <w:name w:val="Heading 1 Gray"/>
    <w:basedOn w:val="Heading1Char"/>
    <w:uiPriority w:val="1"/>
    <w:qFormat/>
    <w:rsid w:val="0035566F"/>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35566F"/>
    <w:pPr>
      <w:numPr>
        <w:ilvl w:val="4"/>
        <w:numId w:val="12"/>
      </w:numPr>
    </w:pPr>
  </w:style>
  <w:style w:type="table" w:customStyle="1" w:styleId="LightList-Accent11">
    <w:name w:val="Light List - Accent 11"/>
    <w:basedOn w:val="TableNormal"/>
    <w:uiPriority w:val="61"/>
    <w:rsid w:val="0035566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35566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35566F"/>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35566F"/>
    <w:pPr>
      <w:numPr>
        <w:numId w:val="13"/>
      </w:numPr>
    </w:pPr>
  </w:style>
  <w:style w:type="numbering" w:customStyle="1" w:styleId="LabList">
    <w:name w:val="Lab List"/>
    <w:basedOn w:val="NoList"/>
    <w:uiPriority w:val="99"/>
    <w:rsid w:val="0035566F"/>
    <w:pPr>
      <w:numPr>
        <w:numId w:val="12"/>
      </w:numPr>
    </w:pPr>
  </w:style>
  <w:style w:type="paragraph" w:customStyle="1" w:styleId="CMDOutput">
    <w:name w:val="CMD Output"/>
    <w:basedOn w:val="BodyTextL25"/>
    <w:link w:val="CMDOutputChar"/>
    <w:qFormat/>
    <w:rsid w:val="0035566F"/>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35566F"/>
    <w:rPr>
      <w:color w:val="EE0000"/>
    </w:rPr>
  </w:style>
  <w:style w:type="paragraph" w:customStyle="1" w:styleId="BodyTextL25Bold">
    <w:name w:val="Body Text L25 Bold"/>
    <w:basedOn w:val="BodyTextL25"/>
    <w:qFormat/>
    <w:rsid w:val="0035566F"/>
    <w:rPr>
      <w:b/>
    </w:rPr>
  </w:style>
  <w:style w:type="paragraph" w:styleId="HTMLPreformatted">
    <w:name w:val="HTML Preformatted"/>
    <w:basedOn w:val="Normal"/>
    <w:link w:val="HTMLPreformattedChar"/>
    <w:uiPriority w:val="99"/>
    <w:semiHidden/>
    <w:unhideWhenUsed/>
    <w:rsid w:val="00355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35566F"/>
    <w:rPr>
      <w:rFonts w:ascii="Courier New" w:eastAsia="Times New Roman" w:hAnsi="Courier New"/>
    </w:rPr>
  </w:style>
  <w:style w:type="character" w:styleId="CommentReference">
    <w:name w:val="annotation reference"/>
    <w:semiHidden/>
    <w:unhideWhenUsed/>
    <w:rsid w:val="0035566F"/>
    <w:rPr>
      <w:sz w:val="16"/>
      <w:szCs w:val="16"/>
    </w:rPr>
  </w:style>
  <w:style w:type="paragraph" w:styleId="CommentText">
    <w:name w:val="annotation text"/>
    <w:basedOn w:val="Normal"/>
    <w:link w:val="CommentTextChar"/>
    <w:semiHidden/>
    <w:unhideWhenUsed/>
    <w:rsid w:val="0035566F"/>
    <w:rPr>
      <w:sz w:val="20"/>
      <w:szCs w:val="20"/>
    </w:rPr>
  </w:style>
  <w:style w:type="character" w:customStyle="1" w:styleId="CommentTextChar">
    <w:name w:val="Comment Text Char"/>
    <w:basedOn w:val="DefaultParagraphFont"/>
    <w:link w:val="CommentText"/>
    <w:semiHidden/>
    <w:rsid w:val="0035566F"/>
  </w:style>
  <w:style w:type="paragraph" w:styleId="CommentSubject">
    <w:name w:val="annotation subject"/>
    <w:basedOn w:val="CommentText"/>
    <w:next w:val="CommentText"/>
    <w:link w:val="CommentSubjectChar"/>
    <w:uiPriority w:val="99"/>
    <w:semiHidden/>
    <w:unhideWhenUsed/>
    <w:rsid w:val="0035566F"/>
    <w:rPr>
      <w:b/>
      <w:bCs/>
    </w:rPr>
  </w:style>
  <w:style w:type="character" w:customStyle="1" w:styleId="CommentSubjectChar">
    <w:name w:val="Comment Subject Char"/>
    <w:link w:val="CommentSubject"/>
    <w:uiPriority w:val="99"/>
    <w:semiHidden/>
    <w:rsid w:val="0035566F"/>
    <w:rPr>
      <w:b/>
      <w:bCs/>
    </w:rPr>
  </w:style>
  <w:style w:type="paragraph" w:customStyle="1" w:styleId="ReflectionQ">
    <w:name w:val="Reflection Q"/>
    <w:basedOn w:val="BodyTextL25"/>
    <w:qFormat/>
    <w:rsid w:val="0035566F"/>
    <w:pPr>
      <w:keepNext/>
      <w:numPr>
        <w:ilvl w:val="1"/>
        <w:numId w:val="3"/>
      </w:numPr>
    </w:pPr>
  </w:style>
  <w:style w:type="numbering" w:customStyle="1" w:styleId="SectionList">
    <w:name w:val="Section_List"/>
    <w:basedOn w:val="NoList"/>
    <w:uiPriority w:val="99"/>
    <w:rsid w:val="0035566F"/>
    <w:pPr>
      <w:numPr>
        <w:numId w:val="3"/>
      </w:numPr>
    </w:pPr>
  </w:style>
  <w:style w:type="character" w:customStyle="1" w:styleId="Heading4Char">
    <w:name w:val="Heading 4 Char"/>
    <w:basedOn w:val="DefaultParagraphFont"/>
    <w:link w:val="Heading4"/>
    <w:rsid w:val="0037676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35566F"/>
    <w:rPr>
      <w:rFonts w:eastAsia="Times New Roman"/>
      <w:b/>
      <w:bCs/>
      <w:i/>
      <w:iCs/>
      <w:sz w:val="26"/>
      <w:szCs w:val="26"/>
    </w:rPr>
  </w:style>
  <w:style w:type="character" w:customStyle="1" w:styleId="Heading6Char">
    <w:name w:val="Heading 6 Char"/>
    <w:basedOn w:val="DefaultParagraphFont"/>
    <w:link w:val="Heading6"/>
    <w:semiHidden/>
    <w:rsid w:val="0035566F"/>
    <w:rPr>
      <w:rFonts w:eastAsia="Times New Roman"/>
      <w:b/>
      <w:bCs/>
      <w:sz w:val="22"/>
      <w:szCs w:val="22"/>
    </w:rPr>
  </w:style>
  <w:style w:type="character" w:customStyle="1" w:styleId="Heading7Char">
    <w:name w:val="Heading 7 Char"/>
    <w:basedOn w:val="DefaultParagraphFont"/>
    <w:link w:val="Heading7"/>
    <w:semiHidden/>
    <w:rsid w:val="0035566F"/>
    <w:rPr>
      <w:rFonts w:eastAsia="Times New Roman"/>
      <w:szCs w:val="24"/>
    </w:rPr>
  </w:style>
  <w:style w:type="character" w:customStyle="1" w:styleId="Heading8Char">
    <w:name w:val="Heading 8 Char"/>
    <w:basedOn w:val="DefaultParagraphFont"/>
    <w:link w:val="Heading8"/>
    <w:semiHidden/>
    <w:rsid w:val="0035566F"/>
    <w:rPr>
      <w:rFonts w:eastAsia="Times New Roman"/>
      <w:i/>
      <w:iCs/>
      <w:szCs w:val="24"/>
    </w:rPr>
  </w:style>
  <w:style w:type="character" w:customStyle="1" w:styleId="Heading9Char">
    <w:name w:val="Heading 9 Char"/>
    <w:basedOn w:val="DefaultParagraphFont"/>
    <w:link w:val="Heading9"/>
    <w:semiHidden/>
    <w:rsid w:val="0035566F"/>
    <w:rPr>
      <w:rFonts w:eastAsia="Times New Roman" w:cs="Arial"/>
      <w:sz w:val="22"/>
      <w:szCs w:val="22"/>
    </w:rPr>
  </w:style>
  <w:style w:type="character" w:customStyle="1" w:styleId="Heading3Char">
    <w:name w:val="Heading 3 Char"/>
    <w:link w:val="Heading3"/>
    <w:rsid w:val="0035566F"/>
    <w:rPr>
      <w:rFonts w:eastAsia="Times New Roman"/>
      <w:b/>
      <w:bCs/>
      <w:sz w:val="22"/>
      <w:szCs w:val="26"/>
    </w:rPr>
  </w:style>
  <w:style w:type="paragraph" w:styleId="EndnoteText">
    <w:name w:val="endnote text"/>
    <w:basedOn w:val="Normal"/>
    <w:link w:val="EndnoteTextChar"/>
    <w:semiHidden/>
    <w:rsid w:val="0035566F"/>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35566F"/>
    <w:rPr>
      <w:rFonts w:eastAsia="Times New Roman"/>
    </w:rPr>
  </w:style>
  <w:style w:type="paragraph" w:styleId="FootnoteText">
    <w:name w:val="footnote text"/>
    <w:basedOn w:val="Normal"/>
    <w:link w:val="FootnoteTextChar"/>
    <w:semiHidden/>
    <w:rsid w:val="0035566F"/>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35566F"/>
    <w:rPr>
      <w:rFonts w:eastAsia="Times New Roman"/>
    </w:rPr>
  </w:style>
  <w:style w:type="paragraph" w:styleId="Index1">
    <w:name w:val="index 1"/>
    <w:basedOn w:val="Normal"/>
    <w:next w:val="Normal"/>
    <w:autoRedefine/>
    <w:semiHidden/>
    <w:rsid w:val="0035566F"/>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35566F"/>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35566F"/>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35566F"/>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35566F"/>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35566F"/>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35566F"/>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35566F"/>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35566F"/>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35566F"/>
    <w:pPr>
      <w:spacing w:before="0" w:after="0" w:line="240" w:lineRule="auto"/>
    </w:pPr>
    <w:rPr>
      <w:rFonts w:eastAsia="Times New Roman" w:cs="Arial"/>
      <w:b/>
      <w:bCs/>
      <w:sz w:val="20"/>
      <w:szCs w:val="24"/>
    </w:rPr>
  </w:style>
  <w:style w:type="paragraph" w:styleId="MacroText">
    <w:name w:val="macro"/>
    <w:link w:val="MacroTextChar"/>
    <w:semiHidden/>
    <w:rsid w:val="0035566F"/>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35566F"/>
    <w:rPr>
      <w:rFonts w:ascii="Courier New" w:eastAsia="Times New Roman" w:hAnsi="Courier New" w:cs="Courier New"/>
    </w:rPr>
  </w:style>
  <w:style w:type="paragraph" w:styleId="TableofAuthorities">
    <w:name w:val="table of authorities"/>
    <w:basedOn w:val="Normal"/>
    <w:next w:val="Normal"/>
    <w:semiHidden/>
    <w:rsid w:val="0035566F"/>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35566F"/>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35566F"/>
    <w:pPr>
      <w:spacing w:before="120" w:after="0" w:line="240" w:lineRule="auto"/>
    </w:pPr>
    <w:rPr>
      <w:rFonts w:eastAsia="Times New Roman" w:cs="Arial"/>
      <w:b/>
      <w:bCs/>
      <w:sz w:val="20"/>
      <w:szCs w:val="24"/>
    </w:rPr>
  </w:style>
  <w:style w:type="paragraph" w:styleId="TOC1">
    <w:name w:val="toc 1"/>
    <w:basedOn w:val="Normal"/>
    <w:next w:val="Normal"/>
    <w:autoRedefine/>
    <w:semiHidden/>
    <w:rsid w:val="0035566F"/>
    <w:pPr>
      <w:spacing w:before="0" w:after="0" w:line="240" w:lineRule="auto"/>
    </w:pPr>
    <w:rPr>
      <w:rFonts w:eastAsia="Times New Roman"/>
      <w:sz w:val="20"/>
      <w:szCs w:val="24"/>
    </w:rPr>
  </w:style>
  <w:style w:type="paragraph" w:styleId="TOC2">
    <w:name w:val="toc 2"/>
    <w:basedOn w:val="Normal"/>
    <w:next w:val="Normal"/>
    <w:autoRedefine/>
    <w:semiHidden/>
    <w:rsid w:val="0035566F"/>
    <w:pPr>
      <w:spacing w:before="0" w:after="0" w:line="240" w:lineRule="auto"/>
      <w:ind w:left="240"/>
    </w:pPr>
    <w:rPr>
      <w:rFonts w:eastAsia="Times New Roman"/>
      <w:sz w:val="20"/>
      <w:szCs w:val="24"/>
    </w:rPr>
  </w:style>
  <w:style w:type="paragraph" w:styleId="TOC3">
    <w:name w:val="toc 3"/>
    <w:basedOn w:val="Normal"/>
    <w:next w:val="Normal"/>
    <w:autoRedefine/>
    <w:semiHidden/>
    <w:rsid w:val="0035566F"/>
    <w:pPr>
      <w:spacing w:before="0" w:after="0" w:line="240" w:lineRule="auto"/>
      <w:ind w:left="480"/>
    </w:pPr>
    <w:rPr>
      <w:rFonts w:eastAsia="Times New Roman"/>
      <w:sz w:val="20"/>
      <w:szCs w:val="24"/>
    </w:rPr>
  </w:style>
  <w:style w:type="paragraph" w:styleId="TOC4">
    <w:name w:val="toc 4"/>
    <w:basedOn w:val="Normal"/>
    <w:next w:val="Normal"/>
    <w:autoRedefine/>
    <w:semiHidden/>
    <w:rsid w:val="0035566F"/>
    <w:pPr>
      <w:spacing w:before="0" w:after="0" w:line="240" w:lineRule="auto"/>
      <w:ind w:left="720"/>
    </w:pPr>
    <w:rPr>
      <w:rFonts w:eastAsia="Times New Roman"/>
      <w:sz w:val="20"/>
      <w:szCs w:val="24"/>
    </w:rPr>
  </w:style>
  <w:style w:type="paragraph" w:styleId="TOC5">
    <w:name w:val="toc 5"/>
    <w:basedOn w:val="Normal"/>
    <w:next w:val="Normal"/>
    <w:autoRedefine/>
    <w:semiHidden/>
    <w:rsid w:val="0035566F"/>
    <w:pPr>
      <w:spacing w:before="0" w:after="0" w:line="240" w:lineRule="auto"/>
      <w:ind w:left="960"/>
    </w:pPr>
    <w:rPr>
      <w:rFonts w:eastAsia="Times New Roman"/>
      <w:sz w:val="20"/>
      <w:szCs w:val="24"/>
    </w:rPr>
  </w:style>
  <w:style w:type="paragraph" w:styleId="TOC6">
    <w:name w:val="toc 6"/>
    <w:basedOn w:val="Normal"/>
    <w:next w:val="Normal"/>
    <w:autoRedefine/>
    <w:semiHidden/>
    <w:rsid w:val="0035566F"/>
    <w:pPr>
      <w:spacing w:before="0" w:after="0" w:line="240" w:lineRule="auto"/>
      <w:ind w:left="1200"/>
    </w:pPr>
    <w:rPr>
      <w:rFonts w:eastAsia="Times New Roman"/>
      <w:sz w:val="20"/>
      <w:szCs w:val="24"/>
    </w:rPr>
  </w:style>
  <w:style w:type="paragraph" w:styleId="TOC7">
    <w:name w:val="toc 7"/>
    <w:basedOn w:val="Normal"/>
    <w:next w:val="Normal"/>
    <w:autoRedefine/>
    <w:semiHidden/>
    <w:rsid w:val="0035566F"/>
    <w:pPr>
      <w:spacing w:before="0" w:after="0" w:line="240" w:lineRule="auto"/>
      <w:ind w:left="1440"/>
    </w:pPr>
    <w:rPr>
      <w:rFonts w:eastAsia="Times New Roman"/>
      <w:sz w:val="20"/>
      <w:szCs w:val="24"/>
    </w:rPr>
  </w:style>
  <w:style w:type="paragraph" w:styleId="TOC8">
    <w:name w:val="toc 8"/>
    <w:basedOn w:val="Normal"/>
    <w:next w:val="Normal"/>
    <w:autoRedefine/>
    <w:semiHidden/>
    <w:rsid w:val="0035566F"/>
    <w:pPr>
      <w:spacing w:before="0" w:after="0" w:line="240" w:lineRule="auto"/>
      <w:ind w:left="1680"/>
    </w:pPr>
    <w:rPr>
      <w:rFonts w:eastAsia="Times New Roman"/>
      <w:sz w:val="20"/>
      <w:szCs w:val="24"/>
    </w:rPr>
  </w:style>
  <w:style w:type="paragraph" w:styleId="TOC9">
    <w:name w:val="toc 9"/>
    <w:basedOn w:val="Normal"/>
    <w:next w:val="Normal"/>
    <w:autoRedefine/>
    <w:semiHidden/>
    <w:rsid w:val="0035566F"/>
    <w:pPr>
      <w:spacing w:before="0" w:after="0" w:line="240" w:lineRule="auto"/>
      <w:ind w:left="1920"/>
    </w:pPr>
    <w:rPr>
      <w:rFonts w:eastAsia="Times New Roman"/>
      <w:sz w:val="20"/>
      <w:szCs w:val="24"/>
    </w:rPr>
  </w:style>
  <w:style w:type="paragraph" w:styleId="BodyText">
    <w:name w:val="Body Text"/>
    <w:basedOn w:val="Normal"/>
    <w:link w:val="BodyTextChar"/>
    <w:rsid w:val="0035566F"/>
    <w:pPr>
      <w:spacing w:before="120" w:after="120" w:line="240" w:lineRule="auto"/>
    </w:pPr>
    <w:rPr>
      <w:rFonts w:eastAsia="Times New Roman"/>
      <w:sz w:val="20"/>
      <w:szCs w:val="24"/>
    </w:rPr>
  </w:style>
  <w:style w:type="character" w:customStyle="1" w:styleId="BodyTextChar">
    <w:name w:val="Body Text Char"/>
    <w:link w:val="BodyText"/>
    <w:rsid w:val="0035566F"/>
    <w:rPr>
      <w:rFonts w:eastAsia="Times New Roman"/>
      <w:szCs w:val="24"/>
    </w:rPr>
  </w:style>
  <w:style w:type="paragraph" w:customStyle="1" w:styleId="ColorfulShading-Accent11">
    <w:name w:val="Colorful Shading - Accent 11"/>
    <w:hidden/>
    <w:semiHidden/>
    <w:rsid w:val="0035566F"/>
    <w:rPr>
      <w:rFonts w:eastAsia="Times New Roman" w:cs="Arial"/>
    </w:rPr>
  </w:style>
  <w:style w:type="paragraph" w:customStyle="1" w:styleId="BodyTextBold">
    <w:name w:val="Body Text Bold"/>
    <w:basedOn w:val="BodyText"/>
    <w:next w:val="BodyTextL25"/>
    <w:link w:val="BodyTextBoldChar"/>
    <w:qFormat/>
    <w:rsid w:val="0035566F"/>
    <w:rPr>
      <w:b/>
    </w:rPr>
  </w:style>
  <w:style w:type="character" w:customStyle="1" w:styleId="CMDChar">
    <w:name w:val="CMD Char"/>
    <w:basedOn w:val="DefaultParagraphFont"/>
    <w:link w:val="CMD"/>
    <w:rsid w:val="0035566F"/>
    <w:rPr>
      <w:rFonts w:ascii="Courier New" w:hAnsi="Courier New"/>
      <w:szCs w:val="22"/>
    </w:rPr>
  </w:style>
  <w:style w:type="character" w:customStyle="1" w:styleId="BodyTextBoldChar">
    <w:name w:val="Body Text Bold Char"/>
    <w:basedOn w:val="BodyTextChar"/>
    <w:link w:val="BodyTextBold"/>
    <w:rsid w:val="0035566F"/>
    <w:rPr>
      <w:rFonts w:eastAsia="Times New Roman"/>
      <w:b/>
      <w:szCs w:val="24"/>
    </w:rPr>
  </w:style>
  <w:style w:type="paragraph" w:styleId="Title">
    <w:name w:val="Title"/>
    <w:basedOn w:val="Normal"/>
    <w:next w:val="BodyTextL25"/>
    <w:link w:val="TitleChar"/>
    <w:qFormat/>
    <w:rsid w:val="0035566F"/>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35566F"/>
    <w:rPr>
      <w:rFonts w:eastAsiaTheme="majorEastAsia" w:cstheme="majorBidi"/>
      <w:b/>
      <w:kern w:val="28"/>
      <w:sz w:val="32"/>
      <w:szCs w:val="56"/>
    </w:rPr>
  </w:style>
  <w:style w:type="character" w:styleId="PlaceholderText">
    <w:name w:val="Placeholder Text"/>
    <w:basedOn w:val="DefaultParagraphFont"/>
    <w:uiPriority w:val="99"/>
    <w:semiHidden/>
    <w:rsid w:val="0035566F"/>
    <w:rPr>
      <w:color w:val="808080"/>
    </w:rPr>
  </w:style>
  <w:style w:type="paragraph" w:customStyle="1" w:styleId="CMDRed">
    <w:name w:val="CMD Red"/>
    <w:basedOn w:val="CMD"/>
    <w:link w:val="CMDRedChar"/>
    <w:qFormat/>
    <w:rsid w:val="0035566F"/>
    <w:rPr>
      <w:color w:val="EE0000"/>
    </w:rPr>
  </w:style>
  <w:style w:type="character" w:customStyle="1" w:styleId="CMDRedChar">
    <w:name w:val="CMD Red Char"/>
    <w:basedOn w:val="CMDChar"/>
    <w:link w:val="CMDRed"/>
    <w:rsid w:val="0035566F"/>
    <w:rPr>
      <w:rFonts w:ascii="Courier New" w:hAnsi="Courier New"/>
      <w:color w:val="EE0000"/>
      <w:szCs w:val="22"/>
    </w:rPr>
  </w:style>
  <w:style w:type="paragraph" w:customStyle="1" w:styleId="CMDOutputRed">
    <w:name w:val="CMD Output Red"/>
    <w:basedOn w:val="CMDOutput"/>
    <w:link w:val="CMDOutputRedChar"/>
    <w:qFormat/>
    <w:rsid w:val="0035566F"/>
    <w:rPr>
      <w:color w:val="EE0000"/>
    </w:rPr>
  </w:style>
  <w:style w:type="character" w:customStyle="1" w:styleId="BodyTextL25Char">
    <w:name w:val="Body Text L25 Char"/>
    <w:basedOn w:val="DefaultParagraphFont"/>
    <w:link w:val="BodyTextL25"/>
    <w:rsid w:val="0035566F"/>
    <w:rPr>
      <w:szCs w:val="22"/>
    </w:rPr>
  </w:style>
  <w:style w:type="character" w:customStyle="1" w:styleId="CMDOutputChar">
    <w:name w:val="CMD Output Char"/>
    <w:basedOn w:val="BodyTextL25Char"/>
    <w:link w:val="CMDOutput"/>
    <w:rsid w:val="0035566F"/>
    <w:rPr>
      <w:rFonts w:ascii="Courier New" w:hAnsi="Courier New"/>
      <w:sz w:val="18"/>
      <w:szCs w:val="22"/>
    </w:rPr>
  </w:style>
  <w:style w:type="character" w:customStyle="1" w:styleId="CMDOutputRedChar">
    <w:name w:val="CMD Output Red Char"/>
    <w:basedOn w:val="CMDOutputChar"/>
    <w:link w:val="CMDOutputRed"/>
    <w:rsid w:val="0035566F"/>
    <w:rPr>
      <w:rFonts w:ascii="Courier New" w:hAnsi="Courier New"/>
      <w:color w:val="EE0000"/>
      <w:sz w:val="18"/>
      <w:szCs w:val="22"/>
    </w:rPr>
  </w:style>
  <w:style w:type="paragraph" w:customStyle="1" w:styleId="Drawing">
    <w:name w:val="Drawing"/>
    <w:basedOn w:val="AnswerLineL25"/>
    <w:qFormat/>
    <w:rsid w:val="0035566F"/>
  </w:style>
  <w:style w:type="paragraph" w:customStyle="1" w:styleId="TableAnswer">
    <w:name w:val="Table Answer"/>
    <w:basedOn w:val="TableText"/>
    <w:qFormat/>
    <w:rsid w:val="0035566F"/>
  </w:style>
  <w:style w:type="character" w:customStyle="1" w:styleId="Heading2Gray">
    <w:name w:val="Heading 2 Gray"/>
    <w:basedOn w:val="Heading2Ch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35566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35566F"/>
    <w:pPr>
      <w:ind w:left="720"/>
    </w:pPr>
  </w:style>
  <w:style w:type="character" w:customStyle="1" w:styleId="BodyTextL50Char">
    <w:name w:val="Body Text L50 Char"/>
    <w:basedOn w:val="DefaultParagraphFont"/>
    <w:link w:val="BodyTextL50"/>
    <w:rsid w:val="0035566F"/>
    <w:rPr>
      <w:szCs w:val="22"/>
    </w:rPr>
  </w:style>
  <w:style w:type="character" w:customStyle="1" w:styleId="BodyTextL50AnswerChar">
    <w:name w:val="Body Text L50 Answer Char"/>
    <w:basedOn w:val="BodyTextL50Char"/>
    <w:link w:val="BodyTextL50Answer"/>
    <w:rsid w:val="0035566F"/>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35566F"/>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35566F"/>
    <w:rPr>
      <w:b/>
      <w:szCs w:val="22"/>
      <w:shd w:val="clear" w:color="auto" w:fill="D9D9D9" w:themeFill="background1" w:themeFillShade="D9"/>
    </w:rPr>
  </w:style>
  <w:style w:type="character" w:customStyle="1" w:styleId="DevConfigsChar">
    <w:name w:val="DevConfigs Char"/>
    <w:basedOn w:val="DefaultParagraphFont"/>
    <w:link w:val="DevConfigs"/>
    <w:rsid w:val="0035566F"/>
    <w:rPr>
      <w:rFonts w:ascii="Courier New" w:hAnsi="Courier New"/>
      <w:szCs w:val="22"/>
    </w:rPr>
  </w:style>
  <w:style w:type="character" w:customStyle="1" w:styleId="AnswerGray">
    <w:name w:val="Answer Gray"/>
    <w:basedOn w:val="DefaultParagraphFont"/>
    <w:uiPriority w:val="1"/>
    <w:qFormat/>
    <w:rsid w:val="0035566F"/>
    <w:rPr>
      <w:rFonts w:ascii="Arial" w:hAnsi="Arial"/>
      <w:b/>
      <w:color w:val="auto"/>
      <w:sz w:val="20"/>
      <w:bdr w:val="none" w:sz="0" w:space="0" w:color="auto"/>
      <w:shd w:val="clear" w:color="auto" w:fill="D9D9D9" w:themeFill="background1" w:themeFillShade="D9"/>
    </w:rPr>
  </w:style>
  <w:style w:type="character" w:customStyle="1" w:styleId="Heading3Char1">
    <w:name w:val="Heading 3 Char1"/>
    <w:semiHidden/>
    <w:rsid w:val="009A4354"/>
    <w:rPr>
      <w:rFonts w:eastAsia="Times New Roman"/>
      <w:b/>
      <w:bCs/>
      <w:sz w:val="26"/>
      <w:szCs w:val="26"/>
    </w:rPr>
  </w:style>
  <w:style w:type="paragraph" w:customStyle="1" w:styleId="TableTitle">
    <w:name w:val="Table Title"/>
    <w:basedOn w:val="Normal"/>
    <w:next w:val="Normal"/>
    <w:rsid w:val="009A4354"/>
    <w:pPr>
      <w:keepNext/>
      <w:tabs>
        <w:tab w:val="left" w:pos="1080"/>
      </w:tabs>
      <w:spacing w:line="240" w:lineRule="auto"/>
      <w:ind w:left="720"/>
    </w:pPr>
    <w:rPr>
      <w:rFonts w:eastAsia="Times New Roman"/>
      <w:b/>
      <w:sz w:val="20"/>
      <w:szCs w:val="20"/>
    </w:rPr>
  </w:style>
  <w:style w:type="character" w:styleId="Hyperlink">
    <w:name w:val="Hyperlink"/>
    <w:rsid w:val="009A4354"/>
    <w:rPr>
      <w:color w:val="0000FF"/>
      <w:u w:val="single"/>
    </w:rPr>
  </w:style>
  <w:style w:type="paragraph" w:styleId="Revision">
    <w:name w:val="Revision"/>
    <w:hidden/>
    <w:uiPriority w:val="99"/>
    <w:semiHidden/>
    <w:rsid w:val="009A4354"/>
    <w:rPr>
      <w:sz w:val="22"/>
      <w:szCs w:val="22"/>
    </w:rPr>
  </w:style>
  <w:style w:type="character" w:styleId="FollowedHyperlink">
    <w:name w:val="FollowedHyperlink"/>
    <w:basedOn w:val="DefaultParagraphFont"/>
    <w:semiHidden/>
    <w:unhideWhenUsed/>
    <w:rsid w:val="009A4354"/>
    <w:rPr>
      <w:color w:val="800080" w:themeColor="followedHyperlink"/>
      <w:u w:val="single"/>
    </w:rPr>
  </w:style>
  <w:style w:type="paragraph" w:styleId="NormalWeb">
    <w:name w:val="Normal (Web)"/>
    <w:basedOn w:val="Normal"/>
    <w:uiPriority w:val="99"/>
    <w:unhideWhenUsed/>
    <w:rsid w:val="009A4354"/>
    <w:pPr>
      <w:spacing w:before="100" w:beforeAutospacing="1" w:after="100" w:afterAutospacing="1" w:line="240" w:lineRule="auto"/>
    </w:pPr>
    <w:rPr>
      <w:rFonts w:ascii="Times New Roman" w:eastAsia="Times New Roman" w:hAnsi="Times New Roman"/>
      <w:sz w:val="24"/>
      <w:szCs w:val="24"/>
    </w:rPr>
  </w:style>
  <w:style w:type="character" w:customStyle="1" w:styleId="Heading2GrayDnT">
    <w:name w:val="Heading 2 Gray DnT"/>
    <w:basedOn w:val="Heading2Char"/>
    <w:uiPriority w:val="1"/>
    <w:qFormat/>
    <w:rsid w:val="0035566F"/>
    <w:rPr>
      <w:rFonts w:ascii="Arial" w:eastAsia="Times New Roman" w:hAnsi="Arial"/>
      <w:b w:val="0"/>
      <w:bCs/>
      <w:sz w:val="24"/>
      <w:szCs w:val="26"/>
      <w:bdr w:val="none" w:sz="0" w:space="0" w:color="auto"/>
      <w:shd w:val="clear" w:color="auto" w:fill="D9D9D9" w:themeFill="background1" w:themeFillShade="D9"/>
    </w:rPr>
  </w:style>
  <w:style w:type="character" w:customStyle="1" w:styleId="DnTbold">
    <w:name w:val="DnT bold"/>
    <w:basedOn w:val="DefaultParagraphFont"/>
    <w:uiPriority w:val="1"/>
    <w:qFormat/>
    <w:rsid w:val="0035566F"/>
    <w:rPr>
      <w:rFonts w:ascii="Arial" w:hAnsi="Arial"/>
      <w:b/>
      <w:sz w:val="20"/>
    </w:rPr>
  </w:style>
  <w:style w:type="character" w:customStyle="1" w:styleId="DnTnobold">
    <w:name w:val="DnT no bold"/>
    <w:basedOn w:val="DefaultParagraphFont"/>
    <w:uiPriority w:val="1"/>
    <w:rsid w:val="00355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615484DCEA42F9BE6416F3DB25D427"/>
        <w:category>
          <w:name w:val="General"/>
          <w:gallery w:val="placeholder"/>
        </w:category>
        <w:types>
          <w:type w:val="bbPlcHdr"/>
        </w:types>
        <w:behaviors>
          <w:behavior w:val="content"/>
        </w:behaviors>
        <w:guid w:val="{B9D00EBC-E90A-467A-98B8-2963E2CE2B8E}"/>
      </w:docPartPr>
      <w:docPartBody>
        <w:p w:rsidR="00954C93" w:rsidRDefault="00CF4671">
          <w:pPr>
            <w:pStyle w:val="9F615484DCEA42F9BE6416F3DB25D42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71"/>
    <w:rsid w:val="000D64FD"/>
    <w:rsid w:val="003444FE"/>
    <w:rsid w:val="00815C94"/>
    <w:rsid w:val="00954C93"/>
    <w:rsid w:val="009C1E2F"/>
    <w:rsid w:val="00B17F11"/>
    <w:rsid w:val="00B96524"/>
    <w:rsid w:val="00CF4671"/>
    <w:rsid w:val="00E749A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F615484DCEA42F9BE6416F3DB25D427">
    <w:name w:val="9F615484DCEA42F9BE6416F3DB25D4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133</TotalTime>
  <Pages>21</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Lab - Configure STP Security</vt:lpstr>
    </vt:vector>
  </TitlesOfParts>
  <Company>Cisco Systems, Inc.</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STP Security ( THY DAYUTH )</dc:title>
  <dc:creator>SP</dc:creator>
  <dc:description>2019</dc:description>
  <cp:lastModifiedBy>DAYUTH THY</cp:lastModifiedBy>
  <cp:revision>17</cp:revision>
  <cp:lastPrinted>2026-03-03T13:25:00Z</cp:lastPrinted>
  <dcterms:created xsi:type="dcterms:W3CDTF">2021-02-19T20:40:00Z</dcterms:created>
  <dcterms:modified xsi:type="dcterms:W3CDTF">2026-03-03T13:36:00Z</dcterms:modified>
</cp:coreProperties>
</file>